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1410150343"/>
        <w:docPartObj>
          <w:docPartGallery w:val="Cover Pages"/>
          <w:docPartUnique/>
        </w:docPartObj>
      </w:sdtPr>
      <w:sdtEndPr>
        <w:rPr>
          <w:noProof/>
          <w:color w:val="775F55" w:themeColor="text2"/>
          <w:sz w:val="32"/>
          <w:szCs w:val="32"/>
        </w:rPr>
      </w:sdtEndPr>
      <w:sdtContent>
        <w:p w14:paraId="012E5F93" w14:textId="77777777" w:rsidR="00883266" w:rsidRDefault="00686B1C">
          <w:pPr>
            <w:rPr>
              <w:rFonts w:cs="Times New Roman"/>
              <w:noProof/>
              <w:color w:val="775F55" w:themeColor="text2"/>
              <w:sz w:val="32"/>
              <w:szCs w:val="32"/>
            </w:rPr>
          </w:pPr>
          <w:r w:rsidRPr="00B833D3">
            <w:rPr>
              <w:rFonts w:cs="Times New Roman"/>
              <w:noProof/>
              <w:lang w:eastAsia="en-US"/>
            </w:rPr>
            <mc:AlternateContent>
              <mc:Choice Requires="wps">
                <w:drawing>
                  <wp:anchor distT="0" distB="0" distL="114300" distR="114300" simplePos="0" relativeHeight="251661312" behindDoc="0" locked="1" layoutInCell="1" allowOverlap="1" wp14:anchorId="7C7EBA46" wp14:editId="4434FAD1">
                    <wp:simplePos x="0" y="0"/>
                    <wp:positionH relativeFrom="margin">
                      <wp:posOffset>-13970</wp:posOffset>
                    </wp:positionH>
                    <wp:positionV relativeFrom="page">
                      <wp:posOffset>7519670</wp:posOffset>
                    </wp:positionV>
                    <wp:extent cx="6116955" cy="1724660"/>
                    <wp:effectExtent l="0" t="0" r="0" b="889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6116955" cy="1724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935E3" w14:textId="730D1CDA" w:rsidR="00925129" w:rsidRDefault="00925129">
                                <w:pPr>
                                  <w:pStyle w:val="Subtitle"/>
                                  <w:rPr>
                                    <w:rFonts w:ascii="Times New Roman" w:hAnsi="Times New Roman" w:cs="Times New Roman"/>
                                  </w:rPr>
                                </w:pPr>
                                <w:r>
                                  <w:rPr>
                                    <w:rFonts w:ascii="Times New Roman" w:hAnsi="Times New Roman" w:cs="Times New Roman"/>
                                  </w:rPr>
                                  <w:t>MAsters in Software Engineering for industrial applications</w:t>
                                </w:r>
                              </w:p>
                              <w:p w14:paraId="1B8BA01E" w14:textId="6A6A49AC" w:rsidR="00925129" w:rsidRDefault="00925129">
                                <w:pPr>
                                  <w:pStyle w:val="Subtitle"/>
                                  <w:rPr>
                                    <w:rFonts w:ascii="Times New Roman" w:hAnsi="Times New Roman" w:cs="Times New Roman"/>
                                  </w:rPr>
                                </w:pPr>
                                <w:r>
                                  <w:rPr>
                                    <w:rFonts w:ascii="Times New Roman" w:hAnsi="Times New Roman" w:cs="Times New Roman"/>
                                  </w:rPr>
                                  <w:t>Submitted To: Prof.DR.MR.Martin Thost</w:t>
                                </w:r>
                              </w:p>
                              <w:p w14:paraId="568A70A5" w14:textId="77777777" w:rsidR="00925129" w:rsidRDefault="00925129">
                                <w:pPr>
                                  <w:pStyle w:val="Subtitle"/>
                                  <w:rPr>
                                    <w:rFonts w:ascii="Times New Roman" w:hAnsi="Times New Roman" w:cs="Times New Roman"/>
                                  </w:rPr>
                                </w:pPr>
                                <w:r>
                                  <w:rPr>
                                    <w:rFonts w:ascii="Times New Roman" w:hAnsi="Times New Roman" w:cs="Times New Roman"/>
                                  </w:rPr>
                                  <w:t xml:space="preserve">Submitted </w:t>
                                </w:r>
                                <w:r w:rsidRPr="00B833D3">
                                  <w:rPr>
                                    <w:rFonts w:ascii="Times New Roman" w:hAnsi="Times New Roman" w:cs="Times New Roman"/>
                                  </w:rPr>
                                  <w:t>by:</w:t>
                                </w:r>
                                <w:sdt>
                                  <w:sdtPr>
                                    <w:rPr>
                                      <w:rFonts w:ascii="Times New Roman" w:hAnsi="Times New Roman" w:cs="Times New Roman"/>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Pr>
                                        <w:rFonts w:ascii="Times New Roman" w:hAnsi="Times New Roman" w:cs="Times New Roman"/>
                                      </w:rPr>
                                      <w:t>Shruti Mahesh Kulkarni</w:t>
                                    </w:r>
                                  </w:sdtContent>
                                </w:sdt>
                              </w:p>
                              <w:p w14:paraId="18104A4D" w14:textId="6566E865" w:rsidR="00925129" w:rsidRPr="001422C9" w:rsidRDefault="00925129" w:rsidP="00DB1163">
                                <w:pPr>
                                  <w:jc w:val="right"/>
                                  <w:rPr>
                                    <w:sz w:val="28"/>
                                    <w:szCs w:val="28"/>
                                  </w:rPr>
                                </w:pPr>
                                <w:r w:rsidRPr="001422C9">
                                  <w:rPr>
                                    <w:sz w:val="28"/>
                                    <w:szCs w:val="28"/>
                                  </w:rPr>
                                  <w:t>MATRIKELNUMMER:00369013</w:t>
                                </w:r>
                              </w:p>
                              <w:p w14:paraId="51FAB6E3" w14:textId="77777777" w:rsidR="00925129" w:rsidRDefault="00925129" w:rsidP="00474674"/>
                              <w:p w14:paraId="055DC5DB" w14:textId="2864052D" w:rsidR="00925129" w:rsidRDefault="00925129" w:rsidP="00474674"/>
                              <w:p w14:paraId="202767B1" w14:textId="77777777" w:rsidR="00925129" w:rsidRPr="00474674" w:rsidRDefault="00925129" w:rsidP="00474674"/>
                              <w:p w14:paraId="43FF3614" w14:textId="77777777" w:rsidR="00925129" w:rsidRPr="00B833D3" w:rsidRDefault="00925129" w:rsidP="00B833D3">
                                <w:pPr>
                                  <w:rPr>
                                    <w:rFonts w:cs="Times New Roman"/>
                                    <w:sz w:val="28"/>
                                    <w:szCs w:val="28"/>
                                  </w:rPr>
                                </w:pPr>
                              </w:p>
                              <w:p w14:paraId="30CA6965" w14:textId="77777777" w:rsidR="00925129" w:rsidRPr="00B833D3" w:rsidRDefault="00925129">
                                <w:pPr>
                                  <w:pStyle w:val="Contactinfo"/>
                                  <w:rPr>
                                    <w:rFonts w:cs="Times New Roman"/>
                                  </w:rPr>
                                </w:pPr>
                              </w:p>
                              <w:p w14:paraId="603A1025" w14:textId="77777777" w:rsidR="00925129" w:rsidRDefault="00925129">
                                <w:pPr>
                                  <w:pStyle w:val="Contactinfo"/>
                                </w:pPr>
                                <w: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7EBA46"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1.1pt;margin-top:592.1pt;width:481.65pt;height:135.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" filled="f" stroked="f" strokeweight=".5pt">
                    <v:textbox inset="0,0,0,0">
                      <w:txbxContent>
                        <w:p w14:paraId="0A9935E3" w14:textId="730D1CDA" w:rsidR="00925129" w:rsidRDefault="00925129">
                          <w:pPr>
                            <w:pStyle w:val="Subtitle"/>
                            <w:rPr>
                              <w:rFonts w:ascii="Times New Roman" w:hAnsi="Times New Roman" w:cs="Times New Roman"/>
                            </w:rPr>
                          </w:pPr>
                          <w:r>
                            <w:rPr>
                              <w:rFonts w:ascii="Times New Roman" w:hAnsi="Times New Roman" w:cs="Times New Roman"/>
                            </w:rPr>
                            <w:t>MAsters in Software Engineering for industrial applications</w:t>
                          </w:r>
                        </w:p>
                        <w:p w14:paraId="1B8BA01E" w14:textId="6A6A49AC" w:rsidR="00925129" w:rsidRDefault="00925129">
                          <w:pPr>
                            <w:pStyle w:val="Subtitle"/>
                            <w:rPr>
                              <w:rFonts w:ascii="Times New Roman" w:hAnsi="Times New Roman" w:cs="Times New Roman"/>
                            </w:rPr>
                          </w:pPr>
                          <w:r>
                            <w:rPr>
                              <w:rFonts w:ascii="Times New Roman" w:hAnsi="Times New Roman" w:cs="Times New Roman"/>
                            </w:rPr>
                            <w:t>Submitted To: Prof.DR.MR.Martin Thost</w:t>
                          </w:r>
                        </w:p>
                        <w:p w14:paraId="568A70A5" w14:textId="77777777" w:rsidR="00925129" w:rsidRDefault="00925129">
                          <w:pPr>
                            <w:pStyle w:val="Subtitle"/>
                            <w:rPr>
                              <w:rFonts w:ascii="Times New Roman" w:hAnsi="Times New Roman" w:cs="Times New Roman"/>
                            </w:rPr>
                          </w:pPr>
                          <w:r>
                            <w:rPr>
                              <w:rFonts w:ascii="Times New Roman" w:hAnsi="Times New Roman" w:cs="Times New Roman"/>
                            </w:rPr>
                            <w:t xml:space="preserve">Submitted </w:t>
                          </w:r>
                          <w:r w:rsidRPr="00B833D3">
                            <w:rPr>
                              <w:rFonts w:ascii="Times New Roman" w:hAnsi="Times New Roman" w:cs="Times New Roman"/>
                            </w:rPr>
                            <w:t>by:</w:t>
                          </w:r>
                          <w:sdt>
                            <w:sdtPr>
                              <w:rPr>
                                <w:rFonts w:ascii="Times New Roman" w:hAnsi="Times New Roman" w:cs="Times New Roman"/>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rPr>
                                <w:t>Shruti Mahesh Kulkarni</w:t>
                              </w:r>
                            </w:sdtContent>
                          </w:sdt>
                        </w:p>
                        <w:p w14:paraId="18104A4D" w14:textId="6566E865" w:rsidR="00925129" w:rsidRPr="001422C9" w:rsidRDefault="00925129" w:rsidP="00DB1163">
                          <w:pPr>
                            <w:jc w:val="right"/>
                            <w:rPr>
                              <w:sz w:val="28"/>
                              <w:szCs w:val="28"/>
                            </w:rPr>
                          </w:pPr>
                          <w:r w:rsidRPr="001422C9">
                            <w:rPr>
                              <w:sz w:val="28"/>
                              <w:szCs w:val="28"/>
                            </w:rPr>
                            <w:t>MATRIKELNUMMER:00369013</w:t>
                          </w:r>
                        </w:p>
                        <w:p w14:paraId="51FAB6E3" w14:textId="77777777" w:rsidR="00925129" w:rsidRDefault="00925129" w:rsidP="00474674"/>
                        <w:p w14:paraId="055DC5DB" w14:textId="2864052D" w:rsidR="00925129" w:rsidRDefault="00925129" w:rsidP="00474674"/>
                        <w:p w14:paraId="202767B1" w14:textId="77777777" w:rsidR="00925129" w:rsidRPr="00474674" w:rsidRDefault="00925129" w:rsidP="00474674"/>
                        <w:p w14:paraId="43FF3614" w14:textId="77777777" w:rsidR="00925129" w:rsidRPr="00B833D3" w:rsidRDefault="00925129" w:rsidP="00B833D3">
                          <w:pPr>
                            <w:rPr>
                              <w:rFonts w:cs="Times New Roman"/>
                              <w:sz w:val="28"/>
                              <w:szCs w:val="28"/>
                            </w:rPr>
                          </w:pPr>
                        </w:p>
                        <w:p w14:paraId="30CA6965" w14:textId="77777777" w:rsidR="00925129" w:rsidRPr="00B833D3" w:rsidRDefault="00925129">
                          <w:pPr>
                            <w:pStyle w:val="Contactinfo"/>
                            <w:rPr>
                              <w:rFonts w:cs="Times New Roman"/>
                            </w:rPr>
                          </w:pPr>
                        </w:p>
                        <w:p w14:paraId="603A1025" w14:textId="77777777" w:rsidR="00925129" w:rsidRDefault="00925129">
                          <w:pPr>
                            <w:pStyle w:val="Contactinfo"/>
                          </w:pPr>
                          <w:r>
                            <w:t xml:space="preserve"> </w:t>
                          </w:r>
                        </w:p>
                      </w:txbxContent>
                    </v:textbox>
                    <w10:wrap type="square" anchorx="margin" anchory="page"/>
                    <w10:anchorlock/>
                  </v:shape>
                </w:pict>
              </mc:Fallback>
            </mc:AlternateContent>
          </w:r>
          <w:r w:rsidRPr="00B833D3">
            <w:rPr>
              <w:rFonts w:cs="Times New Roman"/>
              <w:noProof/>
              <w:lang w:eastAsia="en-US"/>
            </w:rPr>
            <mc:AlternateContent>
              <mc:Choice Requires="wps">
                <w:drawing>
                  <wp:anchor distT="0" distB="0" distL="114300" distR="114300" simplePos="0" relativeHeight="251660288" behindDoc="0" locked="1" layoutInCell="1" allowOverlap="1" wp14:anchorId="0241A04B" wp14:editId="7673ED74">
                    <wp:simplePos x="0" y="0"/>
                    <wp:positionH relativeFrom="margin">
                      <wp:posOffset>570865</wp:posOffset>
                    </wp:positionH>
                    <wp:positionV relativeFrom="page">
                      <wp:posOffset>3491865</wp:posOffset>
                    </wp:positionV>
                    <wp:extent cx="5522595" cy="3838575"/>
                    <wp:effectExtent l="0" t="0" r="1905" b="952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3838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25206" w14:textId="77777777" w:rsidR="00925129" w:rsidRPr="00B833D3" w:rsidRDefault="00925129">
                                <w:pPr>
                                  <w:pStyle w:val="Logo"/>
                                  <w:rPr>
                                    <w:rFonts w:cs="Times New Roman"/>
                                  </w:rPr>
                                </w:pPr>
                                <w:r w:rsidRPr="00B833D3">
                                  <w:rPr>
                                    <w:rFonts w:cs="Times New Roman"/>
                                    <w:lang w:eastAsia="en-US"/>
                                  </w:rPr>
                                  <w:drawing>
                                    <wp:inline distT="0" distB="0" distL="0" distR="0" wp14:anchorId="46D1792D" wp14:editId="6D22859E">
                                      <wp:extent cx="2647950" cy="1248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0"/>
                                              <a:stretch>
                                                <a:fillRect/>
                                              </a:stretch>
                                            </pic:blipFill>
                                            <pic:spPr>
                                              <a:xfrm>
                                                <a:off x="0" y="0"/>
                                                <a:ext cx="2647950" cy="1248319"/>
                                              </a:xfrm>
                                              <a:prstGeom prst="rect">
                                                <a:avLst/>
                                              </a:prstGeom>
                                            </pic:spPr>
                                          </pic:pic>
                                        </a:graphicData>
                                      </a:graphic>
                                    </wp:inline>
                                  </w:drawing>
                                </w:r>
                              </w:p>
                              <w:sdt>
                                <w:sdtPr>
                                  <w:rPr>
                                    <w:rFonts w:ascii="Times New Roman" w:hAnsi="Times New Roman" w:cs="Times New Roman"/>
                                  </w:r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27717437" w14:textId="77777777" w:rsidR="00925129" w:rsidRPr="00B833D3" w:rsidRDefault="00925129">
                                    <w:pPr>
                                      <w:pStyle w:val="Title"/>
                                      <w:rPr>
                                        <w:rFonts w:ascii="Times New Roman" w:hAnsi="Times New Roman" w:cs="Times New Roman"/>
                                      </w:rPr>
                                    </w:pPr>
                                    <w:r>
                                      <w:rPr>
                                        <w:rFonts w:ascii="Times New Roman" w:hAnsi="Times New Roman" w:cs="Times New Roman"/>
                                      </w:rPr>
                                      <w:t>Course of PBS actions and web based monitoring via PHP</w:t>
                                    </w:r>
                                  </w:p>
                                </w:sdtContent>
                              </w:sdt>
                              <w:sdt>
                                <w:sdtPr>
                                  <w:rPr>
                                    <w:rFonts w:ascii="Times New Roman" w:hAnsi="Times New Roman" w:cs="Times New Roman"/>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4684391F" w14:textId="77777777" w:rsidR="00925129" w:rsidRPr="00B833D3" w:rsidRDefault="00925129">
                                    <w:pPr>
                                      <w:pStyle w:val="Subtitle"/>
                                      <w:rPr>
                                        <w:rFonts w:ascii="Times New Roman" w:hAnsi="Times New Roman" w:cs="Times New Roman"/>
                                      </w:rPr>
                                    </w:pPr>
                                    <w:r w:rsidRPr="00B833D3">
                                      <w:rPr>
                                        <w:rFonts w:ascii="Times New Roman" w:hAnsi="Times New Roman" w:cs="Times New Roman"/>
                                      </w:rPr>
                                      <w:t>Master Thesis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41A04B" id="Text Box 37" o:spid="_x0000_s1027" type="#_x0000_t202" alt="Title and subtitle" style="position:absolute;left:0;text-align:left;margin-left:44.95pt;margin-top:274.95pt;width:434.85pt;height:30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" filled="f" stroked="f" strokeweight=".5pt">
                    <v:textbox inset="0,0,0,0">
                      <w:txbxContent>
                        <w:p w14:paraId="0AE25206" w14:textId="77777777" w:rsidR="00925129" w:rsidRPr="00B833D3" w:rsidRDefault="00925129">
                          <w:pPr>
                            <w:pStyle w:val="Logo"/>
                            <w:rPr>
                              <w:rFonts w:cs="Times New Roman"/>
                            </w:rPr>
                          </w:pPr>
                          <w:r w:rsidRPr="00B833D3">
                            <w:rPr>
                              <w:rFonts w:cs="Times New Roman"/>
                              <w:lang w:eastAsia="en-US"/>
                            </w:rPr>
                            <w:drawing>
                              <wp:inline distT="0" distB="0" distL="0" distR="0" wp14:anchorId="46D1792D" wp14:editId="6D22859E">
                                <wp:extent cx="2647950" cy="1248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1"/>
                                        <a:stretch>
                                          <a:fillRect/>
                                        </a:stretch>
                                      </pic:blipFill>
                                      <pic:spPr>
                                        <a:xfrm>
                                          <a:off x="0" y="0"/>
                                          <a:ext cx="2647950" cy="1248319"/>
                                        </a:xfrm>
                                        <a:prstGeom prst="rect">
                                          <a:avLst/>
                                        </a:prstGeom>
                                      </pic:spPr>
                                    </pic:pic>
                                  </a:graphicData>
                                </a:graphic>
                              </wp:inline>
                            </w:drawing>
                          </w:r>
                        </w:p>
                        <w:sdt>
                          <w:sdtPr>
                            <w:rPr>
                              <w:rFonts w:ascii="Times New Roman" w:hAnsi="Times New Roman" w:cs="Times New Roman"/>
                            </w:rPr>
                            <w:alias w:val="Title"/>
                            <w:tag w:val=""/>
                            <w:id w:val="-1364747280"/>
                            <w:dataBinding w:prefixMappings="xmlns:ns0='http://purl.org/dc/elements/1.1/' xmlns:ns1='http://schemas.openxmlformats.org/package/2006/metadata/core-properties' " w:xpath="/ns1:coreProperties[1]/ns0:title[1]" w:storeItemID="{6C3C8BC8-F283-45AE-878A-BAB7291924A1}"/>
                            <w:text/>
                          </w:sdtPr>
                          <w:sdtContent>
                            <w:p w14:paraId="27717437" w14:textId="77777777" w:rsidR="00925129" w:rsidRPr="00B833D3" w:rsidRDefault="00925129">
                              <w:pPr>
                                <w:pStyle w:val="Title"/>
                                <w:rPr>
                                  <w:rFonts w:ascii="Times New Roman" w:hAnsi="Times New Roman" w:cs="Times New Roman"/>
                                </w:rPr>
                              </w:pPr>
                              <w:r>
                                <w:rPr>
                                  <w:rFonts w:ascii="Times New Roman" w:hAnsi="Times New Roman" w:cs="Times New Roman"/>
                                </w:rPr>
                                <w:t>Course of PBS actions and web based monitoring via PHP</w:t>
                              </w:r>
                            </w:p>
                          </w:sdtContent>
                        </w:sdt>
                        <w:sdt>
                          <w:sdtPr>
                            <w:rPr>
                              <w:rFonts w:ascii="Times New Roman" w:hAnsi="Times New Roman" w:cs="Times New Roman"/>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4684391F" w14:textId="77777777" w:rsidR="00925129" w:rsidRPr="00B833D3" w:rsidRDefault="00925129">
                              <w:pPr>
                                <w:pStyle w:val="Subtitle"/>
                                <w:rPr>
                                  <w:rFonts w:ascii="Times New Roman" w:hAnsi="Times New Roman" w:cs="Times New Roman"/>
                                </w:rPr>
                              </w:pPr>
                              <w:r w:rsidRPr="00B833D3">
                                <w:rPr>
                                  <w:rFonts w:ascii="Times New Roman" w:hAnsi="Times New Roman" w:cs="Times New Roman"/>
                                </w:rPr>
                                <w:t>Master Thesis</w:t>
                              </w:r>
                            </w:p>
                          </w:sdtContent>
                        </w:sdt>
                      </w:txbxContent>
                    </v:textbox>
                    <w10:wrap type="square" anchorx="margin" anchory="page"/>
                    <w10:anchorlock/>
                  </v:shape>
                </w:pict>
              </mc:Fallback>
            </mc:AlternateContent>
          </w:r>
          <w:r w:rsidRPr="00B833D3">
            <w:rPr>
              <w:rFonts w:cs="Times New Roman"/>
              <w:noProof/>
              <w:lang w:eastAsia="en-US"/>
            </w:rPr>
            <mc:AlternateContent>
              <mc:Choice Requires="wps">
                <w:drawing>
                  <wp:anchor distT="0" distB="0" distL="114300" distR="114300" simplePos="0" relativeHeight="251662336" behindDoc="0" locked="1" layoutInCell="1" allowOverlap="1" wp14:anchorId="1B2F6338" wp14:editId="03FE0C20">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98AAB2" w14:textId="47969089" w:rsidR="00925129" w:rsidRPr="00B833D3" w:rsidRDefault="00925129">
                                <w:pPr>
                                  <w:pStyle w:val="Subtitle"/>
                                  <w:rPr>
                                    <w:rFonts w:ascii="Times New Roman" w:hAnsi="Times New Roman" w:cs="Times New Roman"/>
                                  </w:rPr>
                                </w:pPr>
                                <w:r>
                                  <w:rPr>
                                    <w:rFonts w:ascii="Times New Roman" w:hAnsi="Times New Roman" w:cs="Times New Roman"/>
                                  </w:rPr>
                                  <w:t xml:space="preserve">Hof </w:t>
                                </w:r>
                                <w:sdt>
                                  <w:sdtPr>
                                    <w:rPr>
                                      <w:rFonts w:ascii="Times New Roman" w:hAnsi="Times New Roman" w:cs="Times New Roman"/>
                                    </w:rPr>
                                    <w:alias w:val="Date"/>
                                    <w:tag w:val=""/>
                                    <w:id w:val="-1082828242"/>
                                    <w:dataBinding w:prefixMappings="xmlns:ns0='http://schemas.microsoft.com/office/2006/coverPageProps' " w:xpath="/ns0:CoverPageProperties[1]/ns0:PublishDate[1]" w:storeItemID="{55AF091B-3C7A-41E3-B477-F2FDAA23CFDA}"/>
                                    <w:date w:fullDate="2016-06-22T00:00:00Z">
                                      <w:dateFormat w:val="MMMM d, yyyy"/>
                                      <w:lid w:val="en-US"/>
                                      <w:storeMappedDataAs w:val="dateTime"/>
                                      <w:calendar w:val="gregorian"/>
                                    </w:date>
                                  </w:sdtPr>
                                  <w:sdtEndPr/>
                                  <w:sdtContent>
                                    <w:r>
                                      <w:rPr>
                                        <w:rFonts w:ascii="Times New Roman" w:hAnsi="Times New Roman" w:cs="Times New Roman"/>
                                      </w:rPr>
                                      <w:t>June 22, 2016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1B2F6338" id="Text Box 33" o:spid="_x0000_s1028"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14:paraId="0D98AAB2" w14:textId="47969089" w:rsidR="00925129" w:rsidRPr="00B833D3" w:rsidRDefault="00925129">
                          <w:pPr>
                            <w:pStyle w:val="Subtitle"/>
                            <w:rPr>
                              <w:rFonts w:ascii="Times New Roman" w:hAnsi="Times New Roman" w:cs="Times New Roman"/>
                            </w:rPr>
                          </w:pPr>
                          <w:r>
                            <w:rPr>
                              <w:rFonts w:ascii="Times New Roman" w:hAnsi="Times New Roman" w:cs="Times New Roman"/>
                            </w:rPr>
                            <w:t xml:space="preserve">Hof </w:t>
                          </w:r>
                          <w:sdt>
                            <w:sdtPr>
                              <w:rPr>
                                <w:rFonts w:ascii="Times New Roman" w:hAnsi="Times New Roman" w:cs="Times New Roman"/>
                              </w:rPr>
                              <w:alias w:val="Date"/>
                              <w:tag w:val=""/>
                              <w:id w:val="-1082828242"/>
                              <w:dataBinding w:prefixMappings="xmlns:ns0='http://schemas.microsoft.com/office/2006/coverPageProps' " w:xpath="/ns0:CoverPageProperties[1]/ns0:PublishDate[1]" w:storeItemID="{55AF091B-3C7A-41E3-B477-F2FDAA23CFDA}"/>
                              <w:date w:fullDate="2016-06-22T00:00:00Z">
                                <w:dateFormat w:val="MMMM d, yyyy"/>
                                <w:lid w:val="en-US"/>
                                <w:storeMappedDataAs w:val="dateTime"/>
                                <w:calendar w:val="gregorian"/>
                              </w:date>
                            </w:sdtPr>
                            <w:sdtContent>
                              <w:r>
                                <w:rPr>
                                  <w:rFonts w:ascii="Times New Roman" w:hAnsi="Times New Roman" w:cs="Times New Roman"/>
                                </w:rPr>
                                <w:t>June 22, 2016</w:t>
                              </w:r>
                            </w:sdtContent>
                          </w:sdt>
                        </w:p>
                      </w:txbxContent>
                    </v:textbox>
                    <w10:wrap type="square" anchorx="margin" anchory="page"/>
                    <w10:anchorlock/>
                  </v:shape>
                </w:pict>
              </mc:Fallback>
            </mc:AlternateContent>
          </w:r>
          <w:r w:rsidRPr="00B833D3">
            <w:rPr>
              <w:rFonts w:cs="Times New Roman"/>
              <w:noProof/>
              <w:lang w:eastAsia="en-US"/>
            </w:rPr>
            <mc:AlternateContent>
              <mc:Choice Requires="wpg">
                <w:drawing>
                  <wp:anchor distT="0" distB="0" distL="114300" distR="114300" simplePos="0" relativeHeight="251659264" behindDoc="0" locked="0" layoutInCell="1" allowOverlap="1" wp14:anchorId="4423E49E" wp14:editId="300655B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B65718"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" fillcolor="#94b6d2 [3204]" stroked="f" strokeweight="1pt">
                      <v:path arrowok="t"/>
                      <o:lock v:ext="edit" aspectratio="t"/>
                    </v:rect>
                    <w10:wrap anchorx="page" anchory="page"/>
                  </v:group>
                </w:pict>
              </mc:Fallback>
            </mc:AlternateContent>
          </w:r>
        </w:p>
      </w:sdtContent>
    </w:sdt>
    <w:p w14:paraId="6B152A05" w14:textId="77777777" w:rsidR="00883266" w:rsidRDefault="00883266">
      <w:pPr>
        <w:spacing w:after="240" w:line="252" w:lineRule="auto"/>
        <w:ind w:right="0"/>
        <w:rPr>
          <w:rFonts w:cs="Times New Roman"/>
          <w:noProof/>
          <w:color w:val="775F55" w:themeColor="text2"/>
          <w:sz w:val="32"/>
          <w:szCs w:val="32"/>
        </w:rPr>
      </w:pPr>
      <w:r>
        <w:rPr>
          <w:rFonts w:cs="Times New Roman"/>
          <w:noProof/>
          <w:color w:val="775F55" w:themeColor="text2"/>
          <w:sz w:val="32"/>
          <w:szCs w:val="32"/>
        </w:rPr>
        <w:br w:type="page"/>
      </w:r>
    </w:p>
    <w:p w14:paraId="25F9F4AF" w14:textId="77777777" w:rsidR="004E7EF9" w:rsidRPr="000C6DF2" w:rsidRDefault="00474674" w:rsidP="00F60B7C">
      <w:pPr>
        <w:pStyle w:val="Heading1"/>
        <w:rPr>
          <w:noProof/>
        </w:rPr>
      </w:pPr>
      <w:bookmarkStart w:id="0" w:name="_Toc453699824"/>
      <w:r w:rsidRPr="000C6DF2">
        <w:rPr>
          <w:noProof/>
        </w:rPr>
        <w:lastRenderedPageBreak/>
        <w:t>Abstract</w:t>
      </w:r>
      <w:bookmarkEnd w:id="0"/>
    </w:p>
    <w:p w14:paraId="012CAE20" w14:textId="77777777" w:rsidR="00A34799" w:rsidRPr="004A5DCD" w:rsidRDefault="00A34799" w:rsidP="00A34799">
      <w:pPr>
        <w:ind w:firstLine="648"/>
        <w:rPr>
          <w:rFonts w:cs="Times New Roman"/>
          <w:noProof/>
          <w:szCs w:val="24"/>
        </w:rPr>
      </w:pPr>
      <w:r w:rsidRPr="004A5DCD">
        <w:rPr>
          <w:rFonts w:cs="Times New Roman"/>
          <w:noProof/>
          <w:szCs w:val="24"/>
        </w:rPr>
        <w:t>Most recent developments, such as high performance and parallel computing offerings are having rapidly growing requirements for homogeneous cluster solution approaches. High Performance Computing adds power to computation by providing a cluster solution for industrial applications using simulations, modeling, analysis in industries such as pharmaceuticals, CAD/CAM, ecommerce, life sciences, meteorology,aerospace,oil and gas exploration.Small and medium sized company businesses have a necessity for coordination between their data hence they need to be connected together with a centralized cluster. This centralized cluster brings all together by virtually or physically close such that it is easy to manage, monitor and account the users. It help the users to perform calculations, simulations,etc.</w:t>
      </w:r>
    </w:p>
    <w:p w14:paraId="2A20BF38" w14:textId="77777777" w:rsidR="00EB2EA6" w:rsidRDefault="00F454EA" w:rsidP="00F454EA">
      <w:pPr>
        <w:spacing w:after="240"/>
        <w:ind w:right="0"/>
        <w:rPr>
          <w:rFonts w:cs="Times New Roman"/>
          <w:noProof/>
          <w:szCs w:val="24"/>
        </w:rPr>
      </w:pPr>
      <w:r>
        <w:rPr>
          <w:rFonts w:cs="Times New Roman"/>
          <w:noProof/>
          <w:szCs w:val="24"/>
        </w:rPr>
        <w:t xml:space="preserve">The project is being developed for the enterprise users where job schedulers are widely used to handle the calcutions in manufacturing various product designs. This application is utilized where there is a necessity of high performance performance. </w:t>
      </w:r>
    </w:p>
    <w:p w14:paraId="455486A9" w14:textId="77777777" w:rsidR="00474674" w:rsidRDefault="00EB2EA6" w:rsidP="00F454EA">
      <w:pPr>
        <w:spacing w:after="240"/>
        <w:ind w:right="0"/>
        <w:rPr>
          <w:rFonts w:cs="Times New Roman"/>
          <w:noProof/>
          <w:szCs w:val="24"/>
        </w:rPr>
      </w:pPr>
      <w:r>
        <w:rPr>
          <w:noProof/>
        </w:rPr>
        <w:t>On server side the most basic requirement of the system is to install or configure PBS Environment such that the web application understands the commands to let it perform client operations. The PuTTY interface is just an medium to communicate with the server and execute the commands installed on ser</w:t>
      </w:r>
      <w:r w:rsidR="00681DD2">
        <w:rPr>
          <w:noProof/>
        </w:rPr>
        <w:t>ver.</w:t>
      </w:r>
    </w:p>
    <w:p w14:paraId="56BED307" w14:textId="77777777" w:rsidR="00FE1F09" w:rsidRDefault="00EB2EA6" w:rsidP="00F454EA">
      <w:pPr>
        <w:spacing w:after="240"/>
        <w:ind w:right="0"/>
        <w:rPr>
          <w:rFonts w:cs="Times New Roman"/>
          <w:noProof/>
          <w:szCs w:val="24"/>
        </w:rPr>
      </w:pPr>
      <w:r>
        <w:rPr>
          <w:rFonts w:cs="Times New Roman"/>
          <w:noProof/>
          <w:szCs w:val="24"/>
        </w:rPr>
        <w:t xml:space="preserve">The solution </w:t>
      </w:r>
      <w:r w:rsidR="00681DD2">
        <w:rPr>
          <w:rFonts w:cs="Times New Roman"/>
          <w:noProof/>
          <w:szCs w:val="24"/>
        </w:rPr>
        <w:t xml:space="preserve">is to provide the PBS functionalities to the users on web based monitoring application taking into consideration the authentication and authorization of the user. It is simpler for user to perform PBS operations and </w:t>
      </w:r>
      <w:r w:rsidR="00FE1F09">
        <w:rPr>
          <w:rFonts w:cs="Times New Roman"/>
          <w:noProof/>
          <w:szCs w:val="24"/>
        </w:rPr>
        <w:t>also will no longer need another interface such as PuTTY to perform PBS operations.</w:t>
      </w:r>
    </w:p>
    <w:p w14:paraId="71B29C97" w14:textId="77777777" w:rsidR="00F454EA" w:rsidRPr="00F454EA" w:rsidRDefault="00681DD2" w:rsidP="00F454EA">
      <w:pPr>
        <w:spacing w:after="240"/>
        <w:ind w:right="0"/>
        <w:rPr>
          <w:rFonts w:cs="Times New Roman"/>
          <w:noProof/>
          <w:szCs w:val="24"/>
        </w:rPr>
      </w:pPr>
      <w:r>
        <w:rPr>
          <w:rFonts w:cs="Times New Roman"/>
          <w:noProof/>
          <w:szCs w:val="24"/>
        </w:rPr>
        <w:t>The myJAM application developed in University of Düsseldorf is referred for basic implementation of the project.</w:t>
      </w:r>
      <w:r w:rsidR="00C40713">
        <w:rPr>
          <w:rFonts w:cs="Times New Roman"/>
          <w:noProof/>
          <w:szCs w:val="24"/>
        </w:rPr>
        <w:t xml:space="preserve"> Though the concept of implementation is similar but the ideology of implementation makes the difference. The concept of web based monitoring via PHP is new in using of functionality for different PBS commands and application helps user by no more wasting timing in getting knowledge on </w:t>
      </w:r>
      <w:r w:rsidR="000467D8">
        <w:rPr>
          <w:rFonts w:cs="Times New Roman"/>
          <w:noProof/>
          <w:szCs w:val="24"/>
        </w:rPr>
        <w:t>PBS commands to perform operations on jobs.</w:t>
      </w:r>
    </w:p>
    <w:p w14:paraId="6C2E4005" w14:textId="77777777" w:rsidR="00474674" w:rsidRDefault="00474674">
      <w:pPr>
        <w:spacing w:after="240" w:line="252" w:lineRule="auto"/>
        <w:ind w:right="0"/>
        <w:rPr>
          <w:rFonts w:cs="Times New Roman"/>
          <w:noProof/>
          <w:color w:val="775F55" w:themeColor="text2"/>
          <w:sz w:val="32"/>
          <w:szCs w:val="40"/>
        </w:rPr>
      </w:pPr>
      <w:r>
        <w:rPr>
          <w:rFonts w:cs="Times New Roman"/>
          <w:noProof/>
          <w:color w:val="775F55" w:themeColor="text2"/>
          <w:sz w:val="32"/>
          <w:szCs w:val="40"/>
        </w:rPr>
        <w:br w:type="page"/>
      </w:r>
    </w:p>
    <w:p w14:paraId="455AE0B3" w14:textId="77777777" w:rsidR="003F5D32" w:rsidRDefault="00474674" w:rsidP="00F60B7C">
      <w:pPr>
        <w:pStyle w:val="Heading1"/>
        <w:rPr>
          <w:noProof/>
        </w:rPr>
      </w:pPr>
      <w:bookmarkStart w:id="1" w:name="_Toc453699825"/>
      <w:r>
        <w:rPr>
          <w:noProof/>
        </w:rPr>
        <w:lastRenderedPageBreak/>
        <w:t>Abbreviation</w:t>
      </w:r>
      <w:bookmarkEnd w:id="1"/>
    </w:p>
    <w:p w14:paraId="0CF5A7D5" w14:textId="77777777" w:rsidR="00621B3F" w:rsidRDefault="00621B3F" w:rsidP="009C22F4">
      <w:pPr>
        <w:rPr>
          <w:noProof/>
        </w:rPr>
      </w:pPr>
    </w:p>
    <w:p w14:paraId="4A6B079F" w14:textId="19D7F599" w:rsidR="003F5D32" w:rsidRPr="009C22F4" w:rsidRDefault="003F5D32" w:rsidP="009C22F4">
      <w:pPr>
        <w:rPr>
          <w:noProof/>
        </w:rPr>
      </w:pPr>
      <w:r w:rsidRPr="009C22F4">
        <w:rPr>
          <w:noProof/>
        </w:rPr>
        <w:t>PBS</w:t>
      </w:r>
      <w:r w:rsidRPr="009C22F4">
        <w:rPr>
          <w:noProof/>
        </w:rPr>
        <w:tab/>
      </w:r>
      <w:r w:rsidRPr="009C22F4">
        <w:rPr>
          <w:noProof/>
        </w:rPr>
        <w:tab/>
        <w:t>Portable Batch System</w:t>
      </w:r>
      <w:r w:rsidR="004377DA" w:rsidRPr="009C22F4">
        <w:rPr>
          <w:noProof/>
        </w:rPr>
        <w:t xml:space="preserve"> </w:t>
      </w:r>
    </w:p>
    <w:p w14:paraId="07103B60" w14:textId="77777777" w:rsidR="009C22F4" w:rsidRPr="009C22F4" w:rsidRDefault="00485CD5" w:rsidP="009C22F4">
      <w:pPr>
        <w:rPr>
          <w:rFonts w:cs="Times New Roman"/>
          <w:noProof/>
        </w:rPr>
      </w:pPr>
      <w:r>
        <w:rPr>
          <w:noProof/>
        </w:rPr>
        <w:t>MOM</w:t>
      </w:r>
      <w:r>
        <w:rPr>
          <w:noProof/>
        </w:rPr>
        <w:tab/>
      </w:r>
      <w:r>
        <w:rPr>
          <w:noProof/>
        </w:rPr>
        <w:tab/>
        <w:t>Message Oriented Middleware</w:t>
      </w:r>
      <w:r w:rsidR="003F5D32" w:rsidRPr="009C22F4">
        <w:rPr>
          <w:rFonts w:cs="Times New Roman"/>
          <w:noProof/>
        </w:rPr>
        <w:t xml:space="preserve"> </w:t>
      </w:r>
    </w:p>
    <w:p w14:paraId="14C298D6" w14:textId="77777777" w:rsidR="00784082" w:rsidRDefault="009C22F4" w:rsidP="009C22F4">
      <w:pPr>
        <w:rPr>
          <w:rFonts w:cs="Times New Roman"/>
          <w:noProof/>
        </w:rPr>
      </w:pPr>
      <w:r w:rsidRPr="009C22F4">
        <w:rPr>
          <w:rFonts w:cs="Times New Roman"/>
          <w:noProof/>
        </w:rPr>
        <w:t>HTTP</w:t>
      </w:r>
      <w:r w:rsidR="005B17BD">
        <w:rPr>
          <w:rFonts w:cs="Times New Roman"/>
          <w:noProof/>
        </w:rPr>
        <w:tab/>
      </w:r>
      <w:r w:rsidR="005B17BD">
        <w:rPr>
          <w:rFonts w:cs="Times New Roman"/>
          <w:noProof/>
        </w:rPr>
        <w:tab/>
        <w:t>HyperText Transfer Protocol</w:t>
      </w:r>
    </w:p>
    <w:p w14:paraId="086DFDBF" w14:textId="77777777" w:rsidR="00784082" w:rsidRDefault="00784082" w:rsidP="009C22F4">
      <w:pPr>
        <w:rPr>
          <w:rFonts w:cs="Times New Roman"/>
          <w:noProof/>
        </w:rPr>
      </w:pPr>
      <w:r>
        <w:rPr>
          <w:rFonts w:cs="Times New Roman"/>
          <w:noProof/>
        </w:rPr>
        <w:t>TCP</w:t>
      </w:r>
      <w:r w:rsidR="005B17BD">
        <w:rPr>
          <w:rFonts w:cs="Times New Roman"/>
          <w:noProof/>
        </w:rPr>
        <w:tab/>
      </w:r>
      <w:r w:rsidR="005B17BD">
        <w:rPr>
          <w:rFonts w:cs="Times New Roman"/>
          <w:noProof/>
        </w:rPr>
        <w:tab/>
        <w:t>Transmission Control Protocol</w:t>
      </w:r>
    </w:p>
    <w:p w14:paraId="7EAC3E1B" w14:textId="77777777" w:rsidR="00784082" w:rsidRDefault="00784082" w:rsidP="009C22F4">
      <w:pPr>
        <w:rPr>
          <w:rFonts w:cs="Times New Roman"/>
          <w:noProof/>
        </w:rPr>
      </w:pPr>
      <w:r>
        <w:rPr>
          <w:rFonts w:cs="Times New Roman"/>
          <w:noProof/>
        </w:rPr>
        <w:t>IP</w:t>
      </w:r>
      <w:r w:rsidR="005B17BD">
        <w:rPr>
          <w:rFonts w:cs="Times New Roman"/>
          <w:noProof/>
        </w:rPr>
        <w:tab/>
      </w:r>
      <w:r w:rsidR="005B17BD">
        <w:rPr>
          <w:rFonts w:cs="Times New Roman"/>
          <w:noProof/>
        </w:rPr>
        <w:tab/>
        <w:t>Internet Protocol</w:t>
      </w:r>
    </w:p>
    <w:p w14:paraId="30D79B14" w14:textId="77777777" w:rsidR="00784082" w:rsidRDefault="00784082" w:rsidP="009C22F4">
      <w:pPr>
        <w:rPr>
          <w:rFonts w:cs="Times New Roman"/>
          <w:noProof/>
        </w:rPr>
      </w:pPr>
      <w:r>
        <w:rPr>
          <w:rFonts w:cs="Times New Roman"/>
          <w:noProof/>
        </w:rPr>
        <w:t>LAMP</w:t>
      </w:r>
      <w:r w:rsidR="005B17BD">
        <w:rPr>
          <w:rFonts w:cs="Times New Roman"/>
          <w:noProof/>
        </w:rPr>
        <w:tab/>
      </w:r>
      <w:r w:rsidR="005B17BD">
        <w:rPr>
          <w:rFonts w:cs="Times New Roman"/>
          <w:noProof/>
        </w:rPr>
        <w:tab/>
        <w:t>Linux Apache MySQL PHP</w:t>
      </w:r>
    </w:p>
    <w:p w14:paraId="5A651F1D" w14:textId="77777777" w:rsidR="00784082" w:rsidRDefault="00784082" w:rsidP="009C22F4">
      <w:pPr>
        <w:rPr>
          <w:rFonts w:cs="Times New Roman"/>
          <w:noProof/>
        </w:rPr>
      </w:pPr>
      <w:r>
        <w:rPr>
          <w:rFonts w:cs="Times New Roman"/>
          <w:noProof/>
        </w:rPr>
        <w:t>MySQL</w:t>
      </w:r>
      <w:r w:rsidR="005B17BD">
        <w:rPr>
          <w:rFonts w:cs="Times New Roman"/>
          <w:noProof/>
        </w:rPr>
        <w:tab/>
        <w:t>Structured Query Language</w:t>
      </w:r>
    </w:p>
    <w:p w14:paraId="746774FF" w14:textId="77777777" w:rsidR="00BE3858" w:rsidRDefault="00BE3858" w:rsidP="009C22F4">
      <w:pPr>
        <w:rPr>
          <w:rFonts w:cs="Times New Roman"/>
          <w:noProof/>
          <w:szCs w:val="24"/>
        </w:rPr>
      </w:pPr>
      <w:r>
        <w:rPr>
          <w:rFonts w:cs="Times New Roman"/>
          <w:noProof/>
          <w:szCs w:val="24"/>
        </w:rPr>
        <w:t>AJAX</w:t>
      </w:r>
      <w:r>
        <w:rPr>
          <w:rFonts w:cs="Times New Roman"/>
          <w:noProof/>
          <w:szCs w:val="24"/>
        </w:rPr>
        <w:tab/>
      </w:r>
      <w:r>
        <w:rPr>
          <w:rFonts w:cs="Times New Roman"/>
          <w:noProof/>
          <w:szCs w:val="24"/>
        </w:rPr>
        <w:tab/>
        <w:t>Asynchronous JavaScript and XML</w:t>
      </w:r>
    </w:p>
    <w:p w14:paraId="40005632" w14:textId="77777777" w:rsidR="00BE3858" w:rsidRDefault="00BE3858" w:rsidP="009C22F4">
      <w:pPr>
        <w:rPr>
          <w:rFonts w:cs="Times New Roman"/>
          <w:noProof/>
          <w:szCs w:val="24"/>
        </w:rPr>
      </w:pPr>
      <w:r>
        <w:rPr>
          <w:rFonts w:cs="Times New Roman"/>
          <w:noProof/>
          <w:szCs w:val="24"/>
        </w:rPr>
        <w:t>URI</w:t>
      </w:r>
      <w:r>
        <w:rPr>
          <w:rFonts w:cs="Times New Roman"/>
          <w:noProof/>
          <w:szCs w:val="24"/>
        </w:rPr>
        <w:tab/>
      </w:r>
      <w:r>
        <w:rPr>
          <w:rFonts w:cs="Times New Roman"/>
          <w:noProof/>
          <w:szCs w:val="24"/>
        </w:rPr>
        <w:tab/>
        <w:t>Universal Resource Identifier</w:t>
      </w:r>
    </w:p>
    <w:p w14:paraId="67F783DE" w14:textId="77777777" w:rsidR="00BE3858" w:rsidRDefault="00BE3858" w:rsidP="009C22F4">
      <w:pPr>
        <w:rPr>
          <w:rFonts w:cs="Times New Roman"/>
          <w:noProof/>
          <w:szCs w:val="24"/>
        </w:rPr>
      </w:pPr>
      <w:r>
        <w:rPr>
          <w:rFonts w:cs="Times New Roman"/>
          <w:noProof/>
          <w:szCs w:val="24"/>
        </w:rPr>
        <w:t>URL</w:t>
      </w:r>
      <w:r>
        <w:rPr>
          <w:rFonts w:cs="Times New Roman"/>
          <w:noProof/>
          <w:szCs w:val="24"/>
        </w:rPr>
        <w:tab/>
      </w:r>
      <w:r>
        <w:rPr>
          <w:rFonts w:cs="Times New Roman"/>
          <w:noProof/>
          <w:szCs w:val="24"/>
        </w:rPr>
        <w:tab/>
        <w:t>Universal Resource Locator</w:t>
      </w:r>
    </w:p>
    <w:p w14:paraId="1D8AD556" w14:textId="2ABE0FE5" w:rsidR="00BE3858" w:rsidRDefault="00BE3858" w:rsidP="009C22F4">
      <w:pPr>
        <w:rPr>
          <w:rFonts w:cs="Times New Roman"/>
          <w:noProof/>
          <w:szCs w:val="24"/>
        </w:rPr>
      </w:pPr>
      <w:r>
        <w:rPr>
          <w:rFonts w:cs="Times New Roman"/>
          <w:noProof/>
          <w:szCs w:val="24"/>
        </w:rPr>
        <w:t>HTML</w:t>
      </w:r>
      <w:r>
        <w:rPr>
          <w:rFonts w:cs="Times New Roman"/>
          <w:noProof/>
          <w:szCs w:val="24"/>
        </w:rPr>
        <w:tab/>
      </w:r>
      <w:r>
        <w:rPr>
          <w:rFonts w:cs="Times New Roman"/>
          <w:noProof/>
          <w:szCs w:val="24"/>
        </w:rPr>
        <w:tab/>
      </w:r>
      <w:r w:rsidR="00226336">
        <w:rPr>
          <w:rFonts w:cs="Times New Roman"/>
          <w:noProof/>
          <w:szCs w:val="24"/>
        </w:rPr>
        <w:t>Hyper Text Markup Language</w:t>
      </w:r>
    </w:p>
    <w:p w14:paraId="7226F71E" w14:textId="4E5B856F" w:rsidR="00BE3858" w:rsidRDefault="00BE3858" w:rsidP="009C22F4">
      <w:pPr>
        <w:rPr>
          <w:rFonts w:cs="Times New Roman"/>
          <w:noProof/>
          <w:szCs w:val="24"/>
        </w:rPr>
      </w:pPr>
      <w:r>
        <w:rPr>
          <w:rFonts w:cs="Times New Roman"/>
          <w:noProof/>
          <w:szCs w:val="24"/>
        </w:rPr>
        <w:t>CSS</w:t>
      </w:r>
      <w:r>
        <w:rPr>
          <w:rFonts w:cs="Times New Roman"/>
          <w:noProof/>
          <w:szCs w:val="24"/>
        </w:rPr>
        <w:tab/>
      </w:r>
      <w:r>
        <w:rPr>
          <w:rFonts w:cs="Times New Roman"/>
          <w:noProof/>
          <w:szCs w:val="24"/>
        </w:rPr>
        <w:tab/>
        <w:t>Cascading Style Sheets</w:t>
      </w:r>
    </w:p>
    <w:p w14:paraId="281AC359" w14:textId="24053A16" w:rsidR="00D754C9" w:rsidRDefault="00D754C9" w:rsidP="009C22F4">
      <w:pPr>
        <w:rPr>
          <w:rFonts w:cs="Times New Roman"/>
          <w:noProof/>
          <w:szCs w:val="24"/>
        </w:rPr>
      </w:pPr>
      <w:r>
        <w:rPr>
          <w:rFonts w:cs="Times New Roman"/>
          <w:noProof/>
          <w:szCs w:val="24"/>
        </w:rPr>
        <w:t>JSON</w:t>
      </w:r>
      <w:r>
        <w:rPr>
          <w:rFonts w:cs="Times New Roman"/>
          <w:noProof/>
          <w:szCs w:val="24"/>
        </w:rPr>
        <w:tab/>
      </w:r>
      <w:r>
        <w:rPr>
          <w:rFonts w:cs="Times New Roman"/>
          <w:noProof/>
          <w:szCs w:val="24"/>
        </w:rPr>
        <w:tab/>
        <w:t>JavaScript Object Notation</w:t>
      </w:r>
    </w:p>
    <w:p w14:paraId="77921B35" w14:textId="2D8FF6F7" w:rsidR="00D754C9" w:rsidRDefault="00D754C9" w:rsidP="009C22F4">
      <w:pPr>
        <w:rPr>
          <w:rFonts w:cs="Times New Roman"/>
          <w:noProof/>
          <w:szCs w:val="24"/>
        </w:rPr>
      </w:pPr>
      <w:r>
        <w:rPr>
          <w:rFonts w:cs="Times New Roman"/>
          <w:noProof/>
          <w:szCs w:val="24"/>
        </w:rPr>
        <w:t>JS</w:t>
      </w:r>
      <w:r>
        <w:rPr>
          <w:rFonts w:cs="Times New Roman"/>
          <w:noProof/>
          <w:szCs w:val="24"/>
        </w:rPr>
        <w:tab/>
      </w:r>
      <w:r>
        <w:rPr>
          <w:rFonts w:cs="Times New Roman"/>
          <w:noProof/>
          <w:szCs w:val="24"/>
        </w:rPr>
        <w:tab/>
        <w:t>JavaScript</w:t>
      </w:r>
    </w:p>
    <w:p w14:paraId="07022B50" w14:textId="50AA8881" w:rsidR="004C717B" w:rsidRDefault="004C717B" w:rsidP="009C22F4">
      <w:pPr>
        <w:rPr>
          <w:rFonts w:cs="Times New Roman"/>
          <w:noProof/>
          <w:szCs w:val="24"/>
        </w:rPr>
      </w:pPr>
      <w:r>
        <w:rPr>
          <w:rFonts w:cs="Times New Roman"/>
          <w:noProof/>
          <w:szCs w:val="24"/>
        </w:rPr>
        <w:t>API</w:t>
      </w:r>
      <w:r>
        <w:rPr>
          <w:rFonts w:cs="Times New Roman"/>
          <w:noProof/>
          <w:szCs w:val="24"/>
        </w:rPr>
        <w:tab/>
      </w:r>
      <w:r>
        <w:rPr>
          <w:rFonts w:cs="Times New Roman"/>
          <w:noProof/>
          <w:szCs w:val="24"/>
        </w:rPr>
        <w:tab/>
        <w:t>Application programming interface</w:t>
      </w:r>
    </w:p>
    <w:p w14:paraId="28EB2BD7" w14:textId="657249C0" w:rsidR="004C717B" w:rsidRDefault="004C717B" w:rsidP="009C22F4">
      <w:pPr>
        <w:rPr>
          <w:rFonts w:cs="Times New Roman"/>
          <w:noProof/>
          <w:szCs w:val="24"/>
        </w:rPr>
      </w:pPr>
      <w:r>
        <w:rPr>
          <w:rFonts w:cs="Times New Roman"/>
          <w:noProof/>
          <w:szCs w:val="24"/>
        </w:rPr>
        <w:t>Config</w:t>
      </w:r>
      <w:r>
        <w:rPr>
          <w:rFonts w:cs="Times New Roman"/>
          <w:noProof/>
          <w:szCs w:val="24"/>
        </w:rPr>
        <w:tab/>
      </w:r>
      <w:r>
        <w:rPr>
          <w:rFonts w:cs="Times New Roman"/>
          <w:noProof/>
          <w:szCs w:val="24"/>
        </w:rPr>
        <w:tab/>
        <w:t>Configuration</w:t>
      </w:r>
    </w:p>
    <w:p w14:paraId="5BE3208D" w14:textId="77777777" w:rsidR="00474674" w:rsidRDefault="004E7EF9" w:rsidP="009C22F4">
      <w:pPr>
        <w:rPr>
          <w:rFonts w:cs="Times New Roman"/>
          <w:noProof/>
          <w:color w:val="775F55" w:themeColor="text2"/>
          <w:sz w:val="32"/>
          <w:szCs w:val="40"/>
        </w:rPr>
      </w:pPr>
      <w:r>
        <w:rPr>
          <w:rFonts w:cs="Times New Roman"/>
          <w:noProof/>
          <w:color w:val="775F55" w:themeColor="text2"/>
          <w:sz w:val="32"/>
          <w:szCs w:val="40"/>
        </w:rPr>
        <w:br w:type="page"/>
      </w:r>
    </w:p>
    <w:p w14:paraId="3364955E" w14:textId="77777777" w:rsidR="00234C4C" w:rsidRDefault="00234C4C" w:rsidP="00F60B7C">
      <w:pPr>
        <w:pStyle w:val="Heading1"/>
        <w:rPr>
          <w:noProof/>
        </w:rPr>
      </w:pPr>
      <w:bookmarkStart w:id="2" w:name="_Toc453699826"/>
      <w:r>
        <w:rPr>
          <w:noProof/>
        </w:rPr>
        <w:lastRenderedPageBreak/>
        <w:t>List of figures</w:t>
      </w:r>
      <w:bookmarkEnd w:id="2"/>
    </w:p>
    <w:p w14:paraId="68197FDD" w14:textId="2E35AAB5" w:rsidR="0084758B" w:rsidRDefault="00AE0134">
      <w:pPr>
        <w:pStyle w:val="TableofFigures"/>
        <w:tabs>
          <w:tab w:val="right" w:leader="dot" w:pos="9350"/>
        </w:tabs>
        <w:rPr>
          <w:rFonts w:asciiTheme="minorHAnsi" w:hAnsiTheme="minorHAnsi"/>
          <w:noProof/>
          <w:kern w:val="0"/>
          <w:sz w:val="22"/>
          <w:lang w:eastAsia="en-US"/>
          <w14:ligatures w14:val="none"/>
        </w:rPr>
      </w:pPr>
      <w:r>
        <w:rPr>
          <w:rFonts w:cs="Times New Roman"/>
          <w:b/>
          <w:noProof/>
          <w:sz w:val="28"/>
          <w:szCs w:val="28"/>
        </w:rPr>
        <w:fldChar w:fldCharType="begin"/>
      </w:r>
      <w:r>
        <w:rPr>
          <w:rFonts w:cs="Times New Roman"/>
          <w:b/>
          <w:noProof/>
          <w:sz w:val="28"/>
          <w:szCs w:val="28"/>
        </w:rPr>
        <w:instrText xml:space="preserve"> TOC \h \z \c "Figure" </w:instrText>
      </w:r>
      <w:r>
        <w:rPr>
          <w:rFonts w:cs="Times New Roman"/>
          <w:b/>
          <w:noProof/>
          <w:sz w:val="28"/>
          <w:szCs w:val="28"/>
        </w:rPr>
        <w:fldChar w:fldCharType="separate"/>
      </w:r>
      <w:hyperlink w:anchor="_Toc453890693" w:history="1">
        <w:r w:rsidR="0084758B" w:rsidRPr="00065107">
          <w:rPr>
            <w:rStyle w:val="Hyperlink"/>
            <w:noProof/>
          </w:rPr>
          <w:t>Figure 1: User Logging via Putty</w:t>
        </w:r>
        <w:r w:rsidR="0084758B">
          <w:rPr>
            <w:noProof/>
            <w:webHidden/>
          </w:rPr>
          <w:tab/>
        </w:r>
        <w:r w:rsidR="0084758B">
          <w:rPr>
            <w:noProof/>
            <w:webHidden/>
          </w:rPr>
          <w:fldChar w:fldCharType="begin"/>
        </w:r>
        <w:r w:rsidR="0084758B">
          <w:rPr>
            <w:noProof/>
            <w:webHidden/>
          </w:rPr>
          <w:instrText xml:space="preserve"> PAGEREF _Toc453890693 \h </w:instrText>
        </w:r>
        <w:r w:rsidR="0084758B">
          <w:rPr>
            <w:noProof/>
            <w:webHidden/>
          </w:rPr>
        </w:r>
        <w:r w:rsidR="0084758B">
          <w:rPr>
            <w:noProof/>
            <w:webHidden/>
          </w:rPr>
          <w:fldChar w:fldCharType="separate"/>
        </w:r>
        <w:r w:rsidR="005E6938">
          <w:rPr>
            <w:noProof/>
            <w:webHidden/>
          </w:rPr>
          <w:t>4</w:t>
        </w:r>
        <w:r w:rsidR="0084758B">
          <w:rPr>
            <w:noProof/>
            <w:webHidden/>
          </w:rPr>
          <w:fldChar w:fldCharType="end"/>
        </w:r>
      </w:hyperlink>
    </w:p>
    <w:p w14:paraId="354B265D" w14:textId="5A8497B3" w:rsidR="0084758B" w:rsidRDefault="00DA0A07">
      <w:pPr>
        <w:pStyle w:val="TableofFigures"/>
        <w:tabs>
          <w:tab w:val="right" w:leader="dot" w:pos="9350"/>
        </w:tabs>
        <w:rPr>
          <w:rFonts w:asciiTheme="minorHAnsi" w:hAnsiTheme="minorHAnsi"/>
          <w:noProof/>
          <w:kern w:val="0"/>
          <w:sz w:val="22"/>
          <w:lang w:eastAsia="en-US"/>
          <w14:ligatures w14:val="none"/>
        </w:rPr>
      </w:pPr>
      <w:hyperlink r:id="rId12" w:anchor="_Toc453890694" w:history="1">
        <w:r w:rsidR="0084758B" w:rsidRPr="00065107">
          <w:rPr>
            <w:rStyle w:val="Hyperlink"/>
            <w:noProof/>
          </w:rPr>
          <w:t>Figure 2: PBS commands to Job Server</w:t>
        </w:r>
        <w:r w:rsidR="0084758B">
          <w:rPr>
            <w:noProof/>
            <w:webHidden/>
          </w:rPr>
          <w:tab/>
        </w:r>
        <w:r w:rsidR="0084758B">
          <w:rPr>
            <w:noProof/>
            <w:webHidden/>
          </w:rPr>
          <w:fldChar w:fldCharType="begin"/>
        </w:r>
        <w:r w:rsidR="0084758B">
          <w:rPr>
            <w:noProof/>
            <w:webHidden/>
          </w:rPr>
          <w:instrText xml:space="preserve"> PAGEREF _Toc453890694 \h </w:instrText>
        </w:r>
        <w:r w:rsidR="0084758B">
          <w:rPr>
            <w:noProof/>
            <w:webHidden/>
          </w:rPr>
        </w:r>
        <w:r w:rsidR="0084758B">
          <w:rPr>
            <w:noProof/>
            <w:webHidden/>
          </w:rPr>
          <w:fldChar w:fldCharType="separate"/>
        </w:r>
        <w:r w:rsidR="005E6938">
          <w:rPr>
            <w:noProof/>
            <w:webHidden/>
          </w:rPr>
          <w:t>7</w:t>
        </w:r>
        <w:r w:rsidR="0084758B">
          <w:rPr>
            <w:noProof/>
            <w:webHidden/>
          </w:rPr>
          <w:fldChar w:fldCharType="end"/>
        </w:r>
      </w:hyperlink>
    </w:p>
    <w:p w14:paraId="1F0B98E6" w14:textId="7B9B16F9"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695" w:history="1">
        <w:r w:rsidR="0084758B" w:rsidRPr="00065107">
          <w:rPr>
            <w:rStyle w:val="Hyperlink"/>
            <w:noProof/>
          </w:rPr>
          <w:t>Figure 3: Web based PBS operations</w:t>
        </w:r>
        <w:r w:rsidR="0084758B">
          <w:rPr>
            <w:noProof/>
            <w:webHidden/>
          </w:rPr>
          <w:tab/>
        </w:r>
        <w:r w:rsidR="0084758B">
          <w:rPr>
            <w:noProof/>
            <w:webHidden/>
          </w:rPr>
          <w:fldChar w:fldCharType="begin"/>
        </w:r>
        <w:r w:rsidR="0084758B">
          <w:rPr>
            <w:noProof/>
            <w:webHidden/>
          </w:rPr>
          <w:instrText xml:space="preserve"> PAGEREF _Toc453890695 \h </w:instrText>
        </w:r>
        <w:r w:rsidR="0084758B">
          <w:rPr>
            <w:noProof/>
            <w:webHidden/>
          </w:rPr>
        </w:r>
        <w:r w:rsidR="0084758B">
          <w:rPr>
            <w:noProof/>
            <w:webHidden/>
          </w:rPr>
          <w:fldChar w:fldCharType="separate"/>
        </w:r>
        <w:r w:rsidR="005E6938">
          <w:rPr>
            <w:noProof/>
            <w:webHidden/>
          </w:rPr>
          <w:t>8</w:t>
        </w:r>
        <w:r w:rsidR="0084758B">
          <w:rPr>
            <w:noProof/>
            <w:webHidden/>
          </w:rPr>
          <w:fldChar w:fldCharType="end"/>
        </w:r>
      </w:hyperlink>
    </w:p>
    <w:p w14:paraId="1AF5849A" w14:textId="66D4633B" w:rsidR="0084758B" w:rsidRDefault="00DA0A07">
      <w:pPr>
        <w:pStyle w:val="TableofFigures"/>
        <w:tabs>
          <w:tab w:val="right" w:leader="dot" w:pos="9350"/>
        </w:tabs>
        <w:rPr>
          <w:rFonts w:asciiTheme="minorHAnsi" w:hAnsiTheme="minorHAnsi"/>
          <w:noProof/>
          <w:kern w:val="0"/>
          <w:sz w:val="22"/>
          <w:lang w:eastAsia="en-US"/>
          <w14:ligatures w14:val="none"/>
        </w:rPr>
      </w:pPr>
      <w:hyperlink r:id="rId13" w:anchor="_Toc453890696" w:history="1">
        <w:r w:rsidR="0084758B" w:rsidRPr="00065107">
          <w:rPr>
            <w:rStyle w:val="Hyperlink"/>
            <w:noProof/>
          </w:rPr>
          <w:t>Figure 4: What makes PBS operations web based?</w:t>
        </w:r>
        <w:r w:rsidR="0084758B">
          <w:rPr>
            <w:noProof/>
            <w:webHidden/>
          </w:rPr>
          <w:tab/>
        </w:r>
        <w:r w:rsidR="0084758B">
          <w:rPr>
            <w:noProof/>
            <w:webHidden/>
          </w:rPr>
          <w:fldChar w:fldCharType="begin"/>
        </w:r>
        <w:r w:rsidR="0084758B">
          <w:rPr>
            <w:noProof/>
            <w:webHidden/>
          </w:rPr>
          <w:instrText xml:space="preserve"> PAGEREF _Toc453890696 \h </w:instrText>
        </w:r>
        <w:r w:rsidR="0084758B">
          <w:rPr>
            <w:noProof/>
            <w:webHidden/>
          </w:rPr>
        </w:r>
        <w:r w:rsidR="0084758B">
          <w:rPr>
            <w:noProof/>
            <w:webHidden/>
          </w:rPr>
          <w:fldChar w:fldCharType="separate"/>
        </w:r>
        <w:r w:rsidR="005E6938">
          <w:rPr>
            <w:noProof/>
            <w:webHidden/>
          </w:rPr>
          <w:t>9</w:t>
        </w:r>
        <w:r w:rsidR="0084758B">
          <w:rPr>
            <w:noProof/>
            <w:webHidden/>
          </w:rPr>
          <w:fldChar w:fldCharType="end"/>
        </w:r>
      </w:hyperlink>
      <w:bookmarkStart w:id="3" w:name="_GoBack"/>
      <w:bookmarkEnd w:id="3"/>
    </w:p>
    <w:p w14:paraId="57ECC1A4" w14:textId="13CC17F0"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697" w:history="1">
        <w:r w:rsidR="0084758B" w:rsidRPr="00065107">
          <w:rPr>
            <w:rStyle w:val="Hyperlink"/>
            <w:noProof/>
          </w:rPr>
          <w:t>Figure 5: Workflow/ usecase of the web based pbs commands</w:t>
        </w:r>
        <w:r w:rsidR="0084758B">
          <w:rPr>
            <w:noProof/>
            <w:webHidden/>
          </w:rPr>
          <w:tab/>
        </w:r>
        <w:r w:rsidR="0084758B">
          <w:rPr>
            <w:noProof/>
            <w:webHidden/>
          </w:rPr>
          <w:fldChar w:fldCharType="begin"/>
        </w:r>
        <w:r w:rsidR="0084758B">
          <w:rPr>
            <w:noProof/>
            <w:webHidden/>
          </w:rPr>
          <w:instrText xml:space="preserve"> PAGEREF _Toc453890697 \h </w:instrText>
        </w:r>
        <w:r w:rsidR="0084758B">
          <w:rPr>
            <w:noProof/>
            <w:webHidden/>
          </w:rPr>
        </w:r>
        <w:r w:rsidR="0084758B">
          <w:rPr>
            <w:noProof/>
            <w:webHidden/>
          </w:rPr>
          <w:fldChar w:fldCharType="separate"/>
        </w:r>
        <w:r w:rsidR="005E6938">
          <w:rPr>
            <w:noProof/>
            <w:webHidden/>
          </w:rPr>
          <w:t>10</w:t>
        </w:r>
        <w:r w:rsidR="0084758B">
          <w:rPr>
            <w:noProof/>
            <w:webHidden/>
          </w:rPr>
          <w:fldChar w:fldCharType="end"/>
        </w:r>
      </w:hyperlink>
    </w:p>
    <w:p w14:paraId="30CD852C" w14:textId="16DE95B5"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698" w:history="1">
        <w:r w:rsidR="0084758B" w:rsidRPr="00065107">
          <w:rPr>
            <w:rStyle w:val="Hyperlink"/>
            <w:noProof/>
          </w:rPr>
          <w:t>Figure 6: Job monitoring status</w:t>
        </w:r>
        <w:r w:rsidR="0084758B">
          <w:rPr>
            <w:noProof/>
            <w:webHidden/>
          </w:rPr>
          <w:tab/>
        </w:r>
        <w:r w:rsidR="0084758B">
          <w:rPr>
            <w:noProof/>
            <w:webHidden/>
          </w:rPr>
          <w:fldChar w:fldCharType="begin"/>
        </w:r>
        <w:r w:rsidR="0084758B">
          <w:rPr>
            <w:noProof/>
            <w:webHidden/>
          </w:rPr>
          <w:instrText xml:space="preserve"> PAGEREF _Toc453890698 \h </w:instrText>
        </w:r>
        <w:r w:rsidR="0084758B">
          <w:rPr>
            <w:noProof/>
            <w:webHidden/>
          </w:rPr>
        </w:r>
        <w:r w:rsidR="0084758B">
          <w:rPr>
            <w:noProof/>
            <w:webHidden/>
          </w:rPr>
          <w:fldChar w:fldCharType="separate"/>
        </w:r>
        <w:r w:rsidR="005E6938">
          <w:rPr>
            <w:noProof/>
            <w:webHidden/>
          </w:rPr>
          <w:t>20</w:t>
        </w:r>
        <w:r w:rsidR="0084758B">
          <w:rPr>
            <w:noProof/>
            <w:webHidden/>
          </w:rPr>
          <w:fldChar w:fldCharType="end"/>
        </w:r>
      </w:hyperlink>
    </w:p>
    <w:p w14:paraId="577AC598" w14:textId="57F37277"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699" w:history="1">
        <w:r w:rsidR="0084758B" w:rsidRPr="00065107">
          <w:rPr>
            <w:rStyle w:val="Hyperlink"/>
            <w:noProof/>
          </w:rPr>
          <w:t>Figure 7: qhold sequence diagram</w:t>
        </w:r>
        <w:r w:rsidR="0084758B">
          <w:rPr>
            <w:noProof/>
            <w:webHidden/>
          </w:rPr>
          <w:tab/>
        </w:r>
        <w:r w:rsidR="0084758B">
          <w:rPr>
            <w:noProof/>
            <w:webHidden/>
          </w:rPr>
          <w:fldChar w:fldCharType="begin"/>
        </w:r>
        <w:r w:rsidR="0084758B">
          <w:rPr>
            <w:noProof/>
            <w:webHidden/>
          </w:rPr>
          <w:instrText xml:space="preserve"> PAGEREF _Toc453890699 \h </w:instrText>
        </w:r>
        <w:r w:rsidR="0084758B">
          <w:rPr>
            <w:noProof/>
            <w:webHidden/>
          </w:rPr>
        </w:r>
        <w:r w:rsidR="0084758B">
          <w:rPr>
            <w:noProof/>
            <w:webHidden/>
          </w:rPr>
          <w:fldChar w:fldCharType="separate"/>
        </w:r>
        <w:r w:rsidR="005E6938">
          <w:rPr>
            <w:noProof/>
            <w:webHidden/>
          </w:rPr>
          <w:t>21</w:t>
        </w:r>
        <w:r w:rsidR="0084758B">
          <w:rPr>
            <w:noProof/>
            <w:webHidden/>
          </w:rPr>
          <w:fldChar w:fldCharType="end"/>
        </w:r>
      </w:hyperlink>
    </w:p>
    <w:p w14:paraId="1BFB458B" w14:textId="59AEA285"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00" w:history="1">
        <w:r w:rsidR="0084758B" w:rsidRPr="00065107">
          <w:rPr>
            <w:rStyle w:val="Hyperlink"/>
            <w:noProof/>
          </w:rPr>
          <w:t>Figure 8: Released jobs sequence diagram</w:t>
        </w:r>
        <w:r w:rsidR="0084758B">
          <w:rPr>
            <w:noProof/>
            <w:webHidden/>
          </w:rPr>
          <w:tab/>
        </w:r>
        <w:r w:rsidR="0084758B">
          <w:rPr>
            <w:noProof/>
            <w:webHidden/>
          </w:rPr>
          <w:fldChar w:fldCharType="begin"/>
        </w:r>
        <w:r w:rsidR="0084758B">
          <w:rPr>
            <w:noProof/>
            <w:webHidden/>
          </w:rPr>
          <w:instrText xml:space="preserve"> PAGEREF _Toc453890700 \h </w:instrText>
        </w:r>
        <w:r w:rsidR="0084758B">
          <w:rPr>
            <w:noProof/>
            <w:webHidden/>
          </w:rPr>
        </w:r>
        <w:r w:rsidR="0084758B">
          <w:rPr>
            <w:noProof/>
            <w:webHidden/>
          </w:rPr>
          <w:fldChar w:fldCharType="separate"/>
        </w:r>
        <w:r w:rsidR="005E6938">
          <w:rPr>
            <w:noProof/>
            <w:webHidden/>
          </w:rPr>
          <w:t>24</w:t>
        </w:r>
        <w:r w:rsidR="0084758B">
          <w:rPr>
            <w:noProof/>
            <w:webHidden/>
          </w:rPr>
          <w:fldChar w:fldCharType="end"/>
        </w:r>
      </w:hyperlink>
    </w:p>
    <w:p w14:paraId="11A79980" w14:textId="0D8A3A5B"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01" w:history="1">
        <w:r w:rsidR="0084758B" w:rsidRPr="00065107">
          <w:rPr>
            <w:rStyle w:val="Hyperlink"/>
            <w:noProof/>
          </w:rPr>
          <w:t>Figure 9: Deleted jobs sequence diagram</w:t>
        </w:r>
        <w:r w:rsidR="0084758B">
          <w:rPr>
            <w:noProof/>
            <w:webHidden/>
          </w:rPr>
          <w:tab/>
        </w:r>
        <w:r w:rsidR="0084758B">
          <w:rPr>
            <w:noProof/>
            <w:webHidden/>
          </w:rPr>
          <w:fldChar w:fldCharType="begin"/>
        </w:r>
        <w:r w:rsidR="0084758B">
          <w:rPr>
            <w:noProof/>
            <w:webHidden/>
          </w:rPr>
          <w:instrText xml:space="preserve"> PAGEREF _Toc453890701 \h </w:instrText>
        </w:r>
        <w:r w:rsidR="0084758B">
          <w:rPr>
            <w:noProof/>
            <w:webHidden/>
          </w:rPr>
        </w:r>
        <w:r w:rsidR="0084758B">
          <w:rPr>
            <w:noProof/>
            <w:webHidden/>
          </w:rPr>
          <w:fldChar w:fldCharType="separate"/>
        </w:r>
        <w:r w:rsidR="005E6938">
          <w:rPr>
            <w:noProof/>
            <w:webHidden/>
          </w:rPr>
          <w:t>26</w:t>
        </w:r>
        <w:r w:rsidR="0084758B">
          <w:rPr>
            <w:noProof/>
            <w:webHidden/>
          </w:rPr>
          <w:fldChar w:fldCharType="end"/>
        </w:r>
      </w:hyperlink>
    </w:p>
    <w:p w14:paraId="65B87939" w14:textId="52349167"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02" w:history="1">
        <w:r w:rsidR="0084758B" w:rsidRPr="00065107">
          <w:rPr>
            <w:rStyle w:val="Hyperlink"/>
            <w:noProof/>
          </w:rPr>
          <w:t>Figure 10: Architecture Diagram</w:t>
        </w:r>
        <w:r w:rsidR="0084758B">
          <w:rPr>
            <w:noProof/>
            <w:webHidden/>
          </w:rPr>
          <w:tab/>
        </w:r>
        <w:r w:rsidR="0084758B">
          <w:rPr>
            <w:noProof/>
            <w:webHidden/>
          </w:rPr>
          <w:fldChar w:fldCharType="begin"/>
        </w:r>
        <w:r w:rsidR="0084758B">
          <w:rPr>
            <w:noProof/>
            <w:webHidden/>
          </w:rPr>
          <w:instrText xml:space="preserve"> PAGEREF _Toc453890702 \h </w:instrText>
        </w:r>
        <w:r w:rsidR="0084758B">
          <w:rPr>
            <w:noProof/>
            <w:webHidden/>
          </w:rPr>
        </w:r>
        <w:r w:rsidR="0084758B">
          <w:rPr>
            <w:noProof/>
            <w:webHidden/>
          </w:rPr>
          <w:fldChar w:fldCharType="separate"/>
        </w:r>
        <w:r w:rsidR="005E6938">
          <w:rPr>
            <w:noProof/>
            <w:webHidden/>
          </w:rPr>
          <w:t>32</w:t>
        </w:r>
        <w:r w:rsidR="0084758B">
          <w:rPr>
            <w:noProof/>
            <w:webHidden/>
          </w:rPr>
          <w:fldChar w:fldCharType="end"/>
        </w:r>
      </w:hyperlink>
    </w:p>
    <w:p w14:paraId="710F629C" w14:textId="345D276C" w:rsidR="0084758B" w:rsidRDefault="00DA0A07">
      <w:pPr>
        <w:pStyle w:val="TableofFigures"/>
        <w:tabs>
          <w:tab w:val="right" w:leader="dot" w:pos="9350"/>
        </w:tabs>
        <w:rPr>
          <w:rFonts w:asciiTheme="minorHAnsi" w:hAnsiTheme="minorHAnsi"/>
          <w:noProof/>
          <w:kern w:val="0"/>
          <w:sz w:val="22"/>
          <w:lang w:eastAsia="en-US"/>
          <w14:ligatures w14:val="none"/>
        </w:rPr>
      </w:pPr>
      <w:hyperlink r:id="rId14" w:anchor="_Toc453890703" w:history="1">
        <w:r w:rsidR="0084758B" w:rsidRPr="00065107">
          <w:rPr>
            <w:rStyle w:val="Hyperlink"/>
            <w:noProof/>
          </w:rPr>
          <w:t>Figure 11: Working of  Keep Alive in Apache server</w:t>
        </w:r>
        <w:r w:rsidR="0084758B">
          <w:rPr>
            <w:noProof/>
            <w:webHidden/>
          </w:rPr>
          <w:tab/>
        </w:r>
        <w:r w:rsidR="0084758B">
          <w:rPr>
            <w:noProof/>
            <w:webHidden/>
          </w:rPr>
          <w:fldChar w:fldCharType="begin"/>
        </w:r>
        <w:r w:rsidR="0084758B">
          <w:rPr>
            <w:noProof/>
            <w:webHidden/>
          </w:rPr>
          <w:instrText xml:space="preserve"> PAGEREF _Toc453890703 \h </w:instrText>
        </w:r>
        <w:r w:rsidR="0084758B">
          <w:rPr>
            <w:noProof/>
            <w:webHidden/>
          </w:rPr>
        </w:r>
        <w:r w:rsidR="0084758B">
          <w:rPr>
            <w:noProof/>
            <w:webHidden/>
          </w:rPr>
          <w:fldChar w:fldCharType="separate"/>
        </w:r>
        <w:r w:rsidR="005E6938">
          <w:rPr>
            <w:noProof/>
            <w:webHidden/>
          </w:rPr>
          <w:t>35</w:t>
        </w:r>
        <w:r w:rsidR="0084758B">
          <w:rPr>
            <w:noProof/>
            <w:webHidden/>
          </w:rPr>
          <w:fldChar w:fldCharType="end"/>
        </w:r>
      </w:hyperlink>
    </w:p>
    <w:p w14:paraId="7646F1E1" w14:textId="3B90C03C" w:rsidR="0084758B" w:rsidRDefault="00DA0A07">
      <w:pPr>
        <w:pStyle w:val="TableofFigures"/>
        <w:tabs>
          <w:tab w:val="right" w:leader="dot" w:pos="9350"/>
        </w:tabs>
        <w:rPr>
          <w:rFonts w:asciiTheme="minorHAnsi" w:hAnsiTheme="minorHAnsi"/>
          <w:noProof/>
          <w:kern w:val="0"/>
          <w:sz w:val="22"/>
          <w:lang w:eastAsia="en-US"/>
          <w14:ligatures w14:val="none"/>
        </w:rPr>
      </w:pPr>
      <w:hyperlink r:id="rId15" w:anchor="_Toc453890704" w:history="1">
        <w:r w:rsidR="0084758B" w:rsidRPr="00065107">
          <w:rPr>
            <w:rStyle w:val="Hyperlink"/>
            <w:noProof/>
          </w:rPr>
          <w:t>Figure 12: Deployment Diagram</w:t>
        </w:r>
        <w:r w:rsidR="0084758B">
          <w:rPr>
            <w:noProof/>
            <w:webHidden/>
          </w:rPr>
          <w:tab/>
        </w:r>
        <w:r w:rsidR="0084758B">
          <w:rPr>
            <w:noProof/>
            <w:webHidden/>
          </w:rPr>
          <w:fldChar w:fldCharType="begin"/>
        </w:r>
        <w:r w:rsidR="0084758B">
          <w:rPr>
            <w:noProof/>
            <w:webHidden/>
          </w:rPr>
          <w:instrText xml:space="preserve"> PAGEREF _Toc453890704 \h </w:instrText>
        </w:r>
        <w:r w:rsidR="0084758B">
          <w:rPr>
            <w:noProof/>
            <w:webHidden/>
          </w:rPr>
        </w:r>
        <w:r w:rsidR="0084758B">
          <w:rPr>
            <w:noProof/>
            <w:webHidden/>
          </w:rPr>
          <w:fldChar w:fldCharType="separate"/>
        </w:r>
        <w:r w:rsidR="005E6938">
          <w:rPr>
            <w:noProof/>
            <w:webHidden/>
          </w:rPr>
          <w:t>41</w:t>
        </w:r>
        <w:r w:rsidR="0084758B">
          <w:rPr>
            <w:noProof/>
            <w:webHidden/>
          </w:rPr>
          <w:fldChar w:fldCharType="end"/>
        </w:r>
      </w:hyperlink>
    </w:p>
    <w:p w14:paraId="1ABA44A5" w14:textId="13C989DA"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05" w:history="1">
        <w:r w:rsidR="0084758B" w:rsidRPr="00065107">
          <w:rPr>
            <w:rStyle w:val="Hyperlink"/>
            <w:noProof/>
          </w:rPr>
          <w:t>Figure 13: Web Services</w:t>
        </w:r>
        <w:r w:rsidR="0084758B">
          <w:rPr>
            <w:noProof/>
            <w:webHidden/>
          </w:rPr>
          <w:tab/>
        </w:r>
        <w:r w:rsidR="0084758B">
          <w:rPr>
            <w:noProof/>
            <w:webHidden/>
          </w:rPr>
          <w:fldChar w:fldCharType="begin"/>
        </w:r>
        <w:r w:rsidR="0084758B">
          <w:rPr>
            <w:noProof/>
            <w:webHidden/>
          </w:rPr>
          <w:instrText xml:space="preserve"> PAGEREF _Toc453890705 \h </w:instrText>
        </w:r>
        <w:r w:rsidR="0084758B">
          <w:rPr>
            <w:noProof/>
            <w:webHidden/>
          </w:rPr>
        </w:r>
        <w:r w:rsidR="0084758B">
          <w:rPr>
            <w:noProof/>
            <w:webHidden/>
          </w:rPr>
          <w:fldChar w:fldCharType="separate"/>
        </w:r>
        <w:r w:rsidR="005E6938">
          <w:rPr>
            <w:noProof/>
            <w:webHidden/>
          </w:rPr>
          <w:t>44</w:t>
        </w:r>
        <w:r w:rsidR="0084758B">
          <w:rPr>
            <w:noProof/>
            <w:webHidden/>
          </w:rPr>
          <w:fldChar w:fldCharType="end"/>
        </w:r>
      </w:hyperlink>
    </w:p>
    <w:p w14:paraId="76E823D0" w14:textId="44CE62ED"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06" w:history="1">
        <w:r w:rsidR="0084758B" w:rsidRPr="00065107">
          <w:rPr>
            <w:rStyle w:val="Hyperlink"/>
            <w:noProof/>
          </w:rPr>
          <w:t>Figure 14 Putty output for qsub</w:t>
        </w:r>
        <w:r w:rsidR="0084758B">
          <w:rPr>
            <w:noProof/>
            <w:webHidden/>
          </w:rPr>
          <w:tab/>
        </w:r>
        <w:r w:rsidR="0084758B">
          <w:rPr>
            <w:noProof/>
            <w:webHidden/>
          </w:rPr>
          <w:fldChar w:fldCharType="begin"/>
        </w:r>
        <w:r w:rsidR="0084758B">
          <w:rPr>
            <w:noProof/>
            <w:webHidden/>
          </w:rPr>
          <w:instrText xml:space="preserve"> PAGEREF _Toc453890706 \h </w:instrText>
        </w:r>
        <w:r w:rsidR="0084758B">
          <w:rPr>
            <w:noProof/>
            <w:webHidden/>
          </w:rPr>
        </w:r>
        <w:r w:rsidR="0084758B">
          <w:rPr>
            <w:noProof/>
            <w:webHidden/>
          </w:rPr>
          <w:fldChar w:fldCharType="separate"/>
        </w:r>
        <w:r w:rsidR="005E6938">
          <w:rPr>
            <w:noProof/>
            <w:webHidden/>
          </w:rPr>
          <w:t>55</w:t>
        </w:r>
        <w:r w:rsidR="0084758B">
          <w:rPr>
            <w:noProof/>
            <w:webHidden/>
          </w:rPr>
          <w:fldChar w:fldCharType="end"/>
        </w:r>
      </w:hyperlink>
    </w:p>
    <w:p w14:paraId="42B2D368" w14:textId="2D65734F"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07" w:history="1">
        <w:r w:rsidR="0084758B" w:rsidRPr="00065107">
          <w:rPr>
            <w:rStyle w:val="Hyperlink"/>
            <w:noProof/>
          </w:rPr>
          <w:t>Figure 15: Server output for single qsub job</w:t>
        </w:r>
        <w:r w:rsidR="0084758B">
          <w:rPr>
            <w:noProof/>
            <w:webHidden/>
          </w:rPr>
          <w:tab/>
        </w:r>
        <w:r w:rsidR="0084758B">
          <w:rPr>
            <w:noProof/>
            <w:webHidden/>
          </w:rPr>
          <w:fldChar w:fldCharType="begin"/>
        </w:r>
        <w:r w:rsidR="0084758B">
          <w:rPr>
            <w:noProof/>
            <w:webHidden/>
          </w:rPr>
          <w:instrText xml:space="preserve"> PAGEREF _Toc453890707 \h </w:instrText>
        </w:r>
        <w:r w:rsidR="0084758B">
          <w:rPr>
            <w:noProof/>
            <w:webHidden/>
          </w:rPr>
        </w:r>
        <w:r w:rsidR="0084758B">
          <w:rPr>
            <w:noProof/>
            <w:webHidden/>
          </w:rPr>
          <w:fldChar w:fldCharType="separate"/>
        </w:r>
        <w:r w:rsidR="005E6938">
          <w:rPr>
            <w:noProof/>
            <w:webHidden/>
          </w:rPr>
          <w:t>55</w:t>
        </w:r>
        <w:r w:rsidR="0084758B">
          <w:rPr>
            <w:noProof/>
            <w:webHidden/>
          </w:rPr>
          <w:fldChar w:fldCharType="end"/>
        </w:r>
      </w:hyperlink>
    </w:p>
    <w:p w14:paraId="61650589" w14:textId="7066AD3D"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08" w:history="1">
        <w:r w:rsidR="0084758B" w:rsidRPr="00065107">
          <w:rPr>
            <w:rStyle w:val="Hyperlink"/>
            <w:noProof/>
          </w:rPr>
          <w:t>Figure 16: Server output for  multiple qsub jobs</w:t>
        </w:r>
        <w:r w:rsidR="0084758B">
          <w:rPr>
            <w:noProof/>
            <w:webHidden/>
          </w:rPr>
          <w:tab/>
        </w:r>
        <w:r w:rsidR="0084758B">
          <w:rPr>
            <w:noProof/>
            <w:webHidden/>
          </w:rPr>
          <w:fldChar w:fldCharType="begin"/>
        </w:r>
        <w:r w:rsidR="0084758B">
          <w:rPr>
            <w:noProof/>
            <w:webHidden/>
          </w:rPr>
          <w:instrText xml:space="preserve"> PAGEREF _Toc453890708 \h </w:instrText>
        </w:r>
        <w:r w:rsidR="0084758B">
          <w:rPr>
            <w:noProof/>
            <w:webHidden/>
          </w:rPr>
        </w:r>
        <w:r w:rsidR="0084758B">
          <w:rPr>
            <w:noProof/>
            <w:webHidden/>
          </w:rPr>
          <w:fldChar w:fldCharType="separate"/>
        </w:r>
        <w:r w:rsidR="005E6938">
          <w:rPr>
            <w:noProof/>
            <w:webHidden/>
          </w:rPr>
          <w:t>56</w:t>
        </w:r>
        <w:r w:rsidR="0084758B">
          <w:rPr>
            <w:noProof/>
            <w:webHidden/>
          </w:rPr>
          <w:fldChar w:fldCharType="end"/>
        </w:r>
      </w:hyperlink>
    </w:p>
    <w:p w14:paraId="7B9240EB" w14:textId="5C28324A"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09" w:history="1">
        <w:r w:rsidR="0084758B" w:rsidRPr="00065107">
          <w:rPr>
            <w:rStyle w:val="Hyperlink"/>
            <w:noProof/>
          </w:rPr>
          <w:t>Figure 17: Server  output for qstat</w:t>
        </w:r>
        <w:r w:rsidR="0084758B">
          <w:rPr>
            <w:noProof/>
            <w:webHidden/>
          </w:rPr>
          <w:tab/>
        </w:r>
        <w:r w:rsidR="0084758B">
          <w:rPr>
            <w:noProof/>
            <w:webHidden/>
          </w:rPr>
          <w:fldChar w:fldCharType="begin"/>
        </w:r>
        <w:r w:rsidR="0084758B">
          <w:rPr>
            <w:noProof/>
            <w:webHidden/>
          </w:rPr>
          <w:instrText xml:space="preserve"> PAGEREF _Toc453890709 \h </w:instrText>
        </w:r>
        <w:r w:rsidR="0084758B">
          <w:rPr>
            <w:noProof/>
            <w:webHidden/>
          </w:rPr>
        </w:r>
        <w:r w:rsidR="0084758B">
          <w:rPr>
            <w:noProof/>
            <w:webHidden/>
          </w:rPr>
          <w:fldChar w:fldCharType="separate"/>
        </w:r>
        <w:r w:rsidR="005E6938">
          <w:rPr>
            <w:noProof/>
            <w:webHidden/>
          </w:rPr>
          <w:t>58</w:t>
        </w:r>
        <w:r w:rsidR="0084758B">
          <w:rPr>
            <w:noProof/>
            <w:webHidden/>
          </w:rPr>
          <w:fldChar w:fldCharType="end"/>
        </w:r>
      </w:hyperlink>
    </w:p>
    <w:p w14:paraId="34D163A5" w14:textId="5A7D7424"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0" w:history="1">
        <w:r w:rsidR="0084758B" w:rsidRPr="00065107">
          <w:rPr>
            <w:rStyle w:val="Hyperlink"/>
            <w:noProof/>
          </w:rPr>
          <w:t>Figure 18: Server output for qstat multiple jobs</w:t>
        </w:r>
        <w:r w:rsidR="0084758B">
          <w:rPr>
            <w:noProof/>
            <w:webHidden/>
          </w:rPr>
          <w:tab/>
        </w:r>
        <w:r w:rsidR="0084758B">
          <w:rPr>
            <w:noProof/>
            <w:webHidden/>
          </w:rPr>
          <w:fldChar w:fldCharType="begin"/>
        </w:r>
        <w:r w:rsidR="0084758B">
          <w:rPr>
            <w:noProof/>
            <w:webHidden/>
          </w:rPr>
          <w:instrText xml:space="preserve"> PAGEREF _Toc453890710 \h </w:instrText>
        </w:r>
        <w:r w:rsidR="0084758B">
          <w:rPr>
            <w:noProof/>
            <w:webHidden/>
          </w:rPr>
        </w:r>
        <w:r w:rsidR="0084758B">
          <w:rPr>
            <w:noProof/>
            <w:webHidden/>
          </w:rPr>
          <w:fldChar w:fldCharType="separate"/>
        </w:r>
        <w:r w:rsidR="005E6938">
          <w:rPr>
            <w:noProof/>
            <w:webHidden/>
          </w:rPr>
          <w:t>59</w:t>
        </w:r>
        <w:r w:rsidR="0084758B">
          <w:rPr>
            <w:noProof/>
            <w:webHidden/>
          </w:rPr>
          <w:fldChar w:fldCharType="end"/>
        </w:r>
      </w:hyperlink>
    </w:p>
    <w:p w14:paraId="5FE8768C" w14:textId="5E05F915"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1" w:history="1">
        <w:r w:rsidR="0084758B" w:rsidRPr="00065107">
          <w:rPr>
            <w:rStyle w:val="Hyperlink"/>
            <w:noProof/>
          </w:rPr>
          <w:t>Figure 19: Putty interface on qhold</w:t>
        </w:r>
        <w:r w:rsidR="0084758B">
          <w:rPr>
            <w:noProof/>
            <w:webHidden/>
          </w:rPr>
          <w:tab/>
        </w:r>
        <w:r w:rsidR="0084758B">
          <w:rPr>
            <w:noProof/>
            <w:webHidden/>
          </w:rPr>
          <w:fldChar w:fldCharType="begin"/>
        </w:r>
        <w:r w:rsidR="0084758B">
          <w:rPr>
            <w:noProof/>
            <w:webHidden/>
          </w:rPr>
          <w:instrText xml:space="preserve"> PAGEREF _Toc453890711 \h </w:instrText>
        </w:r>
        <w:r w:rsidR="0084758B">
          <w:rPr>
            <w:noProof/>
            <w:webHidden/>
          </w:rPr>
        </w:r>
        <w:r w:rsidR="0084758B">
          <w:rPr>
            <w:noProof/>
            <w:webHidden/>
          </w:rPr>
          <w:fldChar w:fldCharType="separate"/>
        </w:r>
        <w:r w:rsidR="005E6938">
          <w:rPr>
            <w:noProof/>
            <w:webHidden/>
          </w:rPr>
          <w:t>61</w:t>
        </w:r>
        <w:r w:rsidR="0084758B">
          <w:rPr>
            <w:noProof/>
            <w:webHidden/>
          </w:rPr>
          <w:fldChar w:fldCharType="end"/>
        </w:r>
      </w:hyperlink>
    </w:p>
    <w:p w14:paraId="7418CF3E" w14:textId="566CE1CD" w:rsidR="0084758B" w:rsidRDefault="00DA0A07">
      <w:pPr>
        <w:pStyle w:val="TableofFigures"/>
        <w:tabs>
          <w:tab w:val="right" w:leader="dot" w:pos="9350"/>
        </w:tabs>
        <w:rPr>
          <w:rFonts w:asciiTheme="minorHAnsi" w:hAnsiTheme="minorHAnsi"/>
          <w:noProof/>
          <w:kern w:val="0"/>
          <w:sz w:val="22"/>
          <w:lang w:eastAsia="en-US"/>
          <w14:ligatures w14:val="none"/>
        </w:rPr>
      </w:pPr>
      <w:hyperlink r:id="rId16" w:anchor="_Toc453890712" w:history="1">
        <w:r w:rsidR="0084758B" w:rsidRPr="00065107">
          <w:rPr>
            <w:rStyle w:val="Hyperlink"/>
            <w:noProof/>
          </w:rPr>
          <w:t>Figure 20: Server output for qhold 1</w:t>
        </w:r>
        <w:r w:rsidR="0084758B">
          <w:rPr>
            <w:noProof/>
            <w:webHidden/>
          </w:rPr>
          <w:tab/>
        </w:r>
        <w:r w:rsidR="0084758B">
          <w:rPr>
            <w:noProof/>
            <w:webHidden/>
          </w:rPr>
          <w:fldChar w:fldCharType="begin"/>
        </w:r>
        <w:r w:rsidR="0084758B">
          <w:rPr>
            <w:noProof/>
            <w:webHidden/>
          </w:rPr>
          <w:instrText xml:space="preserve"> PAGEREF _Toc453890712 \h </w:instrText>
        </w:r>
        <w:r w:rsidR="0084758B">
          <w:rPr>
            <w:noProof/>
            <w:webHidden/>
          </w:rPr>
        </w:r>
        <w:r w:rsidR="0084758B">
          <w:rPr>
            <w:noProof/>
            <w:webHidden/>
          </w:rPr>
          <w:fldChar w:fldCharType="separate"/>
        </w:r>
        <w:r w:rsidR="005E6938">
          <w:rPr>
            <w:noProof/>
            <w:webHidden/>
          </w:rPr>
          <w:t>62</w:t>
        </w:r>
        <w:r w:rsidR="0084758B">
          <w:rPr>
            <w:noProof/>
            <w:webHidden/>
          </w:rPr>
          <w:fldChar w:fldCharType="end"/>
        </w:r>
      </w:hyperlink>
    </w:p>
    <w:p w14:paraId="76D37D6C" w14:textId="11713C5D"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3" w:history="1">
        <w:r w:rsidR="0084758B" w:rsidRPr="00065107">
          <w:rPr>
            <w:rStyle w:val="Hyperlink"/>
            <w:noProof/>
          </w:rPr>
          <w:t>Figure 21: S</w:t>
        </w:r>
        <w:r w:rsidR="00DC2A9C" w:rsidRPr="00065107">
          <w:rPr>
            <w:rStyle w:val="Hyperlink"/>
            <w:noProof/>
          </w:rPr>
          <w:t>erver output for</w:t>
        </w:r>
        <w:r w:rsidR="0084758B" w:rsidRPr="00065107">
          <w:rPr>
            <w:rStyle w:val="Hyperlink"/>
            <w:noProof/>
          </w:rPr>
          <w:t xml:space="preserve"> </w:t>
        </w:r>
        <w:r w:rsidR="00DC2A9C" w:rsidRPr="00065107">
          <w:rPr>
            <w:rStyle w:val="Hyperlink"/>
            <w:noProof/>
          </w:rPr>
          <w:t>qhold</w:t>
        </w:r>
        <w:r w:rsidR="0084758B" w:rsidRPr="00065107">
          <w:rPr>
            <w:rStyle w:val="Hyperlink"/>
            <w:noProof/>
          </w:rPr>
          <w:t xml:space="preserve"> 2</w:t>
        </w:r>
        <w:r w:rsidR="0084758B">
          <w:rPr>
            <w:noProof/>
            <w:webHidden/>
          </w:rPr>
          <w:tab/>
        </w:r>
        <w:r w:rsidR="0084758B">
          <w:rPr>
            <w:noProof/>
            <w:webHidden/>
          </w:rPr>
          <w:fldChar w:fldCharType="begin"/>
        </w:r>
        <w:r w:rsidR="0084758B">
          <w:rPr>
            <w:noProof/>
            <w:webHidden/>
          </w:rPr>
          <w:instrText xml:space="preserve"> PAGEREF _Toc453890713 \h </w:instrText>
        </w:r>
        <w:r w:rsidR="0084758B">
          <w:rPr>
            <w:noProof/>
            <w:webHidden/>
          </w:rPr>
        </w:r>
        <w:r w:rsidR="0084758B">
          <w:rPr>
            <w:noProof/>
            <w:webHidden/>
          </w:rPr>
          <w:fldChar w:fldCharType="separate"/>
        </w:r>
        <w:r w:rsidR="005E6938">
          <w:rPr>
            <w:noProof/>
            <w:webHidden/>
          </w:rPr>
          <w:t>63</w:t>
        </w:r>
        <w:r w:rsidR="0084758B">
          <w:rPr>
            <w:noProof/>
            <w:webHidden/>
          </w:rPr>
          <w:fldChar w:fldCharType="end"/>
        </w:r>
      </w:hyperlink>
    </w:p>
    <w:p w14:paraId="2A7F9AD6" w14:textId="76D6D2C2"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4" w:history="1">
        <w:r w:rsidR="0084758B" w:rsidRPr="00065107">
          <w:rPr>
            <w:rStyle w:val="Hyperlink"/>
            <w:noProof/>
          </w:rPr>
          <w:t>Figure 22: Server validation output for qhold non existing job</w:t>
        </w:r>
        <w:r w:rsidR="0084758B">
          <w:rPr>
            <w:noProof/>
            <w:webHidden/>
          </w:rPr>
          <w:tab/>
        </w:r>
        <w:r w:rsidR="0084758B">
          <w:rPr>
            <w:noProof/>
            <w:webHidden/>
          </w:rPr>
          <w:fldChar w:fldCharType="begin"/>
        </w:r>
        <w:r w:rsidR="0084758B">
          <w:rPr>
            <w:noProof/>
            <w:webHidden/>
          </w:rPr>
          <w:instrText xml:space="preserve"> PAGEREF _Toc453890714 \h </w:instrText>
        </w:r>
        <w:r w:rsidR="0084758B">
          <w:rPr>
            <w:noProof/>
            <w:webHidden/>
          </w:rPr>
        </w:r>
        <w:r w:rsidR="0084758B">
          <w:rPr>
            <w:noProof/>
            <w:webHidden/>
          </w:rPr>
          <w:fldChar w:fldCharType="separate"/>
        </w:r>
        <w:r w:rsidR="005E6938">
          <w:rPr>
            <w:noProof/>
            <w:webHidden/>
          </w:rPr>
          <w:t>64</w:t>
        </w:r>
        <w:r w:rsidR="0084758B">
          <w:rPr>
            <w:noProof/>
            <w:webHidden/>
          </w:rPr>
          <w:fldChar w:fldCharType="end"/>
        </w:r>
      </w:hyperlink>
    </w:p>
    <w:p w14:paraId="7C63CE4B" w14:textId="4E68AA07"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5" w:history="1">
        <w:r w:rsidR="0084758B" w:rsidRPr="00065107">
          <w:rPr>
            <w:rStyle w:val="Hyperlink"/>
            <w:noProof/>
          </w:rPr>
          <w:t>Figure 23:S</w:t>
        </w:r>
        <w:r w:rsidR="00DC2A9C" w:rsidRPr="00065107">
          <w:rPr>
            <w:rStyle w:val="Hyperlink"/>
            <w:noProof/>
          </w:rPr>
          <w:t>erver output</w:t>
        </w:r>
        <w:r w:rsidR="0084758B" w:rsidRPr="00065107">
          <w:rPr>
            <w:rStyle w:val="Hyperlink"/>
            <w:noProof/>
          </w:rPr>
          <w:t xml:space="preserve"> </w:t>
        </w:r>
        <w:r w:rsidR="00DC2A9C" w:rsidRPr="00065107">
          <w:rPr>
            <w:rStyle w:val="Hyperlink"/>
            <w:noProof/>
          </w:rPr>
          <w:t xml:space="preserve">for </w:t>
        </w:r>
        <w:r w:rsidR="0084758B" w:rsidRPr="00065107">
          <w:rPr>
            <w:rStyle w:val="Hyperlink"/>
            <w:noProof/>
          </w:rPr>
          <w:t>qrls 1</w:t>
        </w:r>
        <w:r w:rsidR="0084758B">
          <w:rPr>
            <w:noProof/>
            <w:webHidden/>
          </w:rPr>
          <w:tab/>
        </w:r>
        <w:r w:rsidR="0084758B">
          <w:rPr>
            <w:noProof/>
            <w:webHidden/>
          </w:rPr>
          <w:fldChar w:fldCharType="begin"/>
        </w:r>
        <w:r w:rsidR="0084758B">
          <w:rPr>
            <w:noProof/>
            <w:webHidden/>
          </w:rPr>
          <w:instrText xml:space="preserve"> PAGEREF _Toc453890715 \h </w:instrText>
        </w:r>
        <w:r w:rsidR="0084758B">
          <w:rPr>
            <w:noProof/>
            <w:webHidden/>
          </w:rPr>
        </w:r>
        <w:r w:rsidR="0084758B">
          <w:rPr>
            <w:noProof/>
            <w:webHidden/>
          </w:rPr>
          <w:fldChar w:fldCharType="separate"/>
        </w:r>
        <w:r w:rsidR="005E6938">
          <w:rPr>
            <w:noProof/>
            <w:webHidden/>
          </w:rPr>
          <w:t>65</w:t>
        </w:r>
        <w:r w:rsidR="0084758B">
          <w:rPr>
            <w:noProof/>
            <w:webHidden/>
          </w:rPr>
          <w:fldChar w:fldCharType="end"/>
        </w:r>
      </w:hyperlink>
    </w:p>
    <w:p w14:paraId="1BEE0930" w14:textId="2CAD95BF"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6" w:history="1">
        <w:r w:rsidR="0084758B" w:rsidRPr="00065107">
          <w:rPr>
            <w:rStyle w:val="Hyperlink"/>
            <w:noProof/>
          </w:rPr>
          <w:t>Figure 24:Server output for qrls2</w:t>
        </w:r>
        <w:r w:rsidR="0084758B">
          <w:rPr>
            <w:noProof/>
            <w:webHidden/>
          </w:rPr>
          <w:tab/>
        </w:r>
        <w:r w:rsidR="0084758B">
          <w:rPr>
            <w:noProof/>
            <w:webHidden/>
          </w:rPr>
          <w:fldChar w:fldCharType="begin"/>
        </w:r>
        <w:r w:rsidR="0084758B">
          <w:rPr>
            <w:noProof/>
            <w:webHidden/>
          </w:rPr>
          <w:instrText xml:space="preserve"> PAGEREF _Toc453890716 \h </w:instrText>
        </w:r>
        <w:r w:rsidR="0084758B">
          <w:rPr>
            <w:noProof/>
            <w:webHidden/>
          </w:rPr>
        </w:r>
        <w:r w:rsidR="0084758B">
          <w:rPr>
            <w:noProof/>
            <w:webHidden/>
          </w:rPr>
          <w:fldChar w:fldCharType="separate"/>
        </w:r>
        <w:r w:rsidR="005E6938">
          <w:rPr>
            <w:noProof/>
            <w:webHidden/>
          </w:rPr>
          <w:t>66</w:t>
        </w:r>
        <w:r w:rsidR="0084758B">
          <w:rPr>
            <w:noProof/>
            <w:webHidden/>
          </w:rPr>
          <w:fldChar w:fldCharType="end"/>
        </w:r>
      </w:hyperlink>
    </w:p>
    <w:p w14:paraId="15E32652" w14:textId="06116423"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7" w:history="1">
        <w:r w:rsidR="0084758B" w:rsidRPr="00065107">
          <w:rPr>
            <w:rStyle w:val="Hyperlink"/>
            <w:noProof/>
          </w:rPr>
          <w:t>Figure 25: S</w:t>
        </w:r>
        <w:r w:rsidR="00DC2A9C" w:rsidRPr="00065107">
          <w:rPr>
            <w:rStyle w:val="Hyperlink"/>
            <w:noProof/>
          </w:rPr>
          <w:t>erver validation output for</w:t>
        </w:r>
        <w:r w:rsidR="0084758B" w:rsidRPr="00065107">
          <w:rPr>
            <w:rStyle w:val="Hyperlink"/>
            <w:noProof/>
          </w:rPr>
          <w:t xml:space="preserve"> qrls </w:t>
        </w:r>
        <w:r w:rsidR="00DC2A9C" w:rsidRPr="00065107">
          <w:rPr>
            <w:rStyle w:val="Hyperlink"/>
            <w:noProof/>
          </w:rPr>
          <w:t>non existing job</w:t>
        </w:r>
        <w:r w:rsidR="0084758B">
          <w:rPr>
            <w:noProof/>
            <w:webHidden/>
          </w:rPr>
          <w:tab/>
        </w:r>
        <w:r w:rsidR="0084758B">
          <w:rPr>
            <w:noProof/>
            <w:webHidden/>
          </w:rPr>
          <w:fldChar w:fldCharType="begin"/>
        </w:r>
        <w:r w:rsidR="0084758B">
          <w:rPr>
            <w:noProof/>
            <w:webHidden/>
          </w:rPr>
          <w:instrText xml:space="preserve"> PAGEREF _Toc453890717 \h </w:instrText>
        </w:r>
        <w:r w:rsidR="0084758B">
          <w:rPr>
            <w:noProof/>
            <w:webHidden/>
          </w:rPr>
        </w:r>
        <w:r w:rsidR="0084758B">
          <w:rPr>
            <w:noProof/>
            <w:webHidden/>
          </w:rPr>
          <w:fldChar w:fldCharType="separate"/>
        </w:r>
        <w:r w:rsidR="005E6938">
          <w:rPr>
            <w:noProof/>
            <w:webHidden/>
          </w:rPr>
          <w:t>67</w:t>
        </w:r>
        <w:r w:rsidR="0084758B">
          <w:rPr>
            <w:noProof/>
            <w:webHidden/>
          </w:rPr>
          <w:fldChar w:fldCharType="end"/>
        </w:r>
      </w:hyperlink>
    </w:p>
    <w:p w14:paraId="4641CDE3" w14:textId="4FB0469A"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8" w:history="1">
        <w:r w:rsidR="0084758B" w:rsidRPr="00065107">
          <w:rPr>
            <w:rStyle w:val="Hyperlink"/>
            <w:noProof/>
          </w:rPr>
          <w:t>Figure 26: Server delete log file output</w:t>
        </w:r>
        <w:r w:rsidR="0084758B">
          <w:rPr>
            <w:noProof/>
            <w:webHidden/>
          </w:rPr>
          <w:tab/>
        </w:r>
        <w:r w:rsidR="0084758B">
          <w:rPr>
            <w:noProof/>
            <w:webHidden/>
          </w:rPr>
          <w:fldChar w:fldCharType="begin"/>
        </w:r>
        <w:r w:rsidR="0084758B">
          <w:rPr>
            <w:noProof/>
            <w:webHidden/>
          </w:rPr>
          <w:instrText xml:space="preserve"> PAGEREF _Toc453890718 \h </w:instrText>
        </w:r>
        <w:r w:rsidR="0084758B">
          <w:rPr>
            <w:noProof/>
            <w:webHidden/>
          </w:rPr>
        </w:r>
        <w:r w:rsidR="0084758B">
          <w:rPr>
            <w:noProof/>
            <w:webHidden/>
          </w:rPr>
          <w:fldChar w:fldCharType="separate"/>
        </w:r>
        <w:r w:rsidR="005E6938">
          <w:rPr>
            <w:noProof/>
            <w:webHidden/>
          </w:rPr>
          <w:t>68</w:t>
        </w:r>
        <w:r w:rsidR="0084758B">
          <w:rPr>
            <w:noProof/>
            <w:webHidden/>
          </w:rPr>
          <w:fldChar w:fldCharType="end"/>
        </w:r>
      </w:hyperlink>
    </w:p>
    <w:p w14:paraId="65845CD9" w14:textId="3EAE3AD5"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19" w:history="1">
        <w:r w:rsidR="0084758B" w:rsidRPr="00065107">
          <w:rPr>
            <w:rStyle w:val="Hyperlink"/>
            <w:noProof/>
          </w:rPr>
          <w:t>Figure 27: Server output for qdel.log</w:t>
        </w:r>
        <w:r w:rsidR="0084758B">
          <w:rPr>
            <w:noProof/>
            <w:webHidden/>
          </w:rPr>
          <w:tab/>
        </w:r>
        <w:r w:rsidR="0084758B">
          <w:rPr>
            <w:noProof/>
            <w:webHidden/>
          </w:rPr>
          <w:fldChar w:fldCharType="begin"/>
        </w:r>
        <w:r w:rsidR="0084758B">
          <w:rPr>
            <w:noProof/>
            <w:webHidden/>
          </w:rPr>
          <w:instrText xml:space="preserve"> PAGEREF _Toc453890719 \h </w:instrText>
        </w:r>
        <w:r w:rsidR="0084758B">
          <w:rPr>
            <w:noProof/>
            <w:webHidden/>
          </w:rPr>
        </w:r>
        <w:r w:rsidR="0084758B">
          <w:rPr>
            <w:noProof/>
            <w:webHidden/>
          </w:rPr>
          <w:fldChar w:fldCharType="separate"/>
        </w:r>
        <w:r w:rsidR="005E6938">
          <w:rPr>
            <w:noProof/>
            <w:webHidden/>
          </w:rPr>
          <w:t>70</w:t>
        </w:r>
        <w:r w:rsidR="0084758B">
          <w:rPr>
            <w:noProof/>
            <w:webHidden/>
          </w:rPr>
          <w:fldChar w:fldCharType="end"/>
        </w:r>
      </w:hyperlink>
    </w:p>
    <w:p w14:paraId="21EAD371" w14:textId="3F595851" w:rsidR="0084758B" w:rsidRDefault="00DA0A07">
      <w:pPr>
        <w:pStyle w:val="TableofFigures"/>
        <w:tabs>
          <w:tab w:val="right" w:leader="dot" w:pos="9350"/>
        </w:tabs>
        <w:rPr>
          <w:rFonts w:asciiTheme="minorHAnsi" w:hAnsiTheme="minorHAnsi"/>
          <w:noProof/>
          <w:kern w:val="0"/>
          <w:sz w:val="22"/>
          <w:lang w:eastAsia="en-US"/>
          <w14:ligatures w14:val="none"/>
        </w:rPr>
      </w:pPr>
      <w:hyperlink w:anchor="_Toc453890720" w:history="1">
        <w:r w:rsidR="0084758B" w:rsidRPr="00065107">
          <w:rPr>
            <w:rStyle w:val="Hyperlink"/>
            <w:noProof/>
          </w:rPr>
          <w:t>Figure 28:S</w:t>
        </w:r>
        <w:r w:rsidR="00DC2A9C" w:rsidRPr="00065107">
          <w:rPr>
            <w:rStyle w:val="Hyperlink"/>
            <w:noProof/>
          </w:rPr>
          <w:t>erver validation output for qdel non existing job</w:t>
        </w:r>
        <w:r w:rsidR="0084758B">
          <w:rPr>
            <w:noProof/>
            <w:webHidden/>
          </w:rPr>
          <w:tab/>
        </w:r>
        <w:r w:rsidR="0084758B">
          <w:rPr>
            <w:noProof/>
            <w:webHidden/>
          </w:rPr>
          <w:fldChar w:fldCharType="begin"/>
        </w:r>
        <w:r w:rsidR="0084758B">
          <w:rPr>
            <w:noProof/>
            <w:webHidden/>
          </w:rPr>
          <w:instrText xml:space="preserve"> PAGEREF _Toc453890720 \h </w:instrText>
        </w:r>
        <w:r w:rsidR="0084758B">
          <w:rPr>
            <w:noProof/>
            <w:webHidden/>
          </w:rPr>
        </w:r>
        <w:r w:rsidR="0084758B">
          <w:rPr>
            <w:noProof/>
            <w:webHidden/>
          </w:rPr>
          <w:fldChar w:fldCharType="separate"/>
        </w:r>
        <w:r w:rsidR="005E6938">
          <w:rPr>
            <w:noProof/>
            <w:webHidden/>
          </w:rPr>
          <w:t>71</w:t>
        </w:r>
        <w:r w:rsidR="0084758B">
          <w:rPr>
            <w:noProof/>
            <w:webHidden/>
          </w:rPr>
          <w:fldChar w:fldCharType="end"/>
        </w:r>
      </w:hyperlink>
    </w:p>
    <w:p w14:paraId="34C31050" w14:textId="1922D386" w:rsidR="00234C4C" w:rsidRDefault="00AE0134">
      <w:pPr>
        <w:spacing w:after="240" w:line="252" w:lineRule="auto"/>
        <w:ind w:right="0"/>
        <w:rPr>
          <w:rFonts w:cs="Times New Roman"/>
          <w:b/>
          <w:noProof/>
          <w:sz w:val="28"/>
          <w:szCs w:val="28"/>
        </w:rPr>
      </w:pPr>
      <w:r>
        <w:rPr>
          <w:rFonts w:cs="Times New Roman"/>
          <w:b/>
          <w:noProof/>
          <w:sz w:val="28"/>
          <w:szCs w:val="28"/>
        </w:rPr>
        <w:fldChar w:fldCharType="end"/>
      </w:r>
      <w:r w:rsidR="00234C4C">
        <w:rPr>
          <w:rFonts w:cs="Times New Roman"/>
          <w:b/>
          <w:noProof/>
          <w:sz w:val="28"/>
          <w:szCs w:val="28"/>
        </w:rPr>
        <w:br w:type="page"/>
      </w:r>
    </w:p>
    <w:p w14:paraId="3A55ACBF" w14:textId="0BBFEB1C" w:rsidR="00234C4C" w:rsidRDefault="00234C4C" w:rsidP="00F60B7C">
      <w:pPr>
        <w:pStyle w:val="Heading1"/>
        <w:rPr>
          <w:noProof/>
        </w:rPr>
      </w:pPr>
      <w:bookmarkStart w:id="4" w:name="_Toc453699827"/>
      <w:r>
        <w:rPr>
          <w:noProof/>
        </w:rPr>
        <w:lastRenderedPageBreak/>
        <w:t>List of tables</w:t>
      </w:r>
      <w:bookmarkEnd w:id="4"/>
    </w:p>
    <w:p w14:paraId="5D1A4C64" w14:textId="12665D80" w:rsidR="00226336" w:rsidRDefault="00226336">
      <w:pPr>
        <w:pStyle w:val="TableofFigures"/>
        <w:tabs>
          <w:tab w:val="right" w:leader="dot" w:pos="9350"/>
        </w:tabs>
        <w:rPr>
          <w:rFonts w:asciiTheme="minorHAnsi" w:hAnsiTheme="minorHAnsi"/>
          <w:noProof/>
          <w:kern w:val="0"/>
          <w:sz w:val="22"/>
          <w:lang w:eastAsia="en-US"/>
          <w14:ligatures w14:val="none"/>
        </w:rPr>
      </w:pPr>
      <w:r>
        <w:rPr>
          <w:rFonts w:cs="Times New Roman"/>
          <w:b/>
          <w:noProof/>
          <w:sz w:val="28"/>
          <w:szCs w:val="28"/>
        </w:rPr>
        <w:fldChar w:fldCharType="begin"/>
      </w:r>
      <w:r>
        <w:rPr>
          <w:rFonts w:cs="Times New Roman"/>
          <w:b/>
          <w:noProof/>
          <w:sz w:val="28"/>
          <w:szCs w:val="28"/>
        </w:rPr>
        <w:instrText xml:space="preserve"> TOC \h \z \c "Table" </w:instrText>
      </w:r>
      <w:r>
        <w:rPr>
          <w:rFonts w:cs="Times New Roman"/>
          <w:b/>
          <w:noProof/>
          <w:sz w:val="28"/>
          <w:szCs w:val="28"/>
        </w:rPr>
        <w:fldChar w:fldCharType="separate"/>
      </w:r>
      <w:hyperlink w:anchor="_Toc453626064" w:history="1">
        <w:r w:rsidRPr="00F25BCE">
          <w:rPr>
            <w:rStyle w:val="Hyperlink"/>
            <w:noProof/>
          </w:rPr>
          <w:t>Table 1: qsub Attributes</w:t>
        </w:r>
        <w:r>
          <w:rPr>
            <w:noProof/>
            <w:webHidden/>
          </w:rPr>
          <w:tab/>
        </w:r>
        <w:r>
          <w:rPr>
            <w:noProof/>
            <w:webHidden/>
          </w:rPr>
          <w:fldChar w:fldCharType="begin"/>
        </w:r>
        <w:r>
          <w:rPr>
            <w:noProof/>
            <w:webHidden/>
          </w:rPr>
          <w:instrText xml:space="preserve"> PAGEREF _Toc453626064 \h </w:instrText>
        </w:r>
        <w:r>
          <w:rPr>
            <w:noProof/>
            <w:webHidden/>
          </w:rPr>
        </w:r>
        <w:r>
          <w:rPr>
            <w:noProof/>
            <w:webHidden/>
          </w:rPr>
          <w:fldChar w:fldCharType="separate"/>
        </w:r>
        <w:r w:rsidR="005E6938">
          <w:rPr>
            <w:noProof/>
            <w:webHidden/>
          </w:rPr>
          <w:t>11</w:t>
        </w:r>
        <w:r>
          <w:rPr>
            <w:noProof/>
            <w:webHidden/>
          </w:rPr>
          <w:fldChar w:fldCharType="end"/>
        </w:r>
      </w:hyperlink>
    </w:p>
    <w:p w14:paraId="54F18F63" w14:textId="1C6285E5" w:rsidR="00226336" w:rsidRDefault="00DA0A07">
      <w:pPr>
        <w:pStyle w:val="TableofFigures"/>
        <w:tabs>
          <w:tab w:val="right" w:leader="dot" w:pos="9350"/>
        </w:tabs>
        <w:rPr>
          <w:rFonts w:asciiTheme="minorHAnsi" w:hAnsiTheme="minorHAnsi"/>
          <w:noProof/>
          <w:kern w:val="0"/>
          <w:sz w:val="22"/>
          <w:lang w:eastAsia="en-US"/>
          <w14:ligatures w14:val="none"/>
        </w:rPr>
      </w:pPr>
      <w:hyperlink w:anchor="_Toc453626065" w:history="1">
        <w:r w:rsidR="00226336" w:rsidRPr="00F25BCE">
          <w:rPr>
            <w:rStyle w:val="Hyperlink"/>
            <w:noProof/>
          </w:rPr>
          <w:t>Table 2: qstat Attributes</w:t>
        </w:r>
        <w:r w:rsidR="00226336">
          <w:rPr>
            <w:noProof/>
            <w:webHidden/>
          </w:rPr>
          <w:tab/>
        </w:r>
        <w:r w:rsidR="00226336">
          <w:rPr>
            <w:noProof/>
            <w:webHidden/>
          </w:rPr>
          <w:fldChar w:fldCharType="begin"/>
        </w:r>
        <w:r w:rsidR="00226336">
          <w:rPr>
            <w:noProof/>
            <w:webHidden/>
          </w:rPr>
          <w:instrText xml:space="preserve"> PAGEREF _Toc453626065 \h </w:instrText>
        </w:r>
        <w:r w:rsidR="00226336">
          <w:rPr>
            <w:noProof/>
            <w:webHidden/>
          </w:rPr>
        </w:r>
        <w:r w:rsidR="00226336">
          <w:rPr>
            <w:noProof/>
            <w:webHidden/>
          </w:rPr>
          <w:fldChar w:fldCharType="separate"/>
        </w:r>
        <w:r w:rsidR="005E6938">
          <w:rPr>
            <w:noProof/>
            <w:webHidden/>
          </w:rPr>
          <w:t>15</w:t>
        </w:r>
        <w:r w:rsidR="00226336">
          <w:rPr>
            <w:noProof/>
            <w:webHidden/>
          </w:rPr>
          <w:fldChar w:fldCharType="end"/>
        </w:r>
      </w:hyperlink>
    </w:p>
    <w:p w14:paraId="5216BADB" w14:textId="39C26BBD" w:rsidR="00226336" w:rsidRDefault="00DA0A07">
      <w:pPr>
        <w:pStyle w:val="TableofFigures"/>
        <w:tabs>
          <w:tab w:val="right" w:leader="dot" w:pos="9350"/>
        </w:tabs>
        <w:rPr>
          <w:rFonts w:asciiTheme="minorHAnsi" w:hAnsiTheme="minorHAnsi"/>
          <w:noProof/>
          <w:kern w:val="0"/>
          <w:sz w:val="22"/>
          <w:lang w:eastAsia="en-US"/>
          <w14:ligatures w14:val="none"/>
        </w:rPr>
      </w:pPr>
      <w:hyperlink w:anchor="_Toc453626066" w:history="1">
        <w:r w:rsidR="00226336" w:rsidRPr="00F25BCE">
          <w:rPr>
            <w:rStyle w:val="Hyperlink"/>
            <w:noProof/>
          </w:rPr>
          <w:t>Table 3: qhold Attributes</w:t>
        </w:r>
        <w:r w:rsidR="00226336">
          <w:rPr>
            <w:noProof/>
            <w:webHidden/>
          </w:rPr>
          <w:tab/>
        </w:r>
        <w:r w:rsidR="00226336">
          <w:rPr>
            <w:noProof/>
            <w:webHidden/>
          </w:rPr>
          <w:fldChar w:fldCharType="begin"/>
        </w:r>
        <w:r w:rsidR="00226336">
          <w:rPr>
            <w:noProof/>
            <w:webHidden/>
          </w:rPr>
          <w:instrText xml:space="preserve"> PAGEREF _Toc453626066 \h </w:instrText>
        </w:r>
        <w:r w:rsidR="00226336">
          <w:rPr>
            <w:noProof/>
            <w:webHidden/>
          </w:rPr>
        </w:r>
        <w:r w:rsidR="00226336">
          <w:rPr>
            <w:noProof/>
            <w:webHidden/>
          </w:rPr>
          <w:fldChar w:fldCharType="separate"/>
        </w:r>
        <w:r w:rsidR="005E6938">
          <w:rPr>
            <w:noProof/>
            <w:webHidden/>
          </w:rPr>
          <w:t>20</w:t>
        </w:r>
        <w:r w:rsidR="00226336">
          <w:rPr>
            <w:noProof/>
            <w:webHidden/>
          </w:rPr>
          <w:fldChar w:fldCharType="end"/>
        </w:r>
      </w:hyperlink>
    </w:p>
    <w:p w14:paraId="4D0B40FE" w14:textId="4AA71D2D" w:rsidR="00226336" w:rsidRDefault="00DA0A07">
      <w:pPr>
        <w:pStyle w:val="TableofFigures"/>
        <w:tabs>
          <w:tab w:val="right" w:leader="dot" w:pos="9350"/>
        </w:tabs>
        <w:rPr>
          <w:rFonts w:asciiTheme="minorHAnsi" w:hAnsiTheme="minorHAnsi"/>
          <w:noProof/>
          <w:kern w:val="0"/>
          <w:sz w:val="22"/>
          <w:lang w:eastAsia="en-US"/>
          <w14:ligatures w14:val="none"/>
        </w:rPr>
      </w:pPr>
      <w:hyperlink w:anchor="_Toc453626067" w:history="1">
        <w:r w:rsidR="00226336" w:rsidRPr="00F25BCE">
          <w:rPr>
            <w:rStyle w:val="Hyperlink"/>
            <w:noProof/>
          </w:rPr>
          <w:t>Table 4: qrls Attributes</w:t>
        </w:r>
        <w:r w:rsidR="00226336">
          <w:rPr>
            <w:noProof/>
            <w:webHidden/>
          </w:rPr>
          <w:tab/>
        </w:r>
        <w:r w:rsidR="00226336">
          <w:rPr>
            <w:noProof/>
            <w:webHidden/>
          </w:rPr>
          <w:fldChar w:fldCharType="begin"/>
        </w:r>
        <w:r w:rsidR="00226336">
          <w:rPr>
            <w:noProof/>
            <w:webHidden/>
          </w:rPr>
          <w:instrText xml:space="preserve"> PAGEREF _Toc453626067 \h </w:instrText>
        </w:r>
        <w:r w:rsidR="00226336">
          <w:rPr>
            <w:noProof/>
            <w:webHidden/>
          </w:rPr>
        </w:r>
        <w:r w:rsidR="00226336">
          <w:rPr>
            <w:noProof/>
            <w:webHidden/>
          </w:rPr>
          <w:fldChar w:fldCharType="separate"/>
        </w:r>
        <w:r w:rsidR="005E6938">
          <w:rPr>
            <w:noProof/>
            <w:webHidden/>
          </w:rPr>
          <w:t>22</w:t>
        </w:r>
        <w:r w:rsidR="00226336">
          <w:rPr>
            <w:noProof/>
            <w:webHidden/>
          </w:rPr>
          <w:fldChar w:fldCharType="end"/>
        </w:r>
      </w:hyperlink>
    </w:p>
    <w:p w14:paraId="43C93D85" w14:textId="79E285CC" w:rsidR="00226336" w:rsidRDefault="00DA0A07">
      <w:pPr>
        <w:pStyle w:val="TableofFigures"/>
        <w:tabs>
          <w:tab w:val="right" w:leader="dot" w:pos="9350"/>
        </w:tabs>
        <w:rPr>
          <w:rFonts w:asciiTheme="minorHAnsi" w:hAnsiTheme="minorHAnsi"/>
          <w:noProof/>
          <w:kern w:val="0"/>
          <w:sz w:val="22"/>
          <w:lang w:eastAsia="en-US"/>
          <w14:ligatures w14:val="none"/>
        </w:rPr>
      </w:pPr>
      <w:hyperlink w:anchor="_Toc453626068" w:history="1">
        <w:r w:rsidR="00226336" w:rsidRPr="00F25BCE">
          <w:rPr>
            <w:rStyle w:val="Hyperlink"/>
            <w:noProof/>
          </w:rPr>
          <w:t>Table 5: qdel Attributes</w:t>
        </w:r>
        <w:r w:rsidR="00226336">
          <w:rPr>
            <w:noProof/>
            <w:webHidden/>
          </w:rPr>
          <w:tab/>
        </w:r>
        <w:r w:rsidR="00226336">
          <w:rPr>
            <w:noProof/>
            <w:webHidden/>
          </w:rPr>
          <w:fldChar w:fldCharType="begin"/>
        </w:r>
        <w:r w:rsidR="00226336">
          <w:rPr>
            <w:noProof/>
            <w:webHidden/>
          </w:rPr>
          <w:instrText xml:space="preserve"> PAGEREF _Toc453626068 \h </w:instrText>
        </w:r>
        <w:r w:rsidR="00226336">
          <w:rPr>
            <w:noProof/>
            <w:webHidden/>
          </w:rPr>
        </w:r>
        <w:r w:rsidR="00226336">
          <w:rPr>
            <w:noProof/>
            <w:webHidden/>
          </w:rPr>
          <w:fldChar w:fldCharType="separate"/>
        </w:r>
        <w:r w:rsidR="005E6938">
          <w:rPr>
            <w:noProof/>
            <w:webHidden/>
          </w:rPr>
          <w:t>25</w:t>
        </w:r>
        <w:r w:rsidR="00226336">
          <w:rPr>
            <w:noProof/>
            <w:webHidden/>
          </w:rPr>
          <w:fldChar w:fldCharType="end"/>
        </w:r>
      </w:hyperlink>
    </w:p>
    <w:p w14:paraId="1A49EAB7" w14:textId="1A0098B2" w:rsidR="00226336" w:rsidRDefault="00DA0A07">
      <w:pPr>
        <w:pStyle w:val="TableofFigures"/>
        <w:tabs>
          <w:tab w:val="right" w:leader="dot" w:pos="9350"/>
        </w:tabs>
        <w:rPr>
          <w:rFonts w:asciiTheme="minorHAnsi" w:hAnsiTheme="minorHAnsi"/>
          <w:noProof/>
          <w:kern w:val="0"/>
          <w:sz w:val="22"/>
          <w:lang w:eastAsia="en-US"/>
          <w14:ligatures w14:val="none"/>
        </w:rPr>
      </w:pPr>
      <w:hyperlink w:anchor="_Toc453626069" w:history="1">
        <w:r w:rsidR="00226336" w:rsidRPr="00F25BCE">
          <w:rPr>
            <w:rStyle w:val="Hyperlink"/>
            <w:noProof/>
          </w:rPr>
          <w:t>Table 6: PHP web files</w:t>
        </w:r>
        <w:r w:rsidR="00226336">
          <w:rPr>
            <w:noProof/>
            <w:webHidden/>
          </w:rPr>
          <w:tab/>
        </w:r>
        <w:r w:rsidR="00226336">
          <w:rPr>
            <w:noProof/>
            <w:webHidden/>
          </w:rPr>
          <w:fldChar w:fldCharType="begin"/>
        </w:r>
        <w:r w:rsidR="00226336">
          <w:rPr>
            <w:noProof/>
            <w:webHidden/>
          </w:rPr>
          <w:instrText xml:space="preserve"> PAGEREF _Toc453626069 \h </w:instrText>
        </w:r>
        <w:r w:rsidR="00226336">
          <w:rPr>
            <w:noProof/>
            <w:webHidden/>
          </w:rPr>
        </w:r>
        <w:r w:rsidR="00226336">
          <w:rPr>
            <w:noProof/>
            <w:webHidden/>
          </w:rPr>
          <w:fldChar w:fldCharType="separate"/>
        </w:r>
        <w:r w:rsidR="005E6938">
          <w:rPr>
            <w:noProof/>
            <w:webHidden/>
          </w:rPr>
          <w:t>37</w:t>
        </w:r>
        <w:r w:rsidR="00226336">
          <w:rPr>
            <w:noProof/>
            <w:webHidden/>
          </w:rPr>
          <w:fldChar w:fldCharType="end"/>
        </w:r>
      </w:hyperlink>
    </w:p>
    <w:p w14:paraId="20BE2854" w14:textId="1277EF75" w:rsidR="00226336" w:rsidRDefault="00DA0A07">
      <w:pPr>
        <w:pStyle w:val="TableofFigures"/>
        <w:tabs>
          <w:tab w:val="right" w:leader="dot" w:pos="9350"/>
        </w:tabs>
        <w:rPr>
          <w:rFonts w:asciiTheme="minorHAnsi" w:hAnsiTheme="minorHAnsi"/>
          <w:noProof/>
          <w:kern w:val="0"/>
          <w:sz w:val="22"/>
          <w:lang w:eastAsia="en-US"/>
          <w14:ligatures w14:val="none"/>
        </w:rPr>
      </w:pPr>
      <w:hyperlink w:anchor="_Toc453626070" w:history="1">
        <w:r w:rsidR="00226336" w:rsidRPr="00F25BCE">
          <w:rPr>
            <w:rStyle w:val="Hyperlink"/>
            <w:noProof/>
          </w:rPr>
          <w:t>Table 7: Execution files</w:t>
        </w:r>
        <w:r w:rsidR="00226336">
          <w:rPr>
            <w:noProof/>
            <w:webHidden/>
          </w:rPr>
          <w:tab/>
        </w:r>
        <w:r w:rsidR="00226336">
          <w:rPr>
            <w:noProof/>
            <w:webHidden/>
          </w:rPr>
          <w:fldChar w:fldCharType="begin"/>
        </w:r>
        <w:r w:rsidR="00226336">
          <w:rPr>
            <w:noProof/>
            <w:webHidden/>
          </w:rPr>
          <w:instrText xml:space="preserve"> PAGEREF _Toc453626070 \h </w:instrText>
        </w:r>
        <w:r w:rsidR="00226336">
          <w:rPr>
            <w:noProof/>
            <w:webHidden/>
          </w:rPr>
        </w:r>
        <w:r w:rsidR="00226336">
          <w:rPr>
            <w:noProof/>
            <w:webHidden/>
          </w:rPr>
          <w:fldChar w:fldCharType="separate"/>
        </w:r>
        <w:r w:rsidR="005E6938">
          <w:rPr>
            <w:noProof/>
            <w:webHidden/>
          </w:rPr>
          <w:t>39</w:t>
        </w:r>
        <w:r w:rsidR="00226336">
          <w:rPr>
            <w:noProof/>
            <w:webHidden/>
          </w:rPr>
          <w:fldChar w:fldCharType="end"/>
        </w:r>
      </w:hyperlink>
    </w:p>
    <w:p w14:paraId="3A1DDAAF" w14:textId="4D73D187" w:rsidR="00226336" w:rsidRDefault="00DA0A07">
      <w:pPr>
        <w:pStyle w:val="TableofFigures"/>
        <w:tabs>
          <w:tab w:val="right" w:leader="dot" w:pos="9350"/>
        </w:tabs>
        <w:rPr>
          <w:rFonts w:asciiTheme="minorHAnsi" w:hAnsiTheme="minorHAnsi"/>
          <w:noProof/>
          <w:kern w:val="0"/>
          <w:sz w:val="22"/>
          <w:lang w:eastAsia="en-US"/>
          <w14:ligatures w14:val="none"/>
        </w:rPr>
      </w:pPr>
      <w:hyperlink w:anchor="_Toc453626071" w:history="1">
        <w:r w:rsidR="00226336" w:rsidRPr="00F25BCE">
          <w:rPr>
            <w:rStyle w:val="Hyperlink"/>
            <w:noProof/>
          </w:rPr>
          <w:t>Table 8: JSON standard functions</w:t>
        </w:r>
        <w:r w:rsidR="00226336">
          <w:rPr>
            <w:noProof/>
            <w:webHidden/>
          </w:rPr>
          <w:tab/>
        </w:r>
        <w:r w:rsidR="00226336">
          <w:rPr>
            <w:noProof/>
            <w:webHidden/>
          </w:rPr>
          <w:fldChar w:fldCharType="begin"/>
        </w:r>
        <w:r w:rsidR="00226336">
          <w:rPr>
            <w:noProof/>
            <w:webHidden/>
          </w:rPr>
          <w:instrText xml:space="preserve"> PAGEREF _Toc453626071 \h </w:instrText>
        </w:r>
        <w:r w:rsidR="00226336">
          <w:rPr>
            <w:noProof/>
            <w:webHidden/>
          </w:rPr>
        </w:r>
        <w:r w:rsidR="00226336">
          <w:rPr>
            <w:noProof/>
            <w:webHidden/>
          </w:rPr>
          <w:fldChar w:fldCharType="separate"/>
        </w:r>
        <w:r w:rsidR="005E6938">
          <w:rPr>
            <w:noProof/>
            <w:webHidden/>
          </w:rPr>
          <w:t>43</w:t>
        </w:r>
        <w:r w:rsidR="00226336">
          <w:rPr>
            <w:noProof/>
            <w:webHidden/>
          </w:rPr>
          <w:fldChar w:fldCharType="end"/>
        </w:r>
      </w:hyperlink>
    </w:p>
    <w:p w14:paraId="5CAB40C0" w14:textId="2563C487" w:rsidR="00211993" w:rsidRDefault="00226336">
      <w:pPr>
        <w:spacing w:after="240" w:line="252" w:lineRule="auto"/>
        <w:ind w:right="0"/>
        <w:rPr>
          <w:rFonts w:cs="Times New Roman"/>
          <w:b/>
          <w:noProof/>
          <w:sz w:val="28"/>
          <w:szCs w:val="28"/>
        </w:rPr>
      </w:pPr>
      <w:r>
        <w:rPr>
          <w:rFonts w:cs="Times New Roman"/>
          <w:b/>
          <w:noProof/>
          <w:sz w:val="28"/>
          <w:szCs w:val="28"/>
        </w:rPr>
        <w:fldChar w:fldCharType="end"/>
      </w:r>
    </w:p>
    <w:p w14:paraId="03D0F382" w14:textId="77777777" w:rsidR="00234C4C" w:rsidRDefault="00234C4C">
      <w:pPr>
        <w:spacing w:after="240" w:line="252" w:lineRule="auto"/>
        <w:ind w:right="0"/>
        <w:rPr>
          <w:rFonts w:cs="Times New Roman"/>
          <w:b/>
          <w:noProof/>
          <w:sz w:val="28"/>
          <w:szCs w:val="28"/>
        </w:rPr>
      </w:pPr>
      <w:r>
        <w:rPr>
          <w:rFonts w:cs="Times New Roman"/>
          <w:b/>
          <w:noProof/>
          <w:sz w:val="28"/>
          <w:szCs w:val="28"/>
        </w:rPr>
        <w:br w:type="page"/>
      </w:r>
    </w:p>
    <w:p w14:paraId="021A66B9" w14:textId="77777777" w:rsidR="00234C4C" w:rsidRDefault="00D93376" w:rsidP="00F60B7C">
      <w:pPr>
        <w:pStyle w:val="Heading1"/>
        <w:rPr>
          <w:noProof/>
        </w:rPr>
      </w:pPr>
      <w:bookmarkStart w:id="5" w:name="_Toc453699828"/>
      <w:r>
        <w:rPr>
          <w:noProof/>
        </w:rPr>
        <w:lastRenderedPageBreak/>
        <w:t>Preface</w:t>
      </w:r>
      <w:bookmarkEnd w:id="5"/>
    </w:p>
    <w:p w14:paraId="0860C51B" w14:textId="77777777" w:rsidR="00565B98" w:rsidRDefault="004C717B" w:rsidP="00F42BA0">
      <w:pPr>
        <w:spacing w:after="240"/>
        <w:ind w:right="0"/>
        <w:rPr>
          <w:rFonts w:cs="Times New Roman"/>
          <w:noProof/>
          <w:szCs w:val="24"/>
        </w:rPr>
      </w:pPr>
      <w:r>
        <w:rPr>
          <w:rFonts w:cs="Times New Roman"/>
          <w:noProof/>
          <w:szCs w:val="24"/>
        </w:rPr>
        <w:tab/>
      </w:r>
    </w:p>
    <w:p w14:paraId="4FB7D2DE" w14:textId="7A3E8B26" w:rsidR="00F42BA0" w:rsidRDefault="00AE7BD4" w:rsidP="00BF4C52">
      <w:pPr>
        <w:spacing w:after="240"/>
        <w:ind w:right="0"/>
        <w:rPr>
          <w:rFonts w:cs="Times New Roman"/>
          <w:noProof/>
          <w:szCs w:val="24"/>
        </w:rPr>
      </w:pPr>
      <w:r>
        <w:rPr>
          <w:rFonts w:cs="Times New Roman"/>
          <w:noProof/>
          <w:szCs w:val="24"/>
        </w:rPr>
        <w:t xml:space="preserve">On this note I would like to thank </w:t>
      </w:r>
      <w:r w:rsidR="00565B98">
        <w:rPr>
          <w:rFonts w:cs="Times New Roman"/>
          <w:noProof/>
          <w:szCs w:val="24"/>
        </w:rPr>
        <w:t xml:space="preserve">and express deep sense of gratitude to my guide Prof.Dr Martin Thost for his consistent guidance, inspiration and </w:t>
      </w:r>
      <w:r w:rsidR="00BF4C52">
        <w:rPr>
          <w:rFonts w:cs="Times New Roman"/>
          <w:noProof/>
          <w:szCs w:val="24"/>
        </w:rPr>
        <w:t>sympathetic attitude throughout the study over thesis. I also owe you for your understanding and patience when everytime I required support.</w:t>
      </w:r>
    </w:p>
    <w:p w14:paraId="42E06FF5" w14:textId="352500C6" w:rsidR="00BF4C52" w:rsidRDefault="00BF4C52" w:rsidP="00BF4C52">
      <w:pPr>
        <w:spacing w:after="240"/>
        <w:ind w:right="0"/>
        <w:rPr>
          <w:rFonts w:cs="Times New Roman"/>
          <w:noProof/>
          <w:szCs w:val="24"/>
        </w:rPr>
      </w:pPr>
      <w:r>
        <w:rPr>
          <w:rFonts w:cs="Times New Roman"/>
          <w:noProof/>
          <w:szCs w:val="24"/>
        </w:rPr>
        <w:t>I owe my a big thanks to my friends, family and colleagues for supporting me throughout my life and inspiring me to achieve my objectives in life.</w:t>
      </w:r>
    </w:p>
    <w:p w14:paraId="679B6BFE" w14:textId="3E559F05" w:rsidR="00BF4C52" w:rsidRDefault="00BF4C52" w:rsidP="00BF4C52">
      <w:pPr>
        <w:spacing w:after="240"/>
        <w:ind w:right="0"/>
        <w:rPr>
          <w:rFonts w:cs="Times New Roman"/>
          <w:noProof/>
          <w:szCs w:val="24"/>
        </w:rPr>
      </w:pPr>
      <w:r>
        <w:rPr>
          <w:rFonts w:cs="Times New Roman"/>
          <w:noProof/>
          <w:szCs w:val="24"/>
        </w:rPr>
        <w:t xml:space="preserve">I </w:t>
      </w:r>
      <w:r w:rsidR="0008490A">
        <w:rPr>
          <w:rFonts w:cs="Times New Roman"/>
          <w:noProof/>
          <w:szCs w:val="24"/>
        </w:rPr>
        <w:t xml:space="preserve">would like to thank all the people who have provided their valuable time in listening to my ideas and guided me finding a thesis work. </w:t>
      </w:r>
    </w:p>
    <w:p w14:paraId="49E365ED" w14:textId="77A6A93F" w:rsidR="00234C4C" w:rsidRDefault="00234C4C" w:rsidP="00F42BA0">
      <w:pPr>
        <w:spacing w:after="240"/>
        <w:ind w:right="0"/>
        <w:rPr>
          <w:rFonts w:cs="Times New Roman"/>
          <w:b/>
          <w:noProof/>
          <w:sz w:val="28"/>
          <w:szCs w:val="28"/>
        </w:rPr>
      </w:pPr>
      <w:r>
        <w:rPr>
          <w:rFonts w:cs="Times New Roman"/>
          <w:b/>
          <w:noProof/>
          <w:sz w:val="28"/>
          <w:szCs w:val="28"/>
        </w:rPr>
        <w:br w:type="page"/>
      </w:r>
    </w:p>
    <w:p w14:paraId="33CA2113" w14:textId="77777777" w:rsidR="0079418B" w:rsidRDefault="00D93376" w:rsidP="00F60B7C">
      <w:pPr>
        <w:pStyle w:val="Heading1"/>
        <w:rPr>
          <w:noProof/>
        </w:rPr>
      </w:pPr>
      <w:bookmarkStart w:id="6" w:name="_Toc453699829"/>
      <w:r>
        <w:rPr>
          <w:noProof/>
        </w:rPr>
        <w:lastRenderedPageBreak/>
        <w:t>Glossary</w:t>
      </w:r>
      <w:bookmarkEnd w:id="6"/>
    </w:p>
    <w:p w14:paraId="76CE32C7" w14:textId="77777777" w:rsidR="00EF34B7" w:rsidRDefault="00EF34B7">
      <w:pPr>
        <w:spacing w:after="240" w:line="252" w:lineRule="auto"/>
        <w:ind w:right="0"/>
        <w:rPr>
          <w:rFonts w:cs="Times New Roman"/>
          <w:noProof/>
          <w:szCs w:val="24"/>
        </w:rPr>
      </w:pPr>
    </w:p>
    <w:p w14:paraId="0C8E0C1E" w14:textId="48DE3EA0" w:rsidR="004C717B" w:rsidRDefault="004C717B">
      <w:pPr>
        <w:spacing w:after="240" w:line="252" w:lineRule="auto"/>
        <w:ind w:right="0"/>
        <w:rPr>
          <w:rFonts w:cs="Times New Roman"/>
          <w:noProof/>
          <w:szCs w:val="24"/>
        </w:rPr>
      </w:pPr>
      <w:r>
        <w:rPr>
          <w:rFonts w:cs="Times New Roman"/>
          <w:noProof/>
          <w:szCs w:val="24"/>
        </w:rPr>
        <w:t>Linux</w:t>
      </w:r>
      <w:r w:rsidR="00A1646F">
        <w:rPr>
          <w:rFonts w:cs="Times New Roman"/>
          <w:noProof/>
          <w:szCs w:val="24"/>
        </w:rPr>
        <w:t>-</w:t>
      </w:r>
      <w:r w:rsidR="00A1646F" w:rsidRPr="00A1646F">
        <w:rPr>
          <w:rFonts w:cs="Times New Roman"/>
          <w:noProof/>
          <w:szCs w:val="24"/>
        </w:rPr>
        <w:t xml:space="preserve"> </w:t>
      </w:r>
      <w:r w:rsidR="00A1646F">
        <w:rPr>
          <w:rFonts w:cs="Times New Roman"/>
          <w:noProof/>
          <w:szCs w:val="24"/>
        </w:rPr>
        <w:t>Linux Redhat is the most preferable operating system used in enterprise because the platform is built in such a way that it can handle enterprise workloads</w:t>
      </w:r>
    </w:p>
    <w:p w14:paraId="6B148BAB" w14:textId="77685785" w:rsidR="004C717B" w:rsidRDefault="004C717B">
      <w:pPr>
        <w:spacing w:after="240" w:line="252" w:lineRule="auto"/>
        <w:ind w:right="0"/>
        <w:rPr>
          <w:rFonts w:cs="Times New Roman"/>
          <w:noProof/>
          <w:szCs w:val="24"/>
        </w:rPr>
      </w:pPr>
      <w:r>
        <w:rPr>
          <w:rFonts w:cs="Times New Roman"/>
          <w:noProof/>
          <w:szCs w:val="24"/>
        </w:rPr>
        <w:t>Apache</w:t>
      </w:r>
      <w:r w:rsidR="00A1646F">
        <w:rPr>
          <w:rFonts w:cs="Times New Roman"/>
          <w:noProof/>
          <w:szCs w:val="24"/>
        </w:rPr>
        <w:t>-</w:t>
      </w:r>
      <w:r w:rsidR="00A1646F" w:rsidRPr="00A1646F">
        <w:rPr>
          <w:noProof/>
          <w:szCs w:val="24"/>
        </w:rPr>
        <w:t xml:space="preserve"> </w:t>
      </w:r>
      <w:r w:rsidR="00A1646F">
        <w:rPr>
          <w:noProof/>
          <w:szCs w:val="24"/>
        </w:rPr>
        <w:t>Apache HTTP Server is opensource and most widely used web servers. Apache HTTP server is most important component for hosting a web application. The Apache webserver using the http protocol works with client and server architecture.</w:t>
      </w:r>
    </w:p>
    <w:p w14:paraId="38B0A43C" w14:textId="4C049E51" w:rsidR="004C717B" w:rsidRDefault="004C717B">
      <w:pPr>
        <w:spacing w:after="240" w:line="252" w:lineRule="auto"/>
        <w:ind w:right="0"/>
        <w:rPr>
          <w:rFonts w:cs="Times New Roman"/>
          <w:noProof/>
          <w:szCs w:val="24"/>
        </w:rPr>
      </w:pPr>
      <w:r>
        <w:rPr>
          <w:rFonts w:cs="Times New Roman"/>
          <w:noProof/>
          <w:szCs w:val="24"/>
        </w:rPr>
        <w:t>MySQL</w:t>
      </w:r>
      <w:r w:rsidR="000F5A9B">
        <w:rPr>
          <w:rFonts w:cs="Times New Roman"/>
          <w:noProof/>
          <w:szCs w:val="24"/>
        </w:rPr>
        <w:t xml:space="preserve">- </w:t>
      </w:r>
      <w:r w:rsidR="000F5A9B">
        <w:rPr>
          <w:noProof/>
          <w:szCs w:val="24"/>
        </w:rPr>
        <w:t>The information is stored relational database tables in database. The database view concepts is used for merging different database tables entities as per the retrival of data</w:t>
      </w:r>
    </w:p>
    <w:p w14:paraId="543B3B9A" w14:textId="0E769FF7" w:rsidR="004C717B" w:rsidRDefault="004C717B">
      <w:pPr>
        <w:spacing w:after="240" w:line="252" w:lineRule="auto"/>
        <w:ind w:right="0"/>
        <w:rPr>
          <w:rFonts w:cs="Times New Roman"/>
          <w:noProof/>
          <w:szCs w:val="24"/>
        </w:rPr>
      </w:pPr>
      <w:r>
        <w:rPr>
          <w:rFonts w:cs="Times New Roman"/>
          <w:noProof/>
          <w:szCs w:val="24"/>
        </w:rPr>
        <w:t>PHP</w:t>
      </w:r>
      <w:r w:rsidR="00A1646F">
        <w:rPr>
          <w:rFonts w:cs="Times New Roman"/>
          <w:noProof/>
          <w:szCs w:val="24"/>
        </w:rPr>
        <w:t xml:space="preserve">- </w:t>
      </w:r>
      <w:r w:rsidR="00A1646F">
        <w:rPr>
          <w:noProof/>
          <w:szCs w:val="24"/>
        </w:rPr>
        <w:t>PHP is well known language for web based application and compatible with various databases</w:t>
      </w:r>
    </w:p>
    <w:p w14:paraId="5804D0D0" w14:textId="0C5436EB" w:rsidR="004C717B" w:rsidRDefault="004C717B">
      <w:pPr>
        <w:spacing w:after="240" w:line="252" w:lineRule="auto"/>
        <w:ind w:right="0"/>
        <w:rPr>
          <w:rFonts w:cs="Times New Roman"/>
          <w:noProof/>
          <w:szCs w:val="24"/>
        </w:rPr>
      </w:pPr>
      <w:r>
        <w:rPr>
          <w:rFonts w:cs="Times New Roman"/>
          <w:noProof/>
          <w:szCs w:val="24"/>
        </w:rPr>
        <w:t>PBS</w:t>
      </w:r>
      <w:r w:rsidR="00A1646F">
        <w:rPr>
          <w:rFonts w:cs="Times New Roman"/>
          <w:noProof/>
          <w:szCs w:val="24"/>
        </w:rPr>
        <w:t>-</w:t>
      </w:r>
      <w:r w:rsidR="00A1646F" w:rsidRPr="00A1646F">
        <w:rPr>
          <w:rFonts w:cs="Times New Roman"/>
          <w:noProof/>
          <w:szCs w:val="24"/>
        </w:rPr>
        <w:t xml:space="preserve"> </w:t>
      </w:r>
      <w:r w:rsidR="00A1646F">
        <w:rPr>
          <w:rFonts w:cs="Times New Roman"/>
          <w:noProof/>
          <w:szCs w:val="24"/>
        </w:rPr>
        <w:t>the portable batch system (PBS) plays a vital role as a resource management system.</w:t>
      </w:r>
    </w:p>
    <w:p w14:paraId="3724D423" w14:textId="4E12BB8E" w:rsidR="004C717B" w:rsidRDefault="004C717B">
      <w:pPr>
        <w:spacing w:after="240" w:line="252" w:lineRule="auto"/>
        <w:ind w:right="0"/>
        <w:rPr>
          <w:rFonts w:cs="Times New Roman"/>
          <w:noProof/>
          <w:szCs w:val="24"/>
        </w:rPr>
      </w:pPr>
      <w:r>
        <w:rPr>
          <w:rFonts w:cs="Times New Roman"/>
          <w:noProof/>
          <w:szCs w:val="24"/>
        </w:rPr>
        <w:t>AJAX</w:t>
      </w:r>
      <w:r w:rsidR="000F5A9B">
        <w:rPr>
          <w:rFonts w:cs="Times New Roman"/>
          <w:noProof/>
          <w:szCs w:val="24"/>
        </w:rPr>
        <w:t xml:space="preserve">- </w:t>
      </w:r>
      <w:r w:rsidR="000F5A9B">
        <w:rPr>
          <w:noProof/>
        </w:rPr>
        <w:t>AJAX which is used to create asynchronous web applications on client side development which can send and retrieve server data asynchronously.</w:t>
      </w:r>
    </w:p>
    <w:p w14:paraId="1CBB86D7" w14:textId="2E6E861F" w:rsidR="004C717B" w:rsidRDefault="004C717B">
      <w:pPr>
        <w:spacing w:after="240" w:line="252" w:lineRule="auto"/>
        <w:ind w:right="0"/>
        <w:rPr>
          <w:rFonts w:cs="Times New Roman"/>
          <w:noProof/>
          <w:szCs w:val="24"/>
        </w:rPr>
      </w:pPr>
      <w:r>
        <w:rPr>
          <w:rFonts w:cs="Times New Roman"/>
          <w:noProof/>
          <w:szCs w:val="24"/>
        </w:rPr>
        <w:t>JSON</w:t>
      </w:r>
      <w:r w:rsidR="000F5A9B">
        <w:rPr>
          <w:rFonts w:cs="Times New Roman"/>
          <w:noProof/>
          <w:szCs w:val="24"/>
        </w:rPr>
        <w:t>-</w:t>
      </w:r>
      <w:r w:rsidR="000F5A9B" w:rsidRPr="000F5A9B">
        <w:rPr>
          <w:noProof/>
        </w:rPr>
        <w:t xml:space="preserve"> </w:t>
      </w:r>
      <w:r w:rsidR="000F5A9B">
        <w:rPr>
          <w:noProof/>
        </w:rPr>
        <w:t>JSON is language independent and lightweight text based interchange format so it used with PHP and AJAX.</w:t>
      </w:r>
    </w:p>
    <w:p w14:paraId="1C227E1A" w14:textId="221E445B" w:rsidR="004C717B" w:rsidRDefault="004C717B">
      <w:pPr>
        <w:spacing w:after="240" w:line="252" w:lineRule="auto"/>
        <w:ind w:right="0"/>
        <w:rPr>
          <w:rFonts w:cs="Times New Roman"/>
          <w:noProof/>
          <w:szCs w:val="24"/>
        </w:rPr>
      </w:pPr>
      <w:r>
        <w:rPr>
          <w:rFonts w:cs="Times New Roman"/>
          <w:noProof/>
          <w:szCs w:val="24"/>
        </w:rPr>
        <w:t>Css</w:t>
      </w:r>
      <w:r w:rsidR="00DB584D">
        <w:rPr>
          <w:rFonts w:cs="Times New Roman"/>
          <w:noProof/>
          <w:szCs w:val="24"/>
        </w:rPr>
        <w:t>- Cascading Style Sheets is used to writ markup language as base to HTML.</w:t>
      </w:r>
    </w:p>
    <w:p w14:paraId="74F30624" w14:textId="4DF54F9D" w:rsidR="004C717B" w:rsidRDefault="004C717B">
      <w:pPr>
        <w:spacing w:after="240" w:line="252" w:lineRule="auto"/>
        <w:ind w:right="0"/>
        <w:rPr>
          <w:rFonts w:cs="Times New Roman"/>
          <w:noProof/>
          <w:szCs w:val="24"/>
        </w:rPr>
      </w:pPr>
      <w:r>
        <w:rPr>
          <w:rFonts w:cs="Times New Roman"/>
          <w:noProof/>
          <w:szCs w:val="24"/>
        </w:rPr>
        <w:t>HTML</w:t>
      </w:r>
      <w:r w:rsidR="00DB584D">
        <w:rPr>
          <w:rFonts w:cs="Times New Roman"/>
          <w:noProof/>
          <w:szCs w:val="24"/>
        </w:rPr>
        <w:t>- HyperText Markup Language used to create web pages and can be embedded in PHP</w:t>
      </w:r>
    </w:p>
    <w:p w14:paraId="298DED5B" w14:textId="4DC59B97" w:rsidR="004C717B" w:rsidRDefault="000F5A9B">
      <w:pPr>
        <w:spacing w:after="240" w:line="252" w:lineRule="auto"/>
        <w:ind w:right="0"/>
        <w:rPr>
          <w:rFonts w:cs="Times New Roman"/>
          <w:noProof/>
          <w:szCs w:val="24"/>
        </w:rPr>
      </w:pPr>
      <w:r>
        <w:rPr>
          <w:rFonts w:cs="Times New Roman"/>
          <w:noProof/>
          <w:szCs w:val="24"/>
        </w:rPr>
        <w:t>SSH-</w:t>
      </w:r>
      <w:r w:rsidR="00DB584D">
        <w:rPr>
          <w:rFonts w:cs="Times New Roman"/>
          <w:noProof/>
          <w:szCs w:val="24"/>
        </w:rPr>
        <w:t xml:space="preserve"> Secure Shell provides a secure channel over unsecured network</w:t>
      </w:r>
    </w:p>
    <w:p w14:paraId="6395E326" w14:textId="6164C5A0" w:rsidR="004C717B" w:rsidRPr="004C717B" w:rsidRDefault="004C717B">
      <w:pPr>
        <w:spacing w:after="240" w:line="252" w:lineRule="auto"/>
        <w:ind w:right="0"/>
        <w:rPr>
          <w:rFonts w:cs="Times New Roman"/>
          <w:noProof/>
          <w:szCs w:val="24"/>
        </w:rPr>
      </w:pPr>
      <w:r>
        <w:rPr>
          <w:rFonts w:cs="Times New Roman"/>
          <w:noProof/>
          <w:szCs w:val="24"/>
        </w:rPr>
        <w:t>PuTTY</w:t>
      </w:r>
      <w:r w:rsidR="00A1646F">
        <w:rPr>
          <w:rFonts w:cs="Times New Roman"/>
          <w:noProof/>
          <w:szCs w:val="24"/>
        </w:rPr>
        <w:t>- PuTTy is a free SSH,Telnet and Rlogin client for Windows system.</w:t>
      </w:r>
    </w:p>
    <w:p w14:paraId="6C639690" w14:textId="4569F2A2" w:rsidR="0079418B" w:rsidRDefault="0079418B">
      <w:pPr>
        <w:spacing w:after="240" w:line="252" w:lineRule="auto"/>
        <w:ind w:right="0"/>
        <w:rPr>
          <w:rFonts w:cs="Times New Roman"/>
          <w:b/>
          <w:noProof/>
          <w:sz w:val="28"/>
          <w:szCs w:val="28"/>
        </w:rPr>
      </w:pPr>
      <w:r>
        <w:rPr>
          <w:rFonts w:cs="Times New Roman"/>
          <w:b/>
          <w:noProof/>
          <w:sz w:val="28"/>
          <w:szCs w:val="28"/>
        </w:rPr>
        <w:br w:type="page"/>
      </w:r>
    </w:p>
    <w:p w14:paraId="43940926" w14:textId="77777777" w:rsidR="00474674" w:rsidRDefault="00474674">
      <w:pPr>
        <w:spacing w:after="240" w:line="252" w:lineRule="auto"/>
        <w:ind w:right="0"/>
        <w:rPr>
          <w:rFonts w:cs="Times New Roman"/>
          <w:noProof/>
          <w:color w:val="775F55" w:themeColor="text2"/>
          <w:sz w:val="32"/>
          <w:szCs w:val="40"/>
        </w:rPr>
      </w:pPr>
      <w:r>
        <w:rPr>
          <w:rFonts w:cs="Times New Roman"/>
          <w:noProof/>
          <w:color w:val="775F55" w:themeColor="text2"/>
          <w:sz w:val="32"/>
          <w:szCs w:val="40"/>
        </w:rPr>
        <w:lastRenderedPageBreak/>
        <w:br w:type="page"/>
      </w:r>
    </w:p>
    <w:sdt>
      <w:sdtPr>
        <w:rPr>
          <w:rFonts w:eastAsiaTheme="minorEastAsia" w:cstheme="minorBidi"/>
          <w:b w:val="0"/>
          <w:caps/>
          <w:color w:val="auto"/>
          <w:sz w:val="24"/>
          <w:szCs w:val="22"/>
        </w:rPr>
        <w:id w:val="-1696987993"/>
        <w:docPartObj>
          <w:docPartGallery w:val="Table of Contents"/>
          <w:docPartUnique/>
        </w:docPartObj>
      </w:sdtPr>
      <w:sdtEndPr>
        <w:rPr>
          <w:bCs/>
          <w:caps w:val="0"/>
          <w:noProof/>
        </w:rPr>
      </w:sdtEndPr>
      <w:sdtContent>
        <w:p w14:paraId="3DB3889E" w14:textId="1C463BB7" w:rsidR="00D24F0A" w:rsidRPr="006E3FCE" w:rsidRDefault="00D24F0A" w:rsidP="009118AC">
          <w:pPr>
            <w:pStyle w:val="TOCHeading"/>
          </w:pPr>
          <w:r w:rsidRPr="006E3FCE">
            <w:t>Table of Contents</w:t>
          </w:r>
        </w:p>
        <w:p w14:paraId="28652CFA" w14:textId="225DEAA2" w:rsidR="002714EC" w:rsidRDefault="00D24F0A">
          <w:pPr>
            <w:pStyle w:val="TOC1"/>
            <w:tabs>
              <w:tab w:val="right" w:leader="dot" w:pos="9350"/>
            </w:tabs>
            <w:rPr>
              <w:rFonts w:asciiTheme="minorHAnsi" w:hAnsiTheme="minorHAnsi"/>
              <w:noProof/>
              <w:kern w:val="0"/>
              <w:sz w:val="22"/>
              <w:lang w:eastAsia="en-US"/>
              <w14:ligatures w14:val="none"/>
            </w:rPr>
          </w:pPr>
          <w:r>
            <w:fldChar w:fldCharType="begin"/>
          </w:r>
          <w:r>
            <w:instrText xml:space="preserve"> TOC \o "1-3" \h \z \u </w:instrText>
          </w:r>
          <w:r>
            <w:fldChar w:fldCharType="separate"/>
          </w:r>
          <w:hyperlink w:anchor="_Toc453699824" w:history="1">
            <w:r w:rsidR="002714EC" w:rsidRPr="000E527E">
              <w:rPr>
                <w:rStyle w:val="Hyperlink"/>
                <w:noProof/>
              </w:rPr>
              <w:t>Abstract</w:t>
            </w:r>
            <w:r w:rsidR="002714EC">
              <w:rPr>
                <w:noProof/>
                <w:webHidden/>
              </w:rPr>
              <w:tab/>
            </w:r>
            <w:r w:rsidR="002714EC">
              <w:rPr>
                <w:noProof/>
                <w:webHidden/>
              </w:rPr>
              <w:fldChar w:fldCharType="begin"/>
            </w:r>
            <w:r w:rsidR="002714EC">
              <w:rPr>
                <w:noProof/>
                <w:webHidden/>
              </w:rPr>
              <w:instrText xml:space="preserve"> PAGEREF _Toc453699824 \h </w:instrText>
            </w:r>
            <w:r w:rsidR="002714EC">
              <w:rPr>
                <w:noProof/>
                <w:webHidden/>
              </w:rPr>
            </w:r>
            <w:r w:rsidR="002714EC">
              <w:rPr>
                <w:noProof/>
                <w:webHidden/>
              </w:rPr>
              <w:fldChar w:fldCharType="separate"/>
            </w:r>
            <w:r w:rsidR="005E6938">
              <w:rPr>
                <w:noProof/>
                <w:webHidden/>
              </w:rPr>
              <w:t>II</w:t>
            </w:r>
            <w:r w:rsidR="002714EC">
              <w:rPr>
                <w:noProof/>
                <w:webHidden/>
              </w:rPr>
              <w:fldChar w:fldCharType="end"/>
            </w:r>
          </w:hyperlink>
        </w:p>
        <w:p w14:paraId="4C7B3B6D" w14:textId="5FC64A49" w:rsidR="002714EC" w:rsidRDefault="00DA0A07">
          <w:pPr>
            <w:pStyle w:val="TOC1"/>
            <w:tabs>
              <w:tab w:val="right" w:leader="dot" w:pos="9350"/>
            </w:tabs>
            <w:rPr>
              <w:rFonts w:asciiTheme="minorHAnsi" w:hAnsiTheme="minorHAnsi"/>
              <w:noProof/>
              <w:kern w:val="0"/>
              <w:sz w:val="22"/>
              <w:lang w:eastAsia="en-US"/>
              <w14:ligatures w14:val="none"/>
            </w:rPr>
          </w:pPr>
          <w:hyperlink w:anchor="_Toc453699825" w:history="1">
            <w:r w:rsidR="002714EC" w:rsidRPr="000E527E">
              <w:rPr>
                <w:rStyle w:val="Hyperlink"/>
                <w:noProof/>
              </w:rPr>
              <w:t>Abbreviation</w:t>
            </w:r>
            <w:r w:rsidR="002714EC">
              <w:rPr>
                <w:noProof/>
                <w:webHidden/>
              </w:rPr>
              <w:tab/>
            </w:r>
            <w:r w:rsidR="002714EC">
              <w:rPr>
                <w:noProof/>
                <w:webHidden/>
              </w:rPr>
              <w:fldChar w:fldCharType="begin"/>
            </w:r>
            <w:r w:rsidR="002714EC">
              <w:rPr>
                <w:noProof/>
                <w:webHidden/>
              </w:rPr>
              <w:instrText xml:space="preserve"> PAGEREF _Toc453699825 \h </w:instrText>
            </w:r>
            <w:r w:rsidR="002714EC">
              <w:rPr>
                <w:noProof/>
                <w:webHidden/>
              </w:rPr>
            </w:r>
            <w:r w:rsidR="002714EC">
              <w:rPr>
                <w:noProof/>
                <w:webHidden/>
              </w:rPr>
              <w:fldChar w:fldCharType="separate"/>
            </w:r>
            <w:r w:rsidR="005E6938">
              <w:rPr>
                <w:noProof/>
                <w:webHidden/>
              </w:rPr>
              <w:t>III</w:t>
            </w:r>
            <w:r w:rsidR="002714EC">
              <w:rPr>
                <w:noProof/>
                <w:webHidden/>
              </w:rPr>
              <w:fldChar w:fldCharType="end"/>
            </w:r>
          </w:hyperlink>
        </w:p>
        <w:p w14:paraId="2EA39ED0" w14:textId="491B4AF0" w:rsidR="002714EC" w:rsidRDefault="00DA0A07">
          <w:pPr>
            <w:pStyle w:val="TOC1"/>
            <w:tabs>
              <w:tab w:val="right" w:leader="dot" w:pos="9350"/>
            </w:tabs>
            <w:rPr>
              <w:rFonts w:asciiTheme="minorHAnsi" w:hAnsiTheme="minorHAnsi"/>
              <w:noProof/>
              <w:kern w:val="0"/>
              <w:sz w:val="22"/>
              <w:lang w:eastAsia="en-US"/>
              <w14:ligatures w14:val="none"/>
            </w:rPr>
          </w:pPr>
          <w:hyperlink w:anchor="_Toc453699826" w:history="1">
            <w:r w:rsidR="002714EC" w:rsidRPr="000E527E">
              <w:rPr>
                <w:rStyle w:val="Hyperlink"/>
                <w:noProof/>
              </w:rPr>
              <w:t>List of figures</w:t>
            </w:r>
            <w:r w:rsidR="002714EC">
              <w:rPr>
                <w:noProof/>
                <w:webHidden/>
              </w:rPr>
              <w:tab/>
            </w:r>
            <w:r w:rsidR="002714EC">
              <w:rPr>
                <w:noProof/>
                <w:webHidden/>
              </w:rPr>
              <w:fldChar w:fldCharType="begin"/>
            </w:r>
            <w:r w:rsidR="002714EC">
              <w:rPr>
                <w:noProof/>
                <w:webHidden/>
              </w:rPr>
              <w:instrText xml:space="preserve"> PAGEREF _Toc453699826 \h </w:instrText>
            </w:r>
            <w:r w:rsidR="002714EC">
              <w:rPr>
                <w:noProof/>
                <w:webHidden/>
              </w:rPr>
            </w:r>
            <w:r w:rsidR="002714EC">
              <w:rPr>
                <w:noProof/>
                <w:webHidden/>
              </w:rPr>
              <w:fldChar w:fldCharType="separate"/>
            </w:r>
            <w:r w:rsidR="005E6938">
              <w:rPr>
                <w:noProof/>
                <w:webHidden/>
              </w:rPr>
              <w:t>IV</w:t>
            </w:r>
            <w:r w:rsidR="002714EC">
              <w:rPr>
                <w:noProof/>
                <w:webHidden/>
              </w:rPr>
              <w:fldChar w:fldCharType="end"/>
            </w:r>
          </w:hyperlink>
        </w:p>
        <w:p w14:paraId="56105FB6" w14:textId="7C3DEC74" w:rsidR="002714EC" w:rsidRDefault="00DA0A07">
          <w:pPr>
            <w:pStyle w:val="TOC1"/>
            <w:tabs>
              <w:tab w:val="right" w:leader="dot" w:pos="9350"/>
            </w:tabs>
            <w:rPr>
              <w:rFonts w:asciiTheme="minorHAnsi" w:hAnsiTheme="minorHAnsi"/>
              <w:noProof/>
              <w:kern w:val="0"/>
              <w:sz w:val="22"/>
              <w:lang w:eastAsia="en-US"/>
              <w14:ligatures w14:val="none"/>
            </w:rPr>
          </w:pPr>
          <w:hyperlink w:anchor="_Toc453699827" w:history="1">
            <w:r w:rsidR="002714EC" w:rsidRPr="000E527E">
              <w:rPr>
                <w:rStyle w:val="Hyperlink"/>
                <w:noProof/>
              </w:rPr>
              <w:t>List of tables</w:t>
            </w:r>
            <w:r w:rsidR="002714EC">
              <w:rPr>
                <w:noProof/>
                <w:webHidden/>
              </w:rPr>
              <w:tab/>
            </w:r>
            <w:r w:rsidR="002714EC">
              <w:rPr>
                <w:noProof/>
                <w:webHidden/>
              </w:rPr>
              <w:fldChar w:fldCharType="begin"/>
            </w:r>
            <w:r w:rsidR="002714EC">
              <w:rPr>
                <w:noProof/>
                <w:webHidden/>
              </w:rPr>
              <w:instrText xml:space="preserve"> PAGEREF _Toc453699827 \h </w:instrText>
            </w:r>
            <w:r w:rsidR="002714EC">
              <w:rPr>
                <w:noProof/>
                <w:webHidden/>
              </w:rPr>
            </w:r>
            <w:r w:rsidR="002714EC">
              <w:rPr>
                <w:noProof/>
                <w:webHidden/>
              </w:rPr>
              <w:fldChar w:fldCharType="separate"/>
            </w:r>
            <w:r w:rsidR="005E6938">
              <w:rPr>
                <w:noProof/>
                <w:webHidden/>
              </w:rPr>
              <w:t>V</w:t>
            </w:r>
            <w:r w:rsidR="002714EC">
              <w:rPr>
                <w:noProof/>
                <w:webHidden/>
              </w:rPr>
              <w:fldChar w:fldCharType="end"/>
            </w:r>
          </w:hyperlink>
        </w:p>
        <w:p w14:paraId="4D34B444" w14:textId="4F8FA775" w:rsidR="002714EC" w:rsidRDefault="00DA0A07">
          <w:pPr>
            <w:pStyle w:val="TOC1"/>
            <w:tabs>
              <w:tab w:val="right" w:leader="dot" w:pos="9350"/>
            </w:tabs>
            <w:rPr>
              <w:rFonts w:asciiTheme="minorHAnsi" w:hAnsiTheme="minorHAnsi"/>
              <w:noProof/>
              <w:kern w:val="0"/>
              <w:sz w:val="22"/>
              <w:lang w:eastAsia="en-US"/>
              <w14:ligatures w14:val="none"/>
            </w:rPr>
          </w:pPr>
          <w:hyperlink w:anchor="_Toc453699828" w:history="1">
            <w:r w:rsidR="002714EC" w:rsidRPr="000E527E">
              <w:rPr>
                <w:rStyle w:val="Hyperlink"/>
                <w:noProof/>
              </w:rPr>
              <w:t>Preface</w:t>
            </w:r>
            <w:r w:rsidR="002714EC">
              <w:rPr>
                <w:noProof/>
                <w:webHidden/>
              </w:rPr>
              <w:tab/>
            </w:r>
            <w:r w:rsidR="002714EC">
              <w:rPr>
                <w:noProof/>
                <w:webHidden/>
              </w:rPr>
              <w:fldChar w:fldCharType="begin"/>
            </w:r>
            <w:r w:rsidR="002714EC">
              <w:rPr>
                <w:noProof/>
                <w:webHidden/>
              </w:rPr>
              <w:instrText xml:space="preserve"> PAGEREF _Toc453699828 \h </w:instrText>
            </w:r>
            <w:r w:rsidR="002714EC">
              <w:rPr>
                <w:noProof/>
                <w:webHidden/>
              </w:rPr>
            </w:r>
            <w:r w:rsidR="002714EC">
              <w:rPr>
                <w:noProof/>
                <w:webHidden/>
              </w:rPr>
              <w:fldChar w:fldCharType="separate"/>
            </w:r>
            <w:r w:rsidR="005E6938">
              <w:rPr>
                <w:noProof/>
                <w:webHidden/>
              </w:rPr>
              <w:t>VI</w:t>
            </w:r>
            <w:r w:rsidR="002714EC">
              <w:rPr>
                <w:noProof/>
                <w:webHidden/>
              </w:rPr>
              <w:fldChar w:fldCharType="end"/>
            </w:r>
          </w:hyperlink>
        </w:p>
        <w:p w14:paraId="79F464CC" w14:textId="16857D7D" w:rsidR="002714EC" w:rsidRDefault="00DA0A07">
          <w:pPr>
            <w:pStyle w:val="TOC1"/>
            <w:tabs>
              <w:tab w:val="right" w:leader="dot" w:pos="9350"/>
            </w:tabs>
            <w:rPr>
              <w:rFonts w:asciiTheme="minorHAnsi" w:hAnsiTheme="minorHAnsi"/>
              <w:noProof/>
              <w:kern w:val="0"/>
              <w:sz w:val="22"/>
              <w:lang w:eastAsia="en-US"/>
              <w14:ligatures w14:val="none"/>
            </w:rPr>
          </w:pPr>
          <w:hyperlink w:anchor="_Toc453699829" w:history="1">
            <w:r w:rsidR="002714EC" w:rsidRPr="000E527E">
              <w:rPr>
                <w:rStyle w:val="Hyperlink"/>
                <w:noProof/>
              </w:rPr>
              <w:t>Glossary</w:t>
            </w:r>
            <w:r w:rsidR="002714EC">
              <w:rPr>
                <w:noProof/>
                <w:webHidden/>
              </w:rPr>
              <w:tab/>
            </w:r>
            <w:r w:rsidR="002714EC">
              <w:rPr>
                <w:noProof/>
                <w:webHidden/>
              </w:rPr>
              <w:fldChar w:fldCharType="begin"/>
            </w:r>
            <w:r w:rsidR="002714EC">
              <w:rPr>
                <w:noProof/>
                <w:webHidden/>
              </w:rPr>
              <w:instrText xml:space="preserve"> PAGEREF _Toc453699829 \h </w:instrText>
            </w:r>
            <w:r w:rsidR="002714EC">
              <w:rPr>
                <w:noProof/>
                <w:webHidden/>
              </w:rPr>
            </w:r>
            <w:r w:rsidR="002714EC">
              <w:rPr>
                <w:noProof/>
                <w:webHidden/>
              </w:rPr>
              <w:fldChar w:fldCharType="separate"/>
            </w:r>
            <w:r w:rsidR="005E6938">
              <w:rPr>
                <w:noProof/>
                <w:webHidden/>
              </w:rPr>
              <w:t>VII</w:t>
            </w:r>
            <w:r w:rsidR="002714EC">
              <w:rPr>
                <w:noProof/>
                <w:webHidden/>
              </w:rPr>
              <w:fldChar w:fldCharType="end"/>
            </w:r>
          </w:hyperlink>
        </w:p>
        <w:p w14:paraId="2FCBECFB" w14:textId="210B59DC" w:rsidR="002714EC" w:rsidRDefault="00DA0A07">
          <w:pPr>
            <w:pStyle w:val="TOC1"/>
            <w:tabs>
              <w:tab w:val="right" w:leader="dot" w:pos="9350"/>
            </w:tabs>
            <w:rPr>
              <w:rFonts w:asciiTheme="minorHAnsi" w:hAnsiTheme="minorHAnsi"/>
              <w:noProof/>
              <w:kern w:val="0"/>
              <w:sz w:val="22"/>
              <w:lang w:eastAsia="en-US"/>
              <w14:ligatures w14:val="none"/>
            </w:rPr>
          </w:pPr>
          <w:hyperlink w:anchor="_Toc453699830" w:history="1">
            <w:r w:rsidR="002714EC" w:rsidRPr="000E527E">
              <w:rPr>
                <w:rStyle w:val="Hyperlink"/>
                <w:noProof/>
              </w:rPr>
              <w:t>1 Introduction</w:t>
            </w:r>
            <w:r w:rsidR="002714EC">
              <w:rPr>
                <w:noProof/>
                <w:webHidden/>
              </w:rPr>
              <w:tab/>
            </w:r>
            <w:r w:rsidR="002714EC">
              <w:rPr>
                <w:noProof/>
                <w:webHidden/>
              </w:rPr>
              <w:fldChar w:fldCharType="begin"/>
            </w:r>
            <w:r w:rsidR="002714EC">
              <w:rPr>
                <w:noProof/>
                <w:webHidden/>
              </w:rPr>
              <w:instrText xml:space="preserve"> PAGEREF _Toc453699830 \h </w:instrText>
            </w:r>
            <w:r w:rsidR="002714EC">
              <w:rPr>
                <w:noProof/>
                <w:webHidden/>
              </w:rPr>
            </w:r>
            <w:r w:rsidR="002714EC">
              <w:rPr>
                <w:noProof/>
                <w:webHidden/>
              </w:rPr>
              <w:fldChar w:fldCharType="separate"/>
            </w:r>
            <w:r w:rsidR="005E6938">
              <w:rPr>
                <w:noProof/>
                <w:webHidden/>
              </w:rPr>
              <w:t>1</w:t>
            </w:r>
            <w:r w:rsidR="002714EC">
              <w:rPr>
                <w:noProof/>
                <w:webHidden/>
              </w:rPr>
              <w:fldChar w:fldCharType="end"/>
            </w:r>
          </w:hyperlink>
        </w:p>
        <w:p w14:paraId="3D4F313A" w14:textId="7F732F87" w:rsidR="002714EC" w:rsidRDefault="00DA0A07">
          <w:pPr>
            <w:pStyle w:val="TOC1"/>
            <w:tabs>
              <w:tab w:val="right" w:leader="dot" w:pos="9350"/>
            </w:tabs>
            <w:rPr>
              <w:rFonts w:asciiTheme="minorHAnsi" w:hAnsiTheme="minorHAnsi"/>
              <w:noProof/>
              <w:kern w:val="0"/>
              <w:sz w:val="22"/>
              <w:lang w:eastAsia="en-US"/>
              <w14:ligatures w14:val="none"/>
            </w:rPr>
          </w:pPr>
          <w:hyperlink w:anchor="_Toc453699831" w:history="1">
            <w:r w:rsidR="002714EC" w:rsidRPr="000E527E">
              <w:rPr>
                <w:rStyle w:val="Hyperlink"/>
                <w:noProof/>
              </w:rPr>
              <w:t>2 PBS Operations</w:t>
            </w:r>
            <w:r w:rsidR="002714EC">
              <w:rPr>
                <w:noProof/>
                <w:webHidden/>
              </w:rPr>
              <w:tab/>
            </w:r>
            <w:r w:rsidR="002714EC">
              <w:rPr>
                <w:noProof/>
                <w:webHidden/>
              </w:rPr>
              <w:fldChar w:fldCharType="begin"/>
            </w:r>
            <w:r w:rsidR="002714EC">
              <w:rPr>
                <w:noProof/>
                <w:webHidden/>
              </w:rPr>
              <w:instrText xml:space="preserve"> PAGEREF _Toc453699831 \h </w:instrText>
            </w:r>
            <w:r w:rsidR="002714EC">
              <w:rPr>
                <w:noProof/>
                <w:webHidden/>
              </w:rPr>
            </w:r>
            <w:r w:rsidR="002714EC">
              <w:rPr>
                <w:noProof/>
                <w:webHidden/>
              </w:rPr>
              <w:fldChar w:fldCharType="separate"/>
            </w:r>
            <w:r w:rsidR="005E6938">
              <w:rPr>
                <w:noProof/>
                <w:webHidden/>
              </w:rPr>
              <w:t>6</w:t>
            </w:r>
            <w:r w:rsidR="002714EC">
              <w:rPr>
                <w:noProof/>
                <w:webHidden/>
              </w:rPr>
              <w:fldChar w:fldCharType="end"/>
            </w:r>
          </w:hyperlink>
        </w:p>
        <w:p w14:paraId="222041F5" w14:textId="11AE9165"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32" w:history="1">
            <w:r w:rsidR="002714EC" w:rsidRPr="000E527E">
              <w:rPr>
                <w:rStyle w:val="Hyperlink"/>
                <w:noProof/>
              </w:rPr>
              <w:t>2.1</w:t>
            </w:r>
            <w:r w:rsidR="002714EC">
              <w:rPr>
                <w:rFonts w:asciiTheme="minorHAnsi" w:hAnsiTheme="minorHAnsi"/>
                <w:noProof/>
                <w:kern w:val="0"/>
                <w:sz w:val="22"/>
                <w:lang w:eastAsia="en-US"/>
                <w14:ligatures w14:val="none"/>
              </w:rPr>
              <w:tab/>
            </w:r>
            <w:r w:rsidR="002714EC" w:rsidRPr="000E527E">
              <w:rPr>
                <w:rStyle w:val="Hyperlink"/>
                <w:noProof/>
              </w:rPr>
              <w:t>Creating web based PBS operations via PHP</w:t>
            </w:r>
            <w:r w:rsidR="002714EC">
              <w:rPr>
                <w:noProof/>
                <w:webHidden/>
              </w:rPr>
              <w:tab/>
            </w:r>
            <w:r w:rsidR="002714EC">
              <w:rPr>
                <w:noProof/>
                <w:webHidden/>
              </w:rPr>
              <w:fldChar w:fldCharType="begin"/>
            </w:r>
            <w:r w:rsidR="002714EC">
              <w:rPr>
                <w:noProof/>
                <w:webHidden/>
              </w:rPr>
              <w:instrText xml:space="preserve"> PAGEREF _Toc453699832 \h </w:instrText>
            </w:r>
            <w:r w:rsidR="002714EC">
              <w:rPr>
                <w:noProof/>
                <w:webHidden/>
              </w:rPr>
            </w:r>
            <w:r w:rsidR="002714EC">
              <w:rPr>
                <w:noProof/>
                <w:webHidden/>
              </w:rPr>
              <w:fldChar w:fldCharType="separate"/>
            </w:r>
            <w:r w:rsidR="005E6938">
              <w:rPr>
                <w:noProof/>
                <w:webHidden/>
              </w:rPr>
              <w:t>6</w:t>
            </w:r>
            <w:r w:rsidR="002714EC">
              <w:rPr>
                <w:noProof/>
                <w:webHidden/>
              </w:rPr>
              <w:fldChar w:fldCharType="end"/>
            </w:r>
          </w:hyperlink>
        </w:p>
        <w:p w14:paraId="4A8F1D35" w14:textId="08F3FB95"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33" w:history="1">
            <w:r w:rsidR="002714EC" w:rsidRPr="000E527E">
              <w:rPr>
                <w:rStyle w:val="Hyperlink"/>
                <w:noProof/>
              </w:rPr>
              <w:t>2.2</w:t>
            </w:r>
            <w:r w:rsidR="002714EC">
              <w:rPr>
                <w:rFonts w:asciiTheme="minorHAnsi" w:hAnsiTheme="minorHAnsi"/>
                <w:noProof/>
                <w:kern w:val="0"/>
                <w:sz w:val="22"/>
                <w:lang w:eastAsia="en-US"/>
                <w14:ligatures w14:val="none"/>
              </w:rPr>
              <w:tab/>
            </w:r>
            <w:r w:rsidR="002714EC" w:rsidRPr="000E527E">
              <w:rPr>
                <w:rStyle w:val="Hyperlink"/>
                <w:noProof/>
              </w:rPr>
              <w:t>What makes PBS Operations web based?</w:t>
            </w:r>
            <w:r w:rsidR="002714EC">
              <w:rPr>
                <w:noProof/>
                <w:webHidden/>
              </w:rPr>
              <w:tab/>
            </w:r>
            <w:r w:rsidR="002714EC">
              <w:rPr>
                <w:noProof/>
                <w:webHidden/>
              </w:rPr>
              <w:fldChar w:fldCharType="begin"/>
            </w:r>
            <w:r w:rsidR="002714EC">
              <w:rPr>
                <w:noProof/>
                <w:webHidden/>
              </w:rPr>
              <w:instrText xml:space="preserve"> PAGEREF _Toc453699833 \h </w:instrText>
            </w:r>
            <w:r w:rsidR="002714EC">
              <w:rPr>
                <w:noProof/>
                <w:webHidden/>
              </w:rPr>
            </w:r>
            <w:r w:rsidR="002714EC">
              <w:rPr>
                <w:noProof/>
                <w:webHidden/>
              </w:rPr>
              <w:fldChar w:fldCharType="separate"/>
            </w:r>
            <w:r w:rsidR="005E6938">
              <w:rPr>
                <w:noProof/>
                <w:webHidden/>
              </w:rPr>
              <w:t>8</w:t>
            </w:r>
            <w:r w:rsidR="002714EC">
              <w:rPr>
                <w:noProof/>
                <w:webHidden/>
              </w:rPr>
              <w:fldChar w:fldCharType="end"/>
            </w:r>
          </w:hyperlink>
        </w:p>
        <w:p w14:paraId="6F6065D9" w14:textId="161FF17C"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34" w:history="1">
            <w:r w:rsidR="002714EC" w:rsidRPr="000E527E">
              <w:rPr>
                <w:rStyle w:val="Hyperlink"/>
                <w:noProof/>
              </w:rPr>
              <w:t>2.3</w:t>
            </w:r>
            <w:r w:rsidR="002714EC">
              <w:rPr>
                <w:rFonts w:asciiTheme="minorHAnsi" w:hAnsiTheme="minorHAnsi"/>
                <w:noProof/>
                <w:kern w:val="0"/>
                <w:sz w:val="22"/>
                <w:lang w:eastAsia="en-US"/>
                <w14:ligatures w14:val="none"/>
              </w:rPr>
              <w:tab/>
            </w:r>
            <w:r w:rsidR="002714EC" w:rsidRPr="000E527E">
              <w:rPr>
                <w:rStyle w:val="Hyperlink"/>
                <w:noProof/>
              </w:rPr>
              <w:t>PBS jobs</w:t>
            </w:r>
            <w:r w:rsidR="002714EC">
              <w:rPr>
                <w:noProof/>
                <w:webHidden/>
              </w:rPr>
              <w:tab/>
            </w:r>
            <w:r w:rsidR="002714EC">
              <w:rPr>
                <w:noProof/>
                <w:webHidden/>
              </w:rPr>
              <w:fldChar w:fldCharType="begin"/>
            </w:r>
            <w:r w:rsidR="002714EC">
              <w:rPr>
                <w:noProof/>
                <w:webHidden/>
              </w:rPr>
              <w:instrText xml:space="preserve"> PAGEREF _Toc453699834 \h </w:instrText>
            </w:r>
            <w:r w:rsidR="002714EC">
              <w:rPr>
                <w:noProof/>
                <w:webHidden/>
              </w:rPr>
            </w:r>
            <w:r w:rsidR="002714EC">
              <w:rPr>
                <w:noProof/>
                <w:webHidden/>
              </w:rPr>
              <w:fldChar w:fldCharType="separate"/>
            </w:r>
            <w:r w:rsidR="005E6938">
              <w:rPr>
                <w:noProof/>
                <w:webHidden/>
              </w:rPr>
              <w:t>9</w:t>
            </w:r>
            <w:r w:rsidR="002714EC">
              <w:rPr>
                <w:noProof/>
                <w:webHidden/>
              </w:rPr>
              <w:fldChar w:fldCharType="end"/>
            </w:r>
          </w:hyperlink>
        </w:p>
        <w:p w14:paraId="60302FBD" w14:textId="5E7138DE"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35" w:history="1">
            <w:r w:rsidR="002714EC" w:rsidRPr="000E527E">
              <w:rPr>
                <w:rStyle w:val="Hyperlink"/>
                <w:noProof/>
              </w:rPr>
              <w:t>2.4</w:t>
            </w:r>
            <w:r w:rsidR="002714EC">
              <w:rPr>
                <w:rFonts w:asciiTheme="minorHAnsi" w:hAnsiTheme="minorHAnsi"/>
                <w:noProof/>
                <w:kern w:val="0"/>
                <w:sz w:val="22"/>
                <w:lang w:eastAsia="en-US"/>
                <w14:ligatures w14:val="none"/>
              </w:rPr>
              <w:tab/>
            </w:r>
            <w:r w:rsidR="002714EC" w:rsidRPr="000E527E">
              <w:rPr>
                <w:rStyle w:val="Hyperlink"/>
                <w:noProof/>
              </w:rPr>
              <w:t>PBS Shell Commands</w:t>
            </w:r>
            <w:r w:rsidR="002714EC">
              <w:rPr>
                <w:noProof/>
                <w:webHidden/>
              </w:rPr>
              <w:tab/>
            </w:r>
            <w:r w:rsidR="002714EC">
              <w:rPr>
                <w:noProof/>
                <w:webHidden/>
              </w:rPr>
              <w:fldChar w:fldCharType="begin"/>
            </w:r>
            <w:r w:rsidR="002714EC">
              <w:rPr>
                <w:noProof/>
                <w:webHidden/>
              </w:rPr>
              <w:instrText xml:space="preserve"> PAGEREF _Toc453699835 \h </w:instrText>
            </w:r>
            <w:r w:rsidR="002714EC">
              <w:rPr>
                <w:noProof/>
                <w:webHidden/>
              </w:rPr>
            </w:r>
            <w:r w:rsidR="002714EC">
              <w:rPr>
                <w:noProof/>
                <w:webHidden/>
              </w:rPr>
              <w:fldChar w:fldCharType="separate"/>
            </w:r>
            <w:r w:rsidR="005E6938">
              <w:rPr>
                <w:noProof/>
                <w:webHidden/>
              </w:rPr>
              <w:t>10</w:t>
            </w:r>
            <w:r w:rsidR="002714EC">
              <w:rPr>
                <w:noProof/>
                <w:webHidden/>
              </w:rPr>
              <w:fldChar w:fldCharType="end"/>
            </w:r>
          </w:hyperlink>
        </w:p>
        <w:p w14:paraId="33A453E1" w14:textId="58522DED"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36" w:history="1">
            <w:r w:rsidR="002714EC" w:rsidRPr="000E527E">
              <w:rPr>
                <w:rStyle w:val="Hyperlink"/>
                <w:noProof/>
              </w:rPr>
              <w:t>2.5</w:t>
            </w:r>
            <w:r w:rsidR="002714EC">
              <w:rPr>
                <w:rFonts w:asciiTheme="minorHAnsi" w:hAnsiTheme="minorHAnsi"/>
                <w:noProof/>
                <w:kern w:val="0"/>
                <w:sz w:val="22"/>
                <w:lang w:eastAsia="en-US"/>
                <w14:ligatures w14:val="none"/>
              </w:rPr>
              <w:tab/>
            </w:r>
            <w:r w:rsidR="002714EC" w:rsidRPr="000E527E">
              <w:rPr>
                <w:rStyle w:val="Hyperlink"/>
                <w:noProof/>
              </w:rPr>
              <w:t>PBS Shell Commands in Detail</w:t>
            </w:r>
            <w:r w:rsidR="002714EC">
              <w:rPr>
                <w:noProof/>
                <w:webHidden/>
              </w:rPr>
              <w:tab/>
            </w:r>
            <w:r w:rsidR="002714EC">
              <w:rPr>
                <w:noProof/>
                <w:webHidden/>
              </w:rPr>
              <w:fldChar w:fldCharType="begin"/>
            </w:r>
            <w:r w:rsidR="002714EC">
              <w:rPr>
                <w:noProof/>
                <w:webHidden/>
              </w:rPr>
              <w:instrText xml:space="preserve"> PAGEREF _Toc453699836 \h </w:instrText>
            </w:r>
            <w:r w:rsidR="002714EC">
              <w:rPr>
                <w:noProof/>
                <w:webHidden/>
              </w:rPr>
            </w:r>
            <w:r w:rsidR="002714EC">
              <w:rPr>
                <w:noProof/>
                <w:webHidden/>
              </w:rPr>
              <w:fldChar w:fldCharType="separate"/>
            </w:r>
            <w:r w:rsidR="005E6938">
              <w:rPr>
                <w:noProof/>
                <w:webHidden/>
              </w:rPr>
              <w:t>11</w:t>
            </w:r>
            <w:r w:rsidR="002714EC">
              <w:rPr>
                <w:noProof/>
                <w:webHidden/>
              </w:rPr>
              <w:fldChar w:fldCharType="end"/>
            </w:r>
          </w:hyperlink>
        </w:p>
        <w:p w14:paraId="4232BFFF" w14:textId="42544F95"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37" w:history="1">
            <w:r w:rsidR="002714EC" w:rsidRPr="000E527E">
              <w:rPr>
                <w:rStyle w:val="Hyperlink"/>
                <w:noProof/>
              </w:rPr>
              <w:t>2.6</w:t>
            </w:r>
            <w:r w:rsidR="002714EC">
              <w:rPr>
                <w:rFonts w:asciiTheme="minorHAnsi" w:hAnsiTheme="minorHAnsi"/>
                <w:noProof/>
                <w:kern w:val="0"/>
                <w:sz w:val="22"/>
                <w:lang w:eastAsia="en-US"/>
                <w14:ligatures w14:val="none"/>
              </w:rPr>
              <w:tab/>
            </w:r>
            <w:r w:rsidR="002714EC" w:rsidRPr="000E527E">
              <w:rPr>
                <w:rStyle w:val="Hyperlink"/>
                <w:noProof/>
              </w:rPr>
              <w:t>Referring qsub,,qhold,qrls,qdel resources for web based monitoring in PHP</w:t>
            </w:r>
            <w:r w:rsidR="002714EC">
              <w:rPr>
                <w:noProof/>
                <w:webHidden/>
              </w:rPr>
              <w:tab/>
            </w:r>
            <w:r w:rsidR="002714EC">
              <w:rPr>
                <w:noProof/>
                <w:webHidden/>
              </w:rPr>
              <w:fldChar w:fldCharType="begin"/>
            </w:r>
            <w:r w:rsidR="002714EC">
              <w:rPr>
                <w:noProof/>
                <w:webHidden/>
              </w:rPr>
              <w:instrText xml:space="preserve"> PAGEREF _Toc453699837 \h </w:instrText>
            </w:r>
            <w:r w:rsidR="002714EC">
              <w:rPr>
                <w:noProof/>
                <w:webHidden/>
              </w:rPr>
            </w:r>
            <w:r w:rsidR="002714EC">
              <w:rPr>
                <w:noProof/>
                <w:webHidden/>
              </w:rPr>
              <w:fldChar w:fldCharType="separate"/>
            </w:r>
            <w:r w:rsidR="005E6938">
              <w:rPr>
                <w:noProof/>
                <w:webHidden/>
              </w:rPr>
              <w:t>27</w:t>
            </w:r>
            <w:r w:rsidR="002714EC">
              <w:rPr>
                <w:noProof/>
                <w:webHidden/>
              </w:rPr>
              <w:fldChar w:fldCharType="end"/>
            </w:r>
          </w:hyperlink>
        </w:p>
        <w:p w14:paraId="2FFC6AA3" w14:textId="712CB2C8"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38" w:history="1">
            <w:r w:rsidR="002714EC" w:rsidRPr="000E527E">
              <w:rPr>
                <w:rStyle w:val="Hyperlink"/>
                <w:noProof/>
              </w:rPr>
              <w:t>2.7</w:t>
            </w:r>
            <w:r w:rsidR="002714EC">
              <w:rPr>
                <w:rFonts w:asciiTheme="minorHAnsi" w:hAnsiTheme="minorHAnsi"/>
                <w:noProof/>
                <w:kern w:val="0"/>
                <w:sz w:val="22"/>
                <w:lang w:eastAsia="en-US"/>
                <w14:ligatures w14:val="none"/>
              </w:rPr>
              <w:tab/>
            </w:r>
            <w:r w:rsidR="002714EC" w:rsidRPr="000E527E">
              <w:rPr>
                <w:rStyle w:val="Hyperlink"/>
                <w:noProof/>
              </w:rPr>
              <w:t>Configuration changing during runtime</w:t>
            </w:r>
            <w:r w:rsidR="002714EC">
              <w:rPr>
                <w:noProof/>
                <w:webHidden/>
              </w:rPr>
              <w:tab/>
            </w:r>
            <w:r w:rsidR="002714EC">
              <w:rPr>
                <w:noProof/>
                <w:webHidden/>
              </w:rPr>
              <w:fldChar w:fldCharType="begin"/>
            </w:r>
            <w:r w:rsidR="002714EC">
              <w:rPr>
                <w:noProof/>
                <w:webHidden/>
              </w:rPr>
              <w:instrText xml:space="preserve"> PAGEREF _Toc453699838 \h </w:instrText>
            </w:r>
            <w:r w:rsidR="002714EC">
              <w:rPr>
                <w:noProof/>
                <w:webHidden/>
              </w:rPr>
            </w:r>
            <w:r w:rsidR="002714EC">
              <w:rPr>
                <w:noProof/>
                <w:webHidden/>
              </w:rPr>
              <w:fldChar w:fldCharType="separate"/>
            </w:r>
            <w:r w:rsidR="005E6938">
              <w:rPr>
                <w:noProof/>
                <w:webHidden/>
              </w:rPr>
              <w:t>29</w:t>
            </w:r>
            <w:r w:rsidR="002714EC">
              <w:rPr>
                <w:noProof/>
                <w:webHidden/>
              </w:rPr>
              <w:fldChar w:fldCharType="end"/>
            </w:r>
          </w:hyperlink>
        </w:p>
        <w:p w14:paraId="0193B042" w14:textId="04BC9C6E" w:rsidR="002714EC" w:rsidRDefault="00DA0A07">
          <w:pPr>
            <w:pStyle w:val="TOC1"/>
            <w:tabs>
              <w:tab w:val="right" w:leader="dot" w:pos="9350"/>
            </w:tabs>
            <w:rPr>
              <w:rFonts w:asciiTheme="minorHAnsi" w:hAnsiTheme="minorHAnsi"/>
              <w:noProof/>
              <w:kern w:val="0"/>
              <w:sz w:val="22"/>
              <w:lang w:eastAsia="en-US"/>
              <w14:ligatures w14:val="none"/>
            </w:rPr>
          </w:pPr>
          <w:hyperlink w:anchor="_Toc453699839" w:history="1">
            <w:r w:rsidR="002714EC" w:rsidRPr="000E527E">
              <w:rPr>
                <w:rStyle w:val="Hyperlink"/>
                <w:noProof/>
              </w:rPr>
              <w:t>3 Implementation</w:t>
            </w:r>
            <w:r w:rsidR="002714EC">
              <w:rPr>
                <w:noProof/>
                <w:webHidden/>
              </w:rPr>
              <w:tab/>
            </w:r>
            <w:r w:rsidR="002714EC">
              <w:rPr>
                <w:noProof/>
                <w:webHidden/>
              </w:rPr>
              <w:fldChar w:fldCharType="begin"/>
            </w:r>
            <w:r w:rsidR="002714EC">
              <w:rPr>
                <w:noProof/>
                <w:webHidden/>
              </w:rPr>
              <w:instrText xml:space="preserve"> PAGEREF _Toc453699839 \h </w:instrText>
            </w:r>
            <w:r w:rsidR="002714EC">
              <w:rPr>
                <w:noProof/>
                <w:webHidden/>
              </w:rPr>
            </w:r>
            <w:r w:rsidR="002714EC">
              <w:rPr>
                <w:noProof/>
                <w:webHidden/>
              </w:rPr>
              <w:fldChar w:fldCharType="separate"/>
            </w:r>
            <w:r w:rsidR="005E6938">
              <w:rPr>
                <w:noProof/>
                <w:webHidden/>
              </w:rPr>
              <w:t>31</w:t>
            </w:r>
            <w:r w:rsidR="002714EC">
              <w:rPr>
                <w:noProof/>
                <w:webHidden/>
              </w:rPr>
              <w:fldChar w:fldCharType="end"/>
            </w:r>
          </w:hyperlink>
        </w:p>
        <w:p w14:paraId="19DD7A91" w14:textId="25D73F25"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40" w:history="1">
            <w:r w:rsidR="002714EC" w:rsidRPr="000E527E">
              <w:rPr>
                <w:rStyle w:val="Hyperlink"/>
                <w:noProof/>
              </w:rPr>
              <w:t>3.1</w:t>
            </w:r>
            <w:r w:rsidR="002714EC">
              <w:rPr>
                <w:rFonts w:asciiTheme="minorHAnsi" w:hAnsiTheme="minorHAnsi"/>
                <w:noProof/>
                <w:kern w:val="0"/>
                <w:sz w:val="22"/>
                <w:lang w:eastAsia="en-US"/>
                <w14:ligatures w14:val="none"/>
              </w:rPr>
              <w:tab/>
            </w:r>
            <w:r w:rsidR="002714EC" w:rsidRPr="000E527E">
              <w:rPr>
                <w:rStyle w:val="Hyperlink"/>
                <w:noProof/>
              </w:rPr>
              <w:t>Linux Apache MySQL PHP  for Job Monitoring</w:t>
            </w:r>
            <w:r w:rsidR="002714EC">
              <w:rPr>
                <w:noProof/>
                <w:webHidden/>
              </w:rPr>
              <w:tab/>
            </w:r>
            <w:r w:rsidR="002714EC">
              <w:rPr>
                <w:noProof/>
                <w:webHidden/>
              </w:rPr>
              <w:fldChar w:fldCharType="begin"/>
            </w:r>
            <w:r w:rsidR="002714EC">
              <w:rPr>
                <w:noProof/>
                <w:webHidden/>
              </w:rPr>
              <w:instrText xml:space="preserve"> PAGEREF _Toc453699840 \h </w:instrText>
            </w:r>
            <w:r w:rsidR="002714EC">
              <w:rPr>
                <w:noProof/>
                <w:webHidden/>
              </w:rPr>
            </w:r>
            <w:r w:rsidR="002714EC">
              <w:rPr>
                <w:noProof/>
                <w:webHidden/>
              </w:rPr>
              <w:fldChar w:fldCharType="separate"/>
            </w:r>
            <w:r w:rsidR="005E6938">
              <w:rPr>
                <w:noProof/>
                <w:webHidden/>
              </w:rPr>
              <w:t>31</w:t>
            </w:r>
            <w:r w:rsidR="002714EC">
              <w:rPr>
                <w:noProof/>
                <w:webHidden/>
              </w:rPr>
              <w:fldChar w:fldCharType="end"/>
            </w:r>
          </w:hyperlink>
        </w:p>
        <w:p w14:paraId="60B3D50E" w14:textId="496AC4CE"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41" w:history="1">
            <w:r w:rsidR="002714EC" w:rsidRPr="000E527E">
              <w:rPr>
                <w:rStyle w:val="Hyperlink"/>
                <w:noProof/>
              </w:rPr>
              <w:t>3.1.1</w:t>
            </w:r>
            <w:r w:rsidR="002714EC">
              <w:rPr>
                <w:rFonts w:asciiTheme="minorHAnsi" w:hAnsiTheme="minorHAnsi"/>
                <w:noProof/>
                <w:kern w:val="0"/>
                <w:sz w:val="22"/>
                <w:lang w:eastAsia="en-US"/>
                <w14:ligatures w14:val="none"/>
              </w:rPr>
              <w:tab/>
            </w:r>
            <w:r w:rsidR="002714EC" w:rsidRPr="000E527E">
              <w:rPr>
                <w:rStyle w:val="Hyperlink"/>
                <w:noProof/>
              </w:rPr>
              <w:t>Linux for Job Monitoring</w:t>
            </w:r>
            <w:r w:rsidR="002714EC">
              <w:rPr>
                <w:noProof/>
                <w:webHidden/>
              </w:rPr>
              <w:tab/>
            </w:r>
            <w:r w:rsidR="002714EC">
              <w:rPr>
                <w:noProof/>
                <w:webHidden/>
              </w:rPr>
              <w:fldChar w:fldCharType="begin"/>
            </w:r>
            <w:r w:rsidR="002714EC">
              <w:rPr>
                <w:noProof/>
                <w:webHidden/>
              </w:rPr>
              <w:instrText xml:space="preserve"> PAGEREF _Toc453699841 \h </w:instrText>
            </w:r>
            <w:r w:rsidR="002714EC">
              <w:rPr>
                <w:noProof/>
                <w:webHidden/>
              </w:rPr>
            </w:r>
            <w:r w:rsidR="002714EC">
              <w:rPr>
                <w:noProof/>
                <w:webHidden/>
              </w:rPr>
              <w:fldChar w:fldCharType="separate"/>
            </w:r>
            <w:r w:rsidR="005E6938">
              <w:rPr>
                <w:noProof/>
                <w:webHidden/>
              </w:rPr>
              <w:t>32</w:t>
            </w:r>
            <w:r w:rsidR="002714EC">
              <w:rPr>
                <w:noProof/>
                <w:webHidden/>
              </w:rPr>
              <w:fldChar w:fldCharType="end"/>
            </w:r>
          </w:hyperlink>
        </w:p>
        <w:p w14:paraId="6E017142" w14:textId="2D11014D"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42" w:history="1">
            <w:r w:rsidR="002714EC" w:rsidRPr="000E527E">
              <w:rPr>
                <w:rStyle w:val="Hyperlink"/>
                <w:noProof/>
              </w:rPr>
              <w:t>3.1.2</w:t>
            </w:r>
            <w:r w:rsidR="002714EC">
              <w:rPr>
                <w:rFonts w:asciiTheme="minorHAnsi" w:hAnsiTheme="minorHAnsi"/>
                <w:noProof/>
                <w:kern w:val="0"/>
                <w:sz w:val="22"/>
                <w:lang w:eastAsia="en-US"/>
                <w14:ligatures w14:val="none"/>
              </w:rPr>
              <w:tab/>
            </w:r>
            <w:r w:rsidR="002714EC" w:rsidRPr="000E527E">
              <w:rPr>
                <w:rStyle w:val="Hyperlink"/>
                <w:noProof/>
              </w:rPr>
              <w:t>Apache webserver for Job Monitoring</w:t>
            </w:r>
            <w:r w:rsidR="002714EC">
              <w:rPr>
                <w:noProof/>
                <w:webHidden/>
              </w:rPr>
              <w:tab/>
            </w:r>
            <w:r w:rsidR="002714EC">
              <w:rPr>
                <w:noProof/>
                <w:webHidden/>
              </w:rPr>
              <w:fldChar w:fldCharType="begin"/>
            </w:r>
            <w:r w:rsidR="002714EC">
              <w:rPr>
                <w:noProof/>
                <w:webHidden/>
              </w:rPr>
              <w:instrText xml:space="preserve"> PAGEREF _Toc453699842 \h </w:instrText>
            </w:r>
            <w:r w:rsidR="002714EC">
              <w:rPr>
                <w:noProof/>
                <w:webHidden/>
              </w:rPr>
            </w:r>
            <w:r w:rsidR="002714EC">
              <w:rPr>
                <w:noProof/>
                <w:webHidden/>
              </w:rPr>
              <w:fldChar w:fldCharType="separate"/>
            </w:r>
            <w:r w:rsidR="005E6938">
              <w:rPr>
                <w:noProof/>
                <w:webHidden/>
              </w:rPr>
              <w:t>32</w:t>
            </w:r>
            <w:r w:rsidR="002714EC">
              <w:rPr>
                <w:noProof/>
                <w:webHidden/>
              </w:rPr>
              <w:fldChar w:fldCharType="end"/>
            </w:r>
          </w:hyperlink>
        </w:p>
        <w:p w14:paraId="4862DA2D" w14:textId="410D1A85"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43" w:history="1">
            <w:r w:rsidR="002714EC" w:rsidRPr="000E527E">
              <w:rPr>
                <w:rStyle w:val="Hyperlink"/>
                <w:noProof/>
              </w:rPr>
              <w:t>3.1.3</w:t>
            </w:r>
            <w:r w:rsidR="002714EC">
              <w:rPr>
                <w:rFonts w:asciiTheme="minorHAnsi" w:hAnsiTheme="minorHAnsi"/>
                <w:noProof/>
                <w:kern w:val="0"/>
                <w:sz w:val="22"/>
                <w:lang w:eastAsia="en-US"/>
                <w14:ligatures w14:val="none"/>
              </w:rPr>
              <w:tab/>
            </w:r>
            <w:r w:rsidR="002714EC" w:rsidRPr="000E527E">
              <w:rPr>
                <w:rStyle w:val="Hyperlink"/>
                <w:noProof/>
              </w:rPr>
              <w:t>MySQL PHP for Job Monitoring</w:t>
            </w:r>
            <w:r w:rsidR="002714EC">
              <w:rPr>
                <w:noProof/>
                <w:webHidden/>
              </w:rPr>
              <w:tab/>
            </w:r>
            <w:r w:rsidR="002714EC">
              <w:rPr>
                <w:noProof/>
                <w:webHidden/>
              </w:rPr>
              <w:fldChar w:fldCharType="begin"/>
            </w:r>
            <w:r w:rsidR="002714EC">
              <w:rPr>
                <w:noProof/>
                <w:webHidden/>
              </w:rPr>
              <w:instrText xml:space="preserve"> PAGEREF _Toc453699843 \h </w:instrText>
            </w:r>
            <w:r w:rsidR="002714EC">
              <w:rPr>
                <w:noProof/>
                <w:webHidden/>
              </w:rPr>
            </w:r>
            <w:r w:rsidR="002714EC">
              <w:rPr>
                <w:noProof/>
                <w:webHidden/>
              </w:rPr>
              <w:fldChar w:fldCharType="separate"/>
            </w:r>
            <w:r w:rsidR="005E6938">
              <w:rPr>
                <w:noProof/>
                <w:webHidden/>
              </w:rPr>
              <w:t>35</w:t>
            </w:r>
            <w:r w:rsidR="002714EC">
              <w:rPr>
                <w:noProof/>
                <w:webHidden/>
              </w:rPr>
              <w:fldChar w:fldCharType="end"/>
            </w:r>
          </w:hyperlink>
        </w:p>
        <w:p w14:paraId="1358CB17" w14:textId="779D1F62"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44" w:history="1">
            <w:r w:rsidR="002714EC" w:rsidRPr="000E527E">
              <w:rPr>
                <w:rStyle w:val="Hyperlink"/>
                <w:noProof/>
              </w:rPr>
              <w:t>3.2</w:t>
            </w:r>
            <w:r w:rsidR="002714EC">
              <w:rPr>
                <w:rFonts w:asciiTheme="minorHAnsi" w:hAnsiTheme="minorHAnsi"/>
                <w:noProof/>
                <w:kern w:val="0"/>
                <w:sz w:val="22"/>
                <w:lang w:eastAsia="en-US"/>
                <w14:ligatures w14:val="none"/>
              </w:rPr>
              <w:tab/>
            </w:r>
            <w:r w:rsidR="002714EC" w:rsidRPr="000E527E">
              <w:rPr>
                <w:rStyle w:val="Hyperlink"/>
                <w:noProof/>
              </w:rPr>
              <w:t>Command Interface</w:t>
            </w:r>
            <w:r w:rsidR="002714EC">
              <w:rPr>
                <w:noProof/>
                <w:webHidden/>
              </w:rPr>
              <w:tab/>
            </w:r>
            <w:r w:rsidR="002714EC">
              <w:rPr>
                <w:noProof/>
                <w:webHidden/>
              </w:rPr>
              <w:fldChar w:fldCharType="begin"/>
            </w:r>
            <w:r w:rsidR="002714EC">
              <w:rPr>
                <w:noProof/>
                <w:webHidden/>
              </w:rPr>
              <w:instrText xml:space="preserve"> PAGEREF _Toc453699844 \h </w:instrText>
            </w:r>
            <w:r w:rsidR="002714EC">
              <w:rPr>
                <w:noProof/>
                <w:webHidden/>
              </w:rPr>
            </w:r>
            <w:r w:rsidR="002714EC">
              <w:rPr>
                <w:noProof/>
                <w:webHidden/>
              </w:rPr>
              <w:fldChar w:fldCharType="separate"/>
            </w:r>
            <w:r w:rsidR="005E6938">
              <w:rPr>
                <w:noProof/>
                <w:webHidden/>
              </w:rPr>
              <w:t>36</w:t>
            </w:r>
            <w:r w:rsidR="002714EC">
              <w:rPr>
                <w:noProof/>
                <w:webHidden/>
              </w:rPr>
              <w:fldChar w:fldCharType="end"/>
            </w:r>
          </w:hyperlink>
        </w:p>
        <w:p w14:paraId="5073E38F" w14:textId="188EFBF4"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45" w:history="1">
            <w:r w:rsidR="002714EC" w:rsidRPr="000E527E">
              <w:rPr>
                <w:rStyle w:val="Hyperlink"/>
                <w:noProof/>
              </w:rPr>
              <w:t>3.3</w:t>
            </w:r>
            <w:r w:rsidR="002714EC">
              <w:rPr>
                <w:rFonts w:asciiTheme="minorHAnsi" w:hAnsiTheme="minorHAnsi"/>
                <w:noProof/>
                <w:kern w:val="0"/>
                <w:sz w:val="22"/>
                <w:lang w:eastAsia="en-US"/>
                <w14:ligatures w14:val="none"/>
              </w:rPr>
              <w:tab/>
            </w:r>
            <w:r w:rsidR="002714EC" w:rsidRPr="000E527E">
              <w:rPr>
                <w:rStyle w:val="Hyperlink"/>
                <w:noProof/>
              </w:rPr>
              <w:t>Deployment</w:t>
            </w:r>
            <w:r w:rsidR="002714EC">
              <w:rPr>
                <w:noProof/>
                <w:webHidden/>
              </w:rPr>
              <w:tab/>
            </w:r>
            <w:r w:rsidR="002714EC">
              <w:rPr>
                <w:noProof/>
                <w:webHidden/>
              </w:rPr>
              <w:fldChar w:fldCharType="begin"/>
            </w:r>
            <w:r w:rsidR="002714EC">
              <w:rPr>
                <w:noProof/>
                <w:webHidden/>
              </w:rPr>
              <w:instrText xml:space="preserve"> PAGEREF _Toc453699845 \h </w:instrText>
            </w:r>
            <w:r w:rsidR="002714EC">
              <w:rPr>
                <w:noProof/>
                <w:webHidden/>
              </w:rPr>
            </w:r>
            <w:r w:rsidR="002714EC">
              <w:rPr>
                <w:noProof/>
                <w:webHidden/>
              </w:rPr>
              <w:fldChar w:fldCharType="separate"/>
            </w:r>
            <w:r w:rsidR="005E6938">
              <w:rPr>
                <w:noProof/>
                <w:webHidden/>
              </w:rPr>
              <w:t>40</w:t>
            </w:r>
            <w:r w:rsidR="002714EC">
              <w:rPr>
                <w:noProof/>
                <w:webHidden/>
              </w:rPr>
              <w:fldChar w:fldCharType="end"/>
            </w:r>
          </w:hyperlink>
        </w:p>
        <w:p w14:paraId="08EDB341" w14:textId="67F77F33" w:rsidR="002714EC" w:rsidRDefault="00DA0A07">
          <w:pPr>
            <w:pStyle w:val="TOC1"/>
            <w:tabs>
              <w:tab w:val="right" w:leader="dot" w:pos="9350"/>
            </w:tabs>
            <w:rPr>
              <w:rFonts w:asciiTheme="minorHAnsi" w:hAnsiTheme="minorHAnsi"/>
              <w:noProof/>
              <w:kern w:val="0"/>
              <w:sz w:val="22"/>
              <w:lang w:eastAsia="en-US"/>
              <w14:ligatures w14:val="none"/>
            </w:rPr>
          </w:pPr>
          <w:hyperlink w:anchor="_Toc453699846" w:history="1">
            <w:r w:rsidR="002714EC" w:rsidRPr="000E527E">
              <w:rPr>
                <w:rStyle w:val="Hyperlink"/>
                <w:rFonts w:cs="Times New Roman"/>
                <w:noProof/>
              </w:rPr>
              <w:t xml:space="preserve">4 </w:t>
            </w:r>
            <w:r w:rsidR="002714EC" w:rsidRPr="000E527E">
              <w:rPr>
                <w:rStyle w:val="Hyperlink"/>
                <w:noProof/>
              </w:rPr>
              <w:t>PHP, Ajax, JSON, RESTful Web Services</w:t>
            </w:r>
            <w:r w:rsidR="002714EC">
              <w:rPr>
                <w:noProof/>
                <w:webHidden/>
              </w:rPr>
              <w:tab/>
            </w:r>
            <w:r w:rsidR="002714EC">
              <w:rPr>
                <w:noProof/>
                <w:webHidden/>
              </w:rPr>
              <w:fldChar w:fldCharType="begin"/>
            </w:r>
            <w:r w:rsidR="002714EC">
              <w:rPr>
                <w:noProof/>
                <w:webHidden/>
              </w:rPr>
              <w:instrText xml:space="preserve"> PAGEREF _Toc453699846 \h </w:instrText>
            </w:r>
            <w:r w:rsidR="002714EC">
              <w:rPr>
                <w:noProof/>
                <w:webHidden/>
              </w:rPr>
            </w:r>
            <w:r w:rsidR="002714EC">
              <w:rPr>
                <w:noProof/>
                <w:webHidden/>
              </w:rPr>
              <w:fldChar w:fldCharType="separate"/>
            </w:r>
            <w:r w:rsidR="005E6938">
              <w:rPr>
                <w:noProof/>
                <w:webHidden/>
              </w:rPr>
              <w:t>42</w:t>
            </w:r>
            <w:r w:rsidR="002714EC">
              <w:rPr>
                <w:noProof/>
                <w:webHidden/>
              </w:rPr>
              <w:fldChar w:fldCharType="end"/>
            </w:r>
          </w:hyperlink>
        </w:p>
        <w:p w14:paraId="220270F9" w14:textId="19366F3A"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47" w:history="1">
            <w:r w:rsidR="002714EC" w:rsidRPr="000E527E">
              <w:rPr>
                <w:rStyle w:val="Hyperlink"/>
                <w:noProof/>
              </w:rPr>
              <w:t>4.1</w:t>
            </w:r>
            <w:r w:rsidR="002714EC">
              <w:rPr>
                <w:rFonts w:asciiTheme="minorHAnsi" w:hAnsiTheme="minorHAnsi"/>
                <w:noProof/>
                <w:kern w:val="0"/>
                <w:sz w:val="22"/>
                <w:lang w:eastAsia="en-US"/>
                <w14:ligatures w14:val="none"/>
              </w:rPr>
              <w:tab/>
            </w:r>
            <w:r w:rsidR="002714EC" w:rsidRPr="000E527E">
              <w:rPr>
                <w:rStyle w:val="Hyperlink"/>
                <w:noProof/>
              </w:rPr>
              <w:t>Object relational mapping</w:t>
            </w:r>
            <w:r w:rsidR="002714EC">
              <w:rPr>
                <w:noProof/>
                <w:webHidden/>
              </w:rPr>
              <w:tab/>
            </w:r>
            <w:r w:rsidR="002714EC">
              <w:rPr>
                <w:noProof/>
                <w:webHidden/>
              </w:rPr>
              <w:fldChar w:fldCharType="begin"/>
            </w:r>
            <w:r w:rsidR="002714EC">
              <w:rPr>
                <w:noProof/>
                <w:webHidden/>
              </w:rPr>
              <w:instrText xml:space="preserve"> PAGEREF _Toc453699847 \h </w:instrText>
            </w:r>
            <w:r w:rsidR="002714EC">
              <w:rPr>
                <w:noProof/>
                <w:webHidden/>
              </w:rPr>
            </w:r>
            <w:r w:rsidR="002714EC">
              <w:rPr>
                <w:noProof/>
                <w:webHidden/>
              </w:rPr>
              <w:fldChar w:fldCharType="separate"/>
            </w:r>
            <w:r w:rsidR="005E6938">
              <w:rPr>
                <w:noProof/>
                <w:webHidden/>
              </w:rPr>
              <w:t>42</w:t>
            </w:r>
            <w:r w:rsidR="002714EC">
              <w:rPr>
                <w:noProof/>
                <w:webHidden/>
              </w:rPr>
              <w:fldChar w:fldCharType="end"/>
            </w:r>
          </w:hyperlink>
        </w:p>
        <w:p w14:paraId="52B4C850" w14:textId="6BB7244C"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48" w:history="1">
            <w:r w:rsidR="002714EC" w:rsidRPr="000E527E">
              <w:rPr>
                <w:rStyle w:val="Hyperlink"/>
                <w:noProof/>
              </w:rPr>
              <w:t>4.2</w:t>
            </w:r>
            <w:r w:rsidR="002714EC">
              <w:rPr>
                <w:rFonts w:asciiTheme="minorHAnsi" w:hAnsiTheme="minorHAnsi"/>
                <w:noProof/>
                <w:kern w:val="0"/>
                <w:sz w:val="22"/>
                <w:lang w:eastAsia="en-US"/>
                <w14:ligatures w14:val="none"/>
              </w:rPr>
              <w:tab/>
            </w:r>
            <w:r w:rsidR="002714EC" w:rsidRPr="000E527E">
              <w:rPr>
                <w:rStyle w:val="Hyperlink"/>
                <w:noProof/>
              </w:rPr>
              <w:t>JSON with php</w:t>
            </w:r>
            <w:r w:rsidR="002714EC">
              <w:rPr>
                <w:noProof/>
                <w:webHidden/>
              </w:rPr>
              <w:tab/>
            </w:r>
            <w:r w:rsidR="002714EC">
              <w:rPr>
                <w:noProof/>
                <w:webHidden/>
              </w:rPr>
              <w:fldChar w:fldCharType="begin"/>
            </w:r>
            <w:r w:rsidR="002714EC">
              <w:rPr>
                <w:noProof/>
                <w:webHidden/>
              </w:rPr>
              <w:instrText xml:space="preserve"> PAGEREF _Toc453699848 \h </w:instrText>
            </w:r>
            <w:r w:rsidR="002714EC">
              <w:rPr>
                <w:noProof/>
                <w:webHidden/>
              </w:rPr>
            </w:r>
            <w:r w:rsidR="002714EC">
              <w:rPr>
                <w:noProof/>
                <w:webHidden/>
              </w:rPr>
              <w:fldChar w:fldCharType="separate"/>
            </w:r>
            <w:r w:rsidR="005E6938">
              <w:rPr>
                <w:noProof/>
                <w:webHidden/>
              </w:rPr>
              <w:t>43</w:t>
            </w:r>
            <w:r w:rsidR="002714EC">
              <w:rPr>
                <w:noProof/>
                <w:webHidden/>
              </w:rPr>
              <w:fldChar w:fldCharType="end"/>
            </w:r>
          </w:hyperlink>
        </w:p>
        <w:p w14:paraId="7C758651" w14:textId="3217068E"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49" w:history="1">
            <w:r w:rsidR="002714EC" w:rsidRPr="000E527E">
              <w:rPr>
                <w:rStyle w:val="Hyperlink"/>
                <w:noProof/>
              </w:rPr>
              <w:t>4.3</w:t>
            </w:r>
            <w:r w:rsidR="002714EC">
              <w:rPr>
                <w:rFonts w:asciiTheme="minorHAnsi" w:hAnsiTheme="minorHAnsi"/>
                <w:noProof/>
                <w:kern w:val="0"/>
                <w:sz w:val="22"/>
                <w:lang w:eastAsia="en-US"/>
                <w14:ligatures w14:val="none"/>
              </w:rPr>
              <w:tab/>
            </w:r>
            <w:r w:rsidR="002714EC" w:rsidRPr="000E527E">
              <w:rPr>
                <w:rStyle w:val="Hyperlink"/>
                <w:noProof/>
              </w:rPr>
              <w:t>Ajax with json</w:t>
            </w:r>
            <w:r w:rsidR="002714EC">
              <w:rPr>
                <w:noProof/>
                <w:webHidden/>
              </w:rPr>
              <w:tab/>
            </w:r>
            <w:r w:rsidR="002714EC">
              <w:rPr>
                <w:noProof/>
                <w:webHidden/>
              </w:rPr>
              <w:fldChar w:fldCharType="begin"/>
            </w:r>
            <w:r w:rsidR="002714EC">
              <w:rPr>
                <w:noProof/>
                <w:webHidden/>
              </w:rPr>
              <w:instrText xml:space="preserve"> PAGEREF _Toc453699849 \h </w:instrText>
            </w:r>
            <w:r w:rsidR="002714EC">
              <w:rPr>
                <w:noProof/>
                <w:webHidden/>
              </w:rPr>
            </w:r>
            <w:r w:rsidR="002714EC">
              <w:rPr>
                <w:noProof/>
                <w:webHidden/>
              </w:rPr>
              <w:fldChar w:fldCharType="separate"/>
            </w:r>
            <w:r w:rsidR="005E6938">
              <w:rPr>
                <w:noProof/>
                <w:webHidden/>
              </w:rPr>
              <w:t>43</w:t>
            </w:r>
            <w:r w:rsidR="002714EC">
              <w:rPr>
                <w:noProof/>
                <w:webHidden/>
              </w:rPr>
              <w:fldChar w:fldCharType="end"/>
            </w:r>
          </w:hyperlink>
        </w:p>
        <w:p w14:paraId="43AEC8C9" w14:textId="5335EDED"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50" w:history="1">
            <w:r w:rsidR="002714EC" w:rsidRPr="000E527E">
              <w:rPr>
                <w:rStyle w:val="Hyperlink"/>
                <w:noProof/>
              </w:rPr>
              <w:t>4.4</w:t>
            </w:r>
            <w:r w:rsidR="002714EC">
              <w:rPr>
                <w:rFonts w:asciiTheme="minorHAnsi" w:hAnsiTheme="minorHAnsi"/>
                <w:noProof/>
                <w:kern w:val="0"/>
                <w:sz w:val="22"/>
                <w:lang w:eastAsia="en-US"/>
                <w14:ligatures w14:val="none"/>
              </w:rPr>
              <w:tab/>
            </w:r>
            <w:r w:rsidR="002714EC" w:rsidRPr="000E527E">
              <w:rPr>
                <w:rStyle w:val="Hyperlink"/>
                <w:noProof/>
              </w:rPr>
              <w:t>RESTful web API8</w:t>
            </w:r>
            <w:r w:rsidR="002714EC">
              <w:rPr>
                <w:noProof/>
                <w:webHidden/>
              </w:rPr>
              <w:tab/>
            </w:r>
            <w:r w:rsidR="002714EC">
              <w:rPr>
                <w:noProof/>
                <w:webHidden/>
              </w:rPr>
              <w:fldChar w:fldCharType="begin"/>
            </w:r>
            <w:r w:rsidR="002714EC">
              <w:rPr>
                <w:noProof/>
                <w:webHidden/>
              </w:rPr>
              <w:instrText xml:space="preserve"> PAGEREF _Toc453699850 \h </w:instrText>
            </w:r>
            <w:r w:rsidR="002714EC">
              <w:rPr>
                <w:noProof/>
                <w:webHidden/>
              </w:rPr>
            </w:r>
            <w:r w:rsidR="002714EC">
              <w:rPr>
                <w:noProof/>
                <w:webHidden/>
              </w:rPr>
              <w:fldChar w:fldCharType="separate"/>
            </w:r>
            <w:r w:rsidR="005E6938">
              <w:rPr>
                <w:noProof/>
                <w:webHidden/>
              </w:rPr>
              <w:t>45</w:t>
            </w:r>
            <w:r w:rsidR="002714EC">
              <w:rPr>
                <w:noProof/>
                <w:webHidden/>
              </w:rPr>
              <w:fldChar w:fldCharType="end"/>
            </w:r>
          </w:hyperlink>
        </w:p>
        <w:p w14:paraId="2359AE7F" w14:textId="23B251E9" w:rsidR="002714EC" w:rsidRDefault="00DA0A07">
          <w:pPr>
            <w:pStyle w:val="TOC1"/>
            <w:tabs>
              <w:tab w:val="right" w:leader="dot" w:pos="9350"/>
            </w:tabs>
            <w:rPr>
              <w:rFonts w:asciiTheme="minorHAnsi" w:hAnsiTheme="minorHAnsi"/>
              <w:noProof/>
              <w:kern w:val="0"/>
              <w:sz w:val="22"/>
              <w:lang w:eastAsia="en-US"/>
              <w14:ligatures w14:val="none"/>
            </w:rPr>
          </w:pPr>
          <w:hyperlink w:anchor="_Toc453699851" w:history="1">
            <w:r w:rsidR="002714EC" w:rsidRPr="000E527E">
              <w:rPr>
                <w:rStyle w:val="Hyperlink"/>
                <w:noProof/>
              </w:rPr>
              <w:t>5 Load balancer,Pooling,queueing</w:t>
            </w:r>
            <w:r w:rsidR="002714EC">
              <w:rPr>
                <w:noProof/>
                <w:webHidden/>
              </w:rPr>
              <w:tab/>
            </w:r>
            <w:r w:rsidR="002714EC">
              <w:rPr>
                <w:noProof/>
                <w:webHidden/>
              </w:rPr>
              <w:fldChar w:fldCharType="begin"/>
            </w:r>
            <w:r w:rsidR="002714EC">
              <w:rPr>
                <w:noProof/>
                <w:webHidden/>
              </w:rPr>
              <w:instrText xml:space="preserve"> PAGEREF _Toc453699851 \h </w:instrText>
            </w:r>
            <w:r w:rsidR="002714EC">
              <w:rPr>
                <w:noProof/>
                <w:webHidden/>
              </w:rPr>
            </w:r>
            <w:r w:rsidR="002714EC">
              <w:rPr>
                <w:noProof/>
                <w:webHidden/>
              </w:rPr>
              <w:fldChar w:fldCharType="separate"/>
            </w:r>
            <w:r w:rsidR="005E6938">
              <w:rPr>
                <w:noProof/>
                <w:webHidden/>
              </w:rPr>
              <w:t>49</w:t>
            </w:r>
            <w:r w:rsidR="002714EC">
              <w:rPr>
                <w:noProof/>
                <w:webHidden/>
              </w:rPr>
              <w:fldChar w:fldCharType="end"/>
            </w:r>
          </w:hyperlink>
        </w:p>
        <w:p w14:paraId="4288120E" w14:textId="2BFECF23"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52" w:history="1">
            <w:r w:rsidR="002714EC" w:rsidRPr="000E527E">
              <w:rPr>
                <w:rStyle w:val="Hyperlink"/>
                <w:noProof/>
              </w:rPr>
              <w:t>5.1</w:t>
            </w:r>
            <w:r w:rsidR="002714EC">
              <w:rPr>
                <w:rFonts w:asciiTheme="minorHAnsi" w:hAnsiTheme="minorHAnsi"/>
                <w:noProof/>
                <w:kern w:val="0"/>
                <w:sz w:val="22"/>
                <w:lang w:eastAsia="en-US"/>
                <w14:ligatures w14:val="none"/>
              </w:rPr>
              <w:tab/>
            </w:r>
            <w:r w:rsidR="002714EC" w:rsidRPr="000E527E">
              <w:rPr>
                <w:rStyle w:val="Hyperlink"/>
                <w:noProof/>
              </w:rPr>
              <w:t>Polling</w:t>
            </w:r>
            <w:r w:rsidR="002714EC">
              <w:rPr>
                <w:noProof/>
                <w:webHidden/>
              </w:rPr>
              <w:tab/>
            </w:r>
            <w:r w:rsidR="002714EC">
              <w:rPr>
                <w:noProof/>
                <w:webHidden/>
              </w:rPr>
              <w:fldChar w:fldCharType="begin"/>
            </w:r>
            <w:r w:rsidR="002714EC">
              <w:rPr>
                <w:noProof/>
                <w:webHidden/>
              </w:rPr>
              <w:instrText xml:space="preserve"> PAGEREF _Toc453699852 \h </w:instrText>
            </w:r>
            <w:r w:rsidR="002714EC">
              <w:rPr>
                <w:noProof/>
                <w:webHidden/>
              </w:rPr>
            </w:r>
            <w:r w:rsidR="002714EC">
              <w:rPr>
                <w:noProof/>
                <w:webHidden/>
              </w:rPr>
              <w:fldChar w:fldCharType="separate"/>
            </w:r>
            <w:r w:rsidR="005E6938">
              <w:rPr>
                <w:noProof/>
                <w:webHidden/>
              </w:rPr>
              <w:t>49</w:t>
            </w:r>
            <w:r w:rsidR="002714EC">
              <w:rPr>
                <w:noProof/>
                <w:webHidden/>
              </w:rPr>
              <w:fldChar w:fldCharType="end"/>
            </w:r>
          </w:hyperlink>
        </w:p>
        <w:p w14:paraId="79298DB5" w14:textId="39C9A809"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53" w:history="1">
            <w:r w:rsidR="002714EC" w:rsidRPr="000E527E">
              <w:rPr>
                <w:rStyle w:val="Hyperlink"/>
                <w:noProof/>
              </w:rPr>
              <w:t>5.1.1</w:t>
            </w:r>
            <w:r w:rsidR="002714EC">
              <w:rPr>
                <w:rFonts w:asciiTheme="minorHAnsi" w:hAnsiTheme="minorHAnsi"/>
                <w:noProof/>
                <w:kern w:val="0"/>
                <w:sz w:val="22"/>
                <w:lang w:eastAsia="en-US"/>
                <w14:ligatures w14:val="none"/>
              </w:rPr>
              <w:tab/>
            </w:r>
            <w:r w:rsidR="002714EC" w:rsidRPr="000E527E">
              <w:rPr>
                <w:rStyle w:val="Hyperlink"/>
                <w:noProof/>
              </w:rPr>
              <w:t>HTTP long-poll in Ajax:</w:t>
            </w:r>
            <w:r w:rsidR="002714EC">
              <w:rPr>
                <w:noProof/>
                <w:webHidden/>
              </w:rPr>
              <w:tab/>
            </w:r>
            <w:r w:rsidR="002714EC">
              <w:rPr>
                <w:noProof/>
                <w:webHidden/>
              </w:rPr>
              <w:fldChar w:fldCharType="begin"/>
            </w:r>
            <w:r w:rsidR="002714EC">
              <w:rPr>
                <w:noProof/>
                <w:webHidden/>
              </w:rPr>
              <w:instrText xml:space="preserve"> PAGEREF _Toc453699853 \h </w:instrText>
            </w:r>
            <w:r w:rsidR="002714EC">
              <w:rPr>
                <w:noProof/>
                <w:webHidden/>
              </w:rPr>
            </w:r>
            <w:r w:rsidR="002714EC">
              <w:rPr>
                <w:noProof/>
                <w:webHidden/>
              </w:rPr>
              <w:fldChar w:fldCharType="separate"/>
            </w:r>
            <w:r w:rsidR="005E6938">
              <w:rPr>
                <w:noProof/>
                <w:webHidden/>
              </w:rPr>
              <w:t>49</w:t>
            </w:r>
            <w:r w:rsidR="002714EC">
              <w:rPr>
                <w:noProof/>
                <w:webHidden/>
              </w:rPr>
              <w:fldChar w:fldCharType="end"/>
            </w:r>
          </w:hyperlink>
        </w:p>
        <w:p w14:paraId="4A2E44CD" w14:textId="23B26CA3"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54" w:history="1">
            <w:r w:rsidR="002714EC" w:rsidRPr="000E527E">
              <w:rPr>
                <w:rStyle w:val="Hyperlink"/>
                <w:noProof/>
              </w:rPr>
              <w:t>5.1.2</w:t>
            </w:r>
            <w:r w:rsidR="002714EC">
              <w:rPr>
                <w:rFonts w:asciiTheme="minorHAnsi" w:hAnsiTheme="minorHAnsi"/>
                <w:noProof/>
                <w:kern w:val="0"/>
                <w:sz w:val="22"/>
                <w:lang w:eastAsia="en-US"/>
                <w14:ligatures w14:val="none"/>
              </w:rPr>
              <w:tab/>
            </w:r>
            <w:r w:rsidR="002714EC" w:rsidRPr="000E527E">
              <w:rPr>
                <w:rStyle w:val="Hyperlink"/>
                <w:noProof/>
              </w:rPr>
              <w:t>Client side Ajax pooling</w:t>
            </w:r>
            <w:r w:rsidR="002714EC">
              <w:rPr>
                <w:noProof/>
                <w:webHidden/>
              </w:rPr>
              <w:tab/>
            </w:r>
            <w:r w:rsidR="002714EC">
              <w:rPr>
                <w:noProof/>
                <w:webHidden/>
              </w:rPr>
              <w:fldChar w:fldCharType="begin"/>
            </w:r>
            <w:r w:rsidR="002714EC">
              <w:rPr>
                <w:noProof/>
                <w:webHidden/>
              </w:rPr>
              <w:instrText xml:space="preserve"> PAGEREF _Toc453699854 \h </w:instrText>
            </w:r>
            <w:r w:rsidR="002714EC">
              <w:rPr>
                <w:noProof/>
                <w:webHidden/>
              </w:rPr>
            </w:r>
            <w:r w:rsidR="002714EC">
              <w:rPr>
                <w:noProof/>
                <w:webHidden/>
              </w:rPr>
              <w:fldChar w:fldCharType="separate"/>
            </w:r>
            <w:r w:rsidR="005E6938">
              <w:rPr>
                <w:noProof/>
                <w:webHidden/>
              </w:rPr>
              <w:t>50</w:t>
            </w:r>
            <w:r w:rsidR="002714EC">
              <w:rPr>
                <w:noProof/>
                <w:webHidden/>
              </w:rPr>
              <w:fldChar w:fldCharType="end"/>
            </w:r>
          </w:hyperlink>
        </w:p>
        <w:p w14:paraId="6C12439D" w14:textId="53FF4CE1"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55" w:history="1">
            <w:r w:rsidR="002714EC" w:rsidRPr="000E527E">
              <w:rPr>
                <w:rStyle w:val="Hyperlink"/>
                <w:noProof/>
              </w:rPr>
              <w:t>5.2</w:t>
            </w:r>
            <w:r w:rsidR="002714EC">
              <w:rPr>
                <w:rFonts w:asciiTheme="minorHAnsi" w:hAnsiTheme="minorHAnsi"/>
                <w:noProof/>
                <w:kern w:val="0"/>
                <w:sz w:val="22"/>
                <w:lang w:eastAsia="en-US"/>
                <w14:ligatures w14:val="none"/>
              </w:rPr>
              <w:tab/>
            </w:r>
            <w:r w:rsidR="002714EC" w:rsidRPr="000E527E">
              <w:rPr>
                <w:rStyle w:val="Hyperlink"/>
                <w:noProof/>
              </w:rPr>
              <w:t>REST in connection pooling</w:t>
            </w:r>
            <w:r w:rsidR="002714EC">
              <w:rPr>
                <w:noProof/>
                <w:webHidden/>
              </w:rPr>
              <w:tab/>
            </w:r>
            <w:r w:rsidR="002714EC">
              <w:rPr>
                <w:noProof/>
                <w:webHidden/>
              </w:rPr>
              <w:fldChar w:fldCharType="begin"/>
            </w:r>
            <w:r w:rsidR="002714EC">
              <w:rPr>
                <w:noProof/>
                <w:webHidden/>
              </w:rPr>
              <w:instrText xml:space="preserve"> PAGEREF _Toc453699855 \h </w:instrText>
            </w:r>
            <w:r w:rsidR="002714EC">
              <w:rPr>
                <w:noProof/>
                <w:webHidden/>
              </w:rPr>
            </w:r>
            <w:r w:rsidR="002714EC">
              <w:rPr>
                <w:noProof/>
                <w:webHidden/>
              </w:rPr>
              <w:fldChar w:fldCharType="separate"/>
            </w:r>
            <w:r w:rsidR="005E6938">
              <w:rPr>
                <w:noProof/>
                <w:webHidden/>
              </w:rPr>
              <w:t>51</w:t>
            </w:r>
            <w:r w:rsidR="002714EC">
              <w:rPr>
                <w:noProof/>
                <w:webHidden/>
              </w:rPr>
              <w:fldChar w:fldCharType="end"/>
            </w:r>
          </w:hyperlink>
        </w:p>
        <w:p w14:paraId="13B8C165" w14:textId="086FC970"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56" w:history="1">
            <w:r w:rsidR="002714EC" w:rsidRPr="000E527E">
              <w:rPr>
                <w:rStyle w:val="Hyperlink"/>
                <w:noProof/>
              </w:rPr>
              <w:t>5.3</w:t>
            </w:r>
            <w:r w:rsidR="002714EC">
              <w:rPr>
                <w:rFonts w:asciiTheme="minorHAnsi" w:hAnsiTheme="minorHAnsi"/>
                <w:noProof/>
                <w:kern w:val="0"/>
                <w:sz w:val="22"/>
                <w:lang w:eastAsia="en-US"/>
                <w14:ligatures w14:val="none"/>
              </w:rPr>
              <w:tab/>
            </w:r>
            <w:r w:rsidR="002714EC" w:rsidRPr="000E527E">
              <w:rPr>
                <w:rStyle w:val="Hyperlink"/>
                <w:noProof/>
              </w:rPr>
              <w:t>Queuing Ajax request</w:t>
            </w:r>
            <w:r w:rsidR="002714EC">
              <w:rPr>
                <w:noProof/>
                <w:webHidden/>
              </w:rPr>
              <w:tab/>
            </w:r>
            <w:r w:rsidR="002714EC">
              <w:rPr>
                <w:noProof/>
                <w:webHidden/>
              </w:rPr>
              <w:fldChar w:fldCharType="begin"/>
            </w:r>
            <w:r w:rsidR="002714EC">
              <w:rPr>
                <w:noProof/>
                <w:webHidden/>
              </w:rPr>
              <w:instrText xml:space="preserve"> PAGEREF _Toc453699856 \h </w:instrText>
            </w:r>
            <w:r w:rsidR="002714EC">
              <w:rPr>
                <w:noProof/>
                <w:webHidden/>
              </w:rPr>
            </w:r>
            <w:r w:rsidR="002714EC">
              <w:rPr>
                <w:noProof/>
                <w:webHidden/>
              </w:rPr>
              <w:fldChar w:fldCharType="separate"/>
            </w:r>
            <w:r w:rsidR="005E6938">
              <w:rPr>
                <w:noProof/>
                <w:webHidden/>
              </w:rPr>
              <w:t>52</w:t>
            </w:r>
            <w:r w:rsidR="002714EC">
              <w:rPr>
                <w:noProof/>
                <w:webHidden/>
              </w:rPr>
              <w:fldChar w:fldCharType="end"/>
            </w:r>
          </w:hyperlink>
        </w:p>
        <w:p w14:paraId="31DFEDC6" w14:textId="76631702"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57" w:history="1">
            <w:r w:rsidR="002714EC" w:rsidRPr="000E527E">
              <w:rPr>
                <w:rStyle w:val="Hyperlink"/>
                <w:noProof/>
              </w:rPr>
              <w:t>5.4</w:t>
            </w:r>
            <w:r w:rsidR="002714EC">
              <w:rPr>
                <w:rFonts w:asciiTheme="minorHAnsi" w:hAnsiTheme="minorHAnsi"/>
                <w:noProof/>
                <w:kern w:val="0"/>
                <w:sz w:val="22"/>
                <w:lang w:eastAsia="en-US"/>
                <w14:ligatures w14:val="none"/>
              </w:rPr>
              <w:tab/>
            </w:r>
            <w:r w:rsidR="002714EC" w:rsidRPr="000E527E">
              <w:rPr>
                <w:rStyle w:val="Hyperlink"/>
                <w:noProof/>
              </w:rPr>
              <w:t>Load Balancer</w:t>
            </w:r>
            <w:r w:rsidR="002714EC">
              <w:rPr>
                <w:noProof/>
                <w:webHidden/>
              </w:rPr>
              <w:tab/>
            </w:r>
            <w:r w:rsidR="002714EC">
              <w:rPr>
                <w:noProof/>
                <w:webHidden/>
              </w:rPr>
              <w:fldChar w:fldCharType="begin"/>
            </w:r>
            <w:r w:rsidR="002714EC">
              <w:rPr>
                <w:noProof/>
                <w:webHidden/>
              </w:rPr>
              <w:instrText xml:space="preserve"> PAGEREF _Toc453699857 \h </w:instrText>
            </w:r>
            <w:r w:rsidR="002714EC">
              <w:rPr>
                <w:noProof/>
                <w:webHidden/>
              </w:rPr>
            </w:r>
            <w:r w:rsidR="002714EC">
              <w:rPr>
                <w:noProof/>
                <w:webHidden/>
              </w:rPr>
              <w:fldChar w:fldCharType="separate"/>
            </w:r>
            <w:r w:rsidR="005E6938">
              <w:rPr>
                <w:noProof/>
                <w:webHidden/>
              </w:rPr>
              <w:t>52</w:t>
            </w:r>
            <w:r w:rsidR="002714EC">
              <w:rPr>
                <w:noProof/>
                <w:webHidden/>
              </w:rPr>
              <w:fldChar w:fldCharType="end"/>
            </w:r>
          </w:hyperlink>
        </w:p>
        <w:p w14:paraId="76B1939A" w14:textId="2CFE283E" w:rsidR="002714EC" w:rsidRDefault="00DA0A07">
          <w:pPr>
            <w:pStyle w:val="TOC1"/>
            <w:tabs>
              <w:tab w:val="right" w:leader="dot" w:pos="9350"/>
            </w:tabs>
            <w:rPr>
              <w:rFonts w:asciiTheme="minorHAnsi" w:hAnsiTheme="minorHAnsi"/>
              <w:noProof/>
              <w:kern w:val="0"/>
              <w:sz w:val="22"/>
              <w:lang w:eastAsia="en-US"/>
              <w14:ligatures w14:val="none"/>
            </w:rPr>
          </w:pPr>
          <w:hyperlink w:anchor="_Toc453699858" w:history="1">
            <w:r w:rsidR="002714EC" w:rsidRPr="000E527E">
              <w:rPr>
                <w:rStyle w:val="Hyperlink"/>
                <w:noProof/>
              </w:rPr>
              <w:t>6 Testing</w:t>
            </w:r>
            <w:r w:rsidR="002714EC">
              <w:rPr>
                <w:noProof/>
                <w:webHidden/>
              </w:rPr>
              <w:tab/>
            </w:r>
            <w:r w:rsidR="002714EC">
              <w:rPr>
                <w:noProof/>
                <w:webHidden/>
              </w:rPr>
              <w:fldChar w:fldCharType="begin"/>
            </w:r>
            <w:r w:rsidR="002714EC">
              <w:rPr>
                <w:noProof/>
                <w:webHidden/>
              </w:rPr>
              <w:instrText xml:space="preserve"> PAGEREF _Toc453699858 \h </w:instrText>
            </w:r>
            <w:r w:rsidR="002714EC">
              <w:rPr>
                <w:noProof/>
                <w:webHidden/>
              </w:rPr>
            </w:r>
            <w:r w:rsidR="002714EC">
              <w:rPr>
                <w:noProof/>
                <w:webHidden/>
              </w:rPr>
              <w:fldChar w:fldCharType="separate"/>
            </w:r>
            <w:r w:rsidR="005E6938">
              <w:rPr>
                <w:noProof/>
                <w:webHidden/>
              </w:rPr>
              <w:t>53</w:t>
            </w:r>
            <w:r w:rsidR="002714EC">
              <w:rPr>
                <w:noProof/>
                <w:webHidden/>
              </w:rPr>
              <w:fldChar w:fldCharType="end"/>
            </w:r>
          </w:hyperlink>
        </w:p>
        <w:p w14:paraId="15787083" w14:textId="0ABE5B85"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59" w:history="1">
            <w:r w:rsidR="002714EC" w:rsidRPr="000E527E">
              <w:rPr>
                <w:rStyle w:val="Hyperlink"/>
                <w:noProof/>
              </w:rPr>
              <w:t>6.1</w:t>
            </w:r>
            <w:r w:rsidR="002714EC">
              <w:rPr>
                <w:rFonts w:asciiTheme="minorHAnsi" w:hAnsiTheme="minorHAnsi"/>
                <w:noProof/>
                <w:kern w:val="0"/>
                <w:sz w:val="22"/>
                <w:lang w:eastAsia="en-US"/>
                <w14:ligatures w14:val="none"/>
              </w:rPr>
              <w:tab/>
            </w:r>
            <w:r w:rsidR="002714EC" w:rsidRPr="000E527E">
              <w:rPr>
                <w:rStyle w:val="Hyperlink"/>
                <w:noProof/>
              </w:rPr>
              <w:t>Testing</w:t>
            </w:r>
            <w:r w:rsidR="002714EC">
              <w:rPr>
                <w:noProof/>
                <w:webHidden/>
              </w:rPr>
              <w:tab/>
            </w:r>
            <w:r w:rsidR="002714EC">
              <w:rPr>
                <w:noProof/>
                <w:webHidden/>
              </w:rPr>
              <w:fldChar w:fldCharType="begin"/>
            </w:r>
            <w:r w:rsidR="002714EC">
              <w:rPr>
                <w:noProof/>
                <w:webHidden/>
              </w:rPr>
              <w:instrText xml:space="preserve"> PAGEREF _Toc453699859 \h </w:instrText>
            </w:r>
            <w:r w:rsidR="002714EC">
              <w:rPr>
                <w:noProof/>
                <w:webHidden/>
              </w:rPr>
            </w:r>
            <w:r w:rsidR="002714EC">
              <w:rPr>
                <w:noProof/>
                <w:webHidden/>
              </w:rPr>
              <w:fldChar w:fldCharType="separate"/>
            </w:r>
            <w:r w:rsidR="005E6938">
              <w:rPr>
                <w:noProof/>
                <w:webHidden/>
              </w:rPr>
              <w:t>53</w:t>
            </w:r>
            <w:r w:rsidR="002714EC">
              <w:rPr>
                <w:noProof/>
                <w:webHidden/>
              </w:rPr>
              <w:fldChar w:fldCharType="end"/>
            </w:r>
          </w:hyperlink>
        </w:p>
        <w:p w14:paraId="488104EA" w14:textId="2DBAF476"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60" w:history="1">
            <w:r w:rsidR="002714EC" w:rsidRPr="000E527E">
              <w:rPr>
                <w:rStyle w:val="Hyperlink"/>
                <w:noProof/>
              </w:rPr>
              <w:t>6.2</w:t>
            </w:r>
            <w:r w:rsidR="002714EC">
              <w:rPr>
                <w:rFonts w:asciiTheme="minorHAnsi" w:hAnsiTheme="minorHAnsi"/>
                <w:noProof/>
                <w:kern w:val="0"/>
                <w:sz w:val="22"/>
                <w:lang w:eastAsia="en-US"/>
                <w14:ligatures w14:val="none"/>
              </w:rPr>
              <w:tab/>
            </w:r>
            <w:r w:rsidR="002714EC" w:rsidRPr="000E527E">
              <w:rPr>
                <w:rStyle w:val="Hyperlink"/>
                <w:noProof/>
              </w:rPr>
              <w:t>Avoiding scripted sql attacks</w:t>
            </w:r>
            <w:r w:rsidR="002714EC">
              <w:rPr>
                <w:noProof/>
                <w:webHidden/>
              </w:rPr>
              <w:tab/>
            </w:r>
            <w:r w:rsidR="002714EC">
              <w:rPr>
                <w:noProof/>
                <w:webHidden/>
              </w:rPr>
              <w:fldChar w:fldCharType="begin"/>
            </w:r>
            <w:r w:rsidR="002714EC">
              <w:rPr>
                <w:noProof/>
                <w:webHidden/>
              </w:rPr>
              <w:instrText xml:space="preserve"> PAGEREF _Toc453699860 \h </w:instrText>
            </w:r>
            <w:r w:rsidR="002714EC">
              <w:rPr>
                <w:noProof/>
                <w:webHidden/>
              </w:rPr>
            </w:r>
            <w:r w:rsidR="002714EC">
              <w:rPr>
                <w:noProof/>
                <w:webHidden/>
              </w:rPr>
              <w:fldChar w:fldCharType="separate"/>
            </w:r>
            <w:r w:rsidR="005E6938">
              <w:rPr>
                <w:noProof/>
                <w:webHidden/>
              </w:rPr>
              <w:t>53</w:t>
            </w:r>
            <w:r w:rsidR="002714EC">
              <w:rPr>
                <w:noProof/>
                <w:webHidden/>
              </w:rPr>
              <w:fldChar w:fldCharType="end"/>
            </w:r>
          </w:hyperlink>
        </w:p>
        <w:p w14:paraId="18A66F1C" w14:textId="7315BEB2"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61" w:history="1">
            <w:r w:rsidR="002714EC" w:rsidRPr="000E527E">
              <w:rPr>
                <w:rStyle w:val="Hyperlink"/>
                <w:noProof/>
              </w:rPr>
              <w:t>6.3</w:t>
            </w:r>
            <w:r w:rsidR="002714EC">
              <w:rPr>
                <w:rFonts w:asciiTheme="minorHAnsi" w:hAnsiTheme="minorHAnsi"/>
                <w:noProof/>
                <w:kern w:val="0"/>
                <w:sz w:val="22"/>
                <w:lang w:eastAsia="en-US"/>
                <w14:ligatures w14:val="none"/>
              </w:rPr>
              <w:tab/>
            </w:r>
            <w:r w:rsidR="002714EC" w:rsidRPr="000E527E">
              <w:rPr>
                <w:rStyle w:val="Hyperlink"/>
                <w:noProof/>
              </w:rPr>
              <w:t>Testing methods</w:t>
            </w:r>
            <w:r w:rsidR="002714EC">
              <w:rPr>
                <w:noProof/>
                <w:webHidden/>
              </w:rPr>
              <w:tab/>
            </w:r>
            <w:r w:rsidR="002714EC">
              <w:rPr>
                <w:noProof/>
                <w:webHidden/>
              </w:rPr>
              <w:fldChar w:fldCharType="begin"/>
            </w:r>
            <w:r w:rsidR="002714EC">
              <w:rPr>
                <w:noProof/>
                <w:webHidden/>
              </w:rPr>
              <w:instrText xml:space="preserve"> PAGEREF _Toc453699861 \h </w:instrText>
            </w:r>
            <w:r w:rsidR="002714EC">
              <w:rPr>
                <w:noProof/>
                <w:webHidden/>
              </w:rPr>
            </w:r>
            <w:r w:rsidR="002714EC">
              <w:rPr>
                <w:noProof/>
                <w:webHidden/>
              </w:rPr>
              <w:fldChar w:fldCharType="separate"/>
            </w:r>
            <w:r w:rsidR="005E6938">
              <w:rPr>
                <w:noProof/>
                <w:webHidden/>
              </w:rPr>
              <w:t>53</w:t>
            </w:r>
            <w:r w:rsidR="002714EC">
              <w:rPr>
                <w:noProof/>
                <w:webHidden/>
              </w:rPr>
              <w:fldChar w:fldCharType="end"/>
            </w:r>
          </w:hyperlink>
        </w:p>
        <w:p w14:paraId="44014071" w14:textId="06FF05D5"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62" w:history="1">
            <w:r w:rsidR="002714EC" w:rsidRPr="000E527E">
              <w:rPr>
                <w:rStyle w:val="Hyperlink"/>
                <w:noProof/>
              </w:rPr>
              <w:t>6.4</w:t>
            </w:r>
            <w:r w:rsidR="002714EC">
              <w:rPr>
                <w:rFonts w:asciiTheme="minorHAnsi" w:hAnsiTheme="minorHAnsi"/>
                <w:noProof/>
                <w:kern w:val="0"/>
                <w:sz w:val="22"/>
                <w:lang w:eastAsia="en-US"/>
                <w14:ligatures w14:val="none"/>
              </w:rPr>
              <w:tab/>
            </w:r>
            <w:r w:rsidR="002714EC" w:rsidRPr="000E527E">
              <w:rPr>
                <w:rStyle w:val="Hyperlink"/>
                <w:noProof/>
              </w:rPr>
              <w:t>Test Scenario: Integration testing for qsub command</w:t>
            </w:r>
            <w:r w:rsidR="002714EC">
              <w:rPr>
                <w:noProof/>
                <w:webHidden/>
              </w:rPr>
              <w:tab/>
            </w:r>
            <w:r w:rsidR="002714EC">
              <w:rPr>
                <w:noProof/>
                <w:webHidden/>
              </w:rPr>
              <w:fldChar w:fldCharType="begin"/>
            </w:r>
            <w:r w:rsidR="002714EC">
              <w:rPr>
                <w:noProof/>
                <w:webHidden/>
              </w:rPr>
              <w:instrText xml:space="preserve"> PAGEREF _Toc453699862 \h </w:instrText>
            </w:r>
            <w:r w:rsidR="002714EC">
              <w:rPr>
                <w:noProof/>
                <w:webHidden/>
              </w:rPr>
            </w:r>
            <w:r w:rsidR="002714EC">
              <w:rPr>
                <w:noProof/>
                <w:webHidden/>
              </w:rPr>
              <w:fldChar w:fldCharType="separate"/>
            </w:r>
            <w:r w:rsidR="005E6938">
              <w:rPr>
                <w:noProof/>
                <w:webHidden/>
              </w:rPr>
              <w:t>54</w:t>
            </w:r>
            <w:r w:rsidR="002714EC">
              <w:rPr>
                <w:noProof/>
                <w:webHidden/>
              </w:rPr>
              <w:fldChar w:fldCharType="end"/>
            </w:r>
          </w:hyperlink>
        </w:p>
        <w:p w14:paraId="7F11FC86" w14:textId="17EE6B50"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63" w:history="1">
            <w:r w:rsidR="002714EC" w:rsidRPr="000E527E">
              <w:rPr>
                <w:rStyle w:val="Hyperlink"/>
                <w:noProof/>
              </w:rPr>
              <w:t>6.4.1</w:t>
            </w:r>
            <w:r w:rsidR="002714EC">
              <w:rPr>
                <w:rFonts w:asciiTheme="minorHAnsi" w:hAnsiTheme="minorHAnsi"/>
                <w:noProof/>
                <w:kern w:val="0"/>
                <w:sz w:val="22"/>
                <w:lang w:eastAsia="en-US"/>
                <w14:ligatures w14:val="none"/>
              </w:rPr>
              <w:tab/>
            </w:r>
            <w:r w:rsidR="002714EC" w:rsidRPr="000E527E">
              <w:rPr>
                <w:rStyle w:val="Hyperlink"/>
                <w:noProof/>
              </w:rPr>
              <w:t>Test case 1</w:t>
            </w:r>
            <w:r w:rsidR="002714EC">
              <w:rPr>
                <w:noProof/>
                <w:webHidden/>
              </w:rPr>
              <w:tab/>
            </w:r>
            <w:r w:rsidR="002714EC">
              <w:rPr>
                <w:noProof/>
                <w:webHidden/>
              </w:rPr>
              <w:fldChar w:fldCharType="begin"/>
            </w:r>
            <w:r w:rsidR="002714EC">
              <w:rPr>
                <w:noProof/>
                <w:webHidden/>
              </w:rPr>
              <w:instrText xml:space="preserve"> PAGEREF _Toc453699863 \h </w:instrText>
            </w:r>
            <w:r w:rsidR="002714EC">
              <w:rPr>
                <w:noProof/>
                <w:webHidden/>
              </w:rPr>
            </w:r>
            <w:r w:rsidR="002714EC">
              <w:rPr>
                <w:noProof/>
                <w:webHidden/>
              </w:rPr>
              <w:fldChar w:fldCharType="separate"/>
            </w:r>
            <w:r w:rsidR="005E6938">
              <w:rPr>
                <w:noProof/>
                <w:webHidden/>
              </w:rPr>
              <w:t>54</w:t>
            </w:r>
            <w:r w:rsidR="002714EC">
              <w:rPr>
                <w:noProof/>
                <w:webHidden/>
              </w:rPr>
              <w:fldChar w:fldCharType="end"/>
            </w:r>
          </w:hyperlink>
        </w:p>
        <w:p w14:paraId="701199D6" w14:textId="44477D54"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64" w:history="1">
            <w:r w:rsidR="002714EC" w:rsidRPr="000E527E">
              <w:rPr>
                <w:rStyle w:val="Hyperlink"/>
                <w:noProof/>
              </w:rPr>
              <w:t>6.4.2</w:t>
            </w:r>
            <w:r w:rsidR="002714EC">
              <w:rPr>
                <w:rFonts w:asciiTheme="minorHAnsi" w:hAnsiTheme="minorHAnsi"/>
                <w:noProof/>
                <w:kern w:val="0"/>
                <w:sz w:val="22"/>
                <w:lang w:eastAsia="en-US"/>
                <w14:ligatures w14:val="none"/>
              </w:rPr>
              <w:tab/>
            </w:r>
            <w:r w:rsidR="002714EC" w:rsidRPr="000E527E">
              <w:rPr>
                <w:rStyle w:val="Hyperlink"/>
                <w:noProof/>
              </w:rPr>
              <w:t>Test Case 2</w:t>
            </w:r>
            <w:r w:rsidR="002714EC">
              <w:rPr>
                <w:noProof/>
                <w:webHidden/>
              </w:rPr>
              <w:tab/>
            </w:r>
            <w:r w:rsidR="002714EC">
              <w:rPr>
                <w:noProof/>
                <w:webHidden/>
              </w:rPr>
              <w:fldChar w:fldCharType="begin"/>
            </w:r>
            <w:r w:rsidR="002714EC">
              <w:rPr>
                <w:noProof/>
                <w:webHidden/>
              </w:rPr>
              <w:instrText xml:space="preserve"> PAGEREF _Toc453699864 \h </w:instrText>
            </w:r>
            <w:r w:rsidR="002714EC">
              <w:rPr>
                <w:noProof/>
                <w:webHidden/>
              </w:rPr>
            </w:r>
            <w:r w:rsidR="002714EC">
              <w:rPr>
                <w:noProof/>
                <w:webHidden/>
              </w:rPr>
              <w:fldChar w:fldCharType="separate"/>
            </w:r>
            <w:r w:rsidR="005E6938">
              <w:rPr>
                <w:noProof/>
                <w:webHidden/>
              </w:rPr>
              <w:t>55</w:t>
            </w:r>
            <w:r w:rsidR="002714EC">
              <w:rPr>
                <w:noProof/>
                <w:webHidden/>
              </w:rPr>
              <w:fldChar w:fldCharType="end"/>
            </w:r>
          </w:hyperlink>
        </w:p>
        <w:p w14:paraId="6E479C01" w14:textId="60413B2E"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65" w:history="1">
            <w:r w:rsidR="002714EC" w:rsidRPr="000E527E">
              <w:rPr>
                <w:rStyle w:val="Hyperlink"/>
                <w:noProof/>
              </w:rPr>
              <w:t>6.4.3</w:t>
            </w:r>
            <w:r w:rsidR="002714EC">
              <w:rPr>
                <w:rFonts w:asciiTheme="minorHAnsi" w:hAnsiTheme="minorHAnsi"/>
                <w:noProof/>
                <w:kern w:val="0"/>
                <w:sz w:val="22"/>
                <w:lang w:eastAsia="en-US"/>
                <w14:ligatures w14:val="none"/>
              </w:rPr>
              <w:tab/>
            </w:r>
            <w:r w:rsidR="002714EC" w:rsidRPr="000E527E">
              <w:rPr>
                <w:rStyle w:val="Hyperlink"/>
                <w:noProof/>
              </w:rPr>
              <w:t>Test Case 3</w:t>
            </w:r>
            <w:r w:rsidR="002714EC">
              <w:rPr>
                <w:noProof/>
                <w:webHidden/>
              </w:rPr>
              <w:tab/>
            </w:r>
            <w:r w:rsidR="002714EC">
              <w:rPr>
                <w:noProof/>
                <w:webHidden/>
              </w:rPr>
              <w:fldChar w:fldCharType="begin"/>
            </w:r>
            <w:r w:rsidR="002714EC">
              <w:rPr>
                <w:noProof/>
                <w:webHidden/>
              </w:rPr>
              <w:instrText xml:space="preserve"> PAGEREF _Toc453699865 \h </w:instrText>
            </w:r>
            <w:r w:rsidR="002714EC">
              <w:rPr>
                <w:noProof/>
                <w:webHidden/>
              </w:rPr>
            </w:r>
            <w:r w:rsidR="002714EC">
              <w:rPr>
                <w:noProof/>
                <w:webHidden/>
              </w:rPr>
              <w:fldChar w:fldCharType="separate"/>
            </w:r>
            <w:r w:rsidR="005E6938">
              <w:rPr>
                <w:noProof/>
                <w:webHidden/>
              </w:rPr>
              <w:t>56</w:t>
            </w:r>
            <w:r w:rsidR="002714EC">
              <w:rPr>
                <w:noProof/>
                <w:webHidden/>
              </w:rPr>
              <w:fldChar w:fldCharType="end"/>
            </w:r>
          </w:hyperlink>
        </w:p>
        <w:p w14:paraId="4C38B68B" w14:textId="210BC31A"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66" w:history="1">
            <w:r w:rsidR="002714EC" w:rsidRPr="000E527E">
              <w:rPr>
                <w:rStyle w:val="Hyperlink"/>
                <w:noProof/>
              </w:rPr>
              <w:t>6.5</w:t>
            </w:r>
            <w:r w:rsidR="002714EC">
              <w:rPr>
                <w:rFonts w:asciiTheme="minorHAnsi" w:hAnsiTheme="minorHAnsi"/>
                <w:noProof/>
                <w:kern w:val="0"/>
                <w:sz w:val="22"/>
                <w:lang w:eastAsia="en-US"/>
                <w14:ligatures w14:val="none"/>
              </w:rPr>
              <w:tab/>
            </w:r>
            <w:r w:rsidR="002714EC" w:rsidRPr="000E527E">
              <w:rPr>
                <w:rStyle w:val="Hyperlink"/>
                <w:noProof/>
              </w:rPr>
              <w:t>Test Case Scenario: Integration testing for qstat command</w:t>
            </w:r>
            <w:r w:rsidR="002714EC">
              <w:rPr>
                <w:noProof/>
                <w:webHidden/>
              </w:rPr>
              <w:tab/>
            </w:r>
            <w:r w:rsidR="002714EC">
              <w:rPr>
                <w:noProof/>
                <w:webHidden/>
              </w:rPr>
              <w:fldChar w:fldCharType="begin"/>
            </w:r>
            <w:r w:rsidR="002714EC">
              <w:rPr>
                <w:noProof/>
                <w:webHidden/>
              </w:rPr>
              <w:instrText xml:space="preserve"> PAGEREF _Toc453699866 \h </w:instrText>
            </w:r>
            <w:r w:rsidR="002714EC">
              <w:rPr>
                <w:noProof/>
                <w:webHidden/>
              </w:rPr>
            </w:r>
            <w:r w:rsidR="002714EC">
              <w:rPr>
                <w:noProof/>
                <w:webHidden/>
              </w:rPr>
              <w:fldChar w:fldCharType="separate"/>
            </w:r>
            <w:r w:rsidR="005E6938">
              <w:rPr>
                <w:noProof/>
                <w:webHidden/>
              </w:rPr>
              <w:t>57</w:t>
            </w:r>
            <w:r w:rsidR="002714EC">
              <w:rPr>
                <w:noProof/>
                <w:webHidden/>
              </w:rPr>
              <w:fldChar w:fldCharType="end"/>
            </w:r>
          </w:hyperlink>
        </w:p>
        <w:p w14:paraId="36BFC6CB" w14:textId="08E89525"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67" w:history="1">
            <w:r w:rsidR="002714EC" w:rsidRPr="000E527E">
              <w:rPr>
                <w:rStyle w:val="Hyperlink"/>
                <w:noProof/>
              </w:rPr>
              <w:t>6.5.1</w:t>
            </w:r>
            <w:r w:rsidR="002714EC">
              <w:rPr>
                <w:rFonts w:asciiTheme="minorHAnsi" w:hAnsiTheme="minorHAnsi"/>
                <w:noProof/>
                <w:kern w:val="0"/>
                <w:sz w:val="22"/>
                <w:lang w:eastAsia="en-US"/>
                <w14:ligatures w14:val="none"/>
              </w:rPr>
              <w:tab/>
            </w:r>
            <w:r w:rsidR="002714EC" w:rsidRPr="000E527E">
              <w:rPr>
                <w:rStyle w:val="Hyperlink"/>
                <w:noProof/>
              </w:rPr>
              <w:t>Test Case 1</w:t>
            </w:r>
            <w:r w:rsidR="002714EC">
              <w:rPr>
                <w:noProof/>
                <w:webHidden/>
              </w:rPr>
              <w:tab/>
            </w:r>
            <w:r w:rsidR="002714EC">
              <w:rPr>
                <w:noProof/>
                <w:webHidden/>
              </w:rPr>
              <w:fldChar w:fldCharType="begin"/>
            </w:r>
            <w:r w:rsidR="002714EC">
              <w:rPr>
                <w:noProof/>
                <w:webHidden/>
              </w:rPr>
              <w:instrText xml:space="preserve"> PAGEREF _Toc453699867 \h </w:instrText>
            </w:r>
            <w:r w:rsidR="002714EC">
              <w:rPr>
                <w:noProof/>
                <w:webHidden/>
              </w:rPr>
            </w:r>
            <w:r w:rsidR="002714EC">
              <w:rPr>
                <w:noProof/>
                <w:webHidden/>
              </w:rPr>
              <w:fldChar w:fldCharType="separate"/>
            </w:r>
            <w:r w:rsidR="005E6938">
              <w:rPr>
                <w:noProof/>
                <w:webHidden/>
              </w:rPr>
              <w:t>58</w:t>
            </w:r>
            <w:r w:rsidR="002714EC">
              <w:rPr>
                <w:noProof/>
                <w:webHidden/>
              </w:rPr>
              <w:fldChar w:fldCharType="end"/>
            </w:r>
          </w:hyperlink>
        </w:p>
        <w:p w14:paraId="763A1A7B" w14:textId="07E1722E"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68" w:history="1">
            <w:r w:rsidR="002714EC" w:rsidRPr="000E527E">
              <w:rPr>
                <w:rStyle w:val="Hyperlink"/>
                <w:noProof/>
              </w:rPr>
              <w:t>6.5.2</w:t>
            </w:r>
            <w:r w:rsidR="002714EC">
              <w:rPr>
                <w:rFonts w:asciiTheme="minorHAnsi" w:hAnsiTheme="minorHAnsi"/>
                <w:noProof/>
                <w:kern w:val="0"/>
                <w:sz w:val="22"/>
                <w:lang w:eastAsia="en-US"/>
                <w14:ligatures w14:val="none"/>
              </w:rPr>
              <w:tab/>
            </w:r>
            <w:r w:rsidR="002714EC" w:rsidRPr="000E527E">
              <w:rPr>
                <w:rStyle w:val="Hyperlink"/>
                <w:noProof/>
              </w:rPr>
              <w:t>Test Case 2</w:t>
            </w:r>
            <w:r w:rsidR="002714EC">
              <w:rPr>
                <w:noProof/>
                <w:webHidden/>
              </w:rPr>
              <w:tab/>
            </w:r>
            <w:r w:rsidR="002714EC">
              <w:rPr>
                <w:noProof/>
                <w:webHidden/>
              </w:rPr>
              <w:fldChar w:fldCharType="begin"/>
            </w:r>
            <w:r w:rsidR="002714EC">
              <w:rPr>
                <w:noProof/>
                <w:webHidden/>
              </w:rPr>
              <w:instrText xml:space="preserve"> PAGEREF _Toc453699868 \h </w:instrText>
            </w:r>
            <w:r w:rsidR="002714EC">
              <w:rPr>
                <w:noProof/>
                <w:webHidden/>
              </w:rPr>
            </w:r>
            <w:r w:rsidR="002714EC">
              <w:rPr>
                <w:noProof/>
                <w:webHidden/>
              </w:rPr>
              <w:fldChar w:fldCharType="separate"/>
            </w:r>
            <w:r w:rsidR="005E6938">
              <w:rPr>
                <w:noProof/>
                <w:webHidden/>
              </w:rPr>
              <w:t>59</w:t>
            </w:r>
            <w:r w:rsidR="002714EC">
              <w:rPr>
                <w:noProof/>
                <w:webHidden/>
              </w:rPr>
              <w:fldChar w:fldCharType="end"/>
            </w:r>
          </w:hyperlink>
        </w:p>
        <w:p w14:paraId="2E16DE7D" w14:textId="0BD45BBF"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69" w:history="1">
            <w:r w:rsidR="002714EC" w:rsidRPr="000E527E">
              <w:rPr>
                <w:rStyle w:val="Hyperlink"/>
                <w:noProof/>
              </w:rPr>
              <w:t>6.5.3</w:t>
            </w:r>
            <w:r w:rsidR="002714EC">
              <w:rPr>
                <w:rFonts w:asciiTheme="minorHAnsi" w:hAnsiTheme="minorHAnsi"/>
                <w:noProof/>
                <w:kern w:val="0"/>
                <w:sz w:val="22"/>
                <w:lang w:eastAsia="en-US"/>
                <w14:ligatures w14:val="none"/>
              </w:rPr>
              <w:tab/>
            </w:r>
            <w:r w:rsidR="002714EC" w:rsidRPr="000E527E">
              <w:rPr>
                <w:rStyle w:val="Hyperlink"/>
                <w:noProof/>
              </w:rPr>
              <w:t>Test Case 3</w:t>
            </w:r>
            <w:r w:rsidR="002714EC">
              <w:rPr>
                <w:noProof/>
                <w:webHidden/>
              </w:rPr>
              <w:tab/>
            </w:r>
            <w:r w:rsidR="002714EC">
              <w:rPr>
                <w:noProof/>
                <w:webHidden/>
              </w:rPr>
              <w:fldChar w:fldCharType="begin"/>
            </w:r>
            <w:r w:rsidR="002714EC">
              <w:rPr>
                <w:noProof/>
                <w:webHidden/>
              </w:rPr>
              <w:instrText xml:space="preserve"> PAGEREF _Toc453699869 \h </w:instrText>
            </w:r>
            <w:r w:rsidR="002714EC">
              <w:rPr>
                <w:noProof/>
                <w:webHidden/>
              </w:rPr>
            </w:r>
            <w:r w:rsidR="002714EC">
              <w:rPr>
                <w:noProof/>
                <w:webHidden/>
              </w:rPr>
              <w:fldChar w:fldCharType="separate"/>
            </w:r>
            <w:r w:rsidR="005E6938">
              <w:rPr>
                <w:noProof/>
                <w:webHidden/>
              </w:rPr>
              <w:t>60</w:t>
            </w:r>
            <w:r w:rsidR="002714EC">
              <w:rPr>
                <w:noProof/>
                <w:webHidden/>
              </w:rPr>
              <w:fldChar w:fldCharType="end"/>
            </w:r>
          </w:hyperlink>
        </w:p>
        <w:p w14:paraId="3E623A5A" w14:textId="12D99ADB"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70" w:history="1">
            <w:r w:rsidR="002714EC" w:rsidRPr="000E527E">
              <w:rPr>
                <w:rStyle w:val="Hyperlink"/>
                <w:noProof/>
              </w:rPr>
              <w:t>6.6</w:t>
            </w:r>
            <w:r w:rsidR="002714EC">
              <w:rPr>
                <w:rFonts w:asciiTheme="minorHAnsi" w:hAnsiTheme="minorHAnsi"/>
                <w:noProof/>
                <w:kern w:val="0"/>
                <w:sz w:val="22"/>
                <w:lang w:eastAsia="en-US"/>
                <w14:ligatures w14:val="none"/>
              </w:rPr>
              <w:tab/>
            </w:r>
            <w:r w:rsidR="002714EC" w:rsidRPr="000E527E">
              <w:rPr>
                <w:rStyle w:val="Hyperlink"/>
                <w:noProof/>
              </w:rPr>
              <w:t>Test Case Scenario: Integration for qhold Command</w:t>
            </w:r>
            <w:r w:rsidR="002714EC">
              <w:rPr>
                <w:noProof/>
                <w:webHidden/>
              </w:rPr>
              <w:tab/>
            </w:r>
            <w:r w:rsidR="002714EC">
              <w:rPr>
                <w:noProof/>
                <w:webHidden/>
              </w:rPr>
              <w:fldChar w:fldCharType="begin"/>
            </w:r>
            <w:r w:rsidR="002714EC">
              <w:rPr>
                <w:noProof/>
                <w:webHidden/>
              </w:rPr>
              <w:instrText xml:space="preserve"> PAGEREF _Toc453699870 \h </w:instrText>
            </w:r>
            <w:r w:rsidR="002714EC">
              <w:rPr>
                <w:noProof/>
                <w:webHidden/>
              </w:rPr>
            </w:r>
            <w:r w:rsidR="002714EC">
              <w:rPr>
                <w:noProof/>
                <w:webHidden/>
              </w:rPr>
              <w:fldChar w:fldCharType="separate"/>
            </w:r>
            <w:r w:rsidR="005E6938">
              <w:rPr>
                <w:noProof/>
                <w:webHidden/>
              </w:rPr>
              <w:t>60</w:t>
            </w:r>
            <w:r w:rsidR="002714EC">
              <w:rPr>
                <w:noProof/>
                <w:webHidden/>
              </w:rPr>
              <w:fldChar w:fldCharType="end"/>
            </w:r>
          </w:hyperlink>
        </w:p>
        <w:p w14:paraId="59655979" w14:textId="159C690C"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71" w:history="1">
            <w:r w:rsidR="002714EC" w:rsidRPr="000E527E">
              <w:rPr>
                <w:rStyle w:val="Hyperlink"/>
                <w:noProof/>
              </w:rPr>
              <w:t>6.6.1</w:t>
            </w:r>
            <w:r w:rsidR="002714EC">
              <w:rPr>
                <w:rFonts w:asciiTheme="minorHAnsi" w:hAnsiTheme="minorHAnsi"/>
                <w:noProof/>
                <w:kern w:val="0"/>
                <w:sz w:val="22"/>
                <w:lang w:eastAsia="en-US"/>
                <w14:ligatures w14:val="none"/>
              </w:rPr>
              <w:tab/>
            </w:r>
            <w:r w:rsidR="002714EC" w:rsidRPr="000E527E">
              <w:rPr>
                <w:rStyle w:val="Hyperlink"/>
                <w:noProof/>
              </w:rPr>
              <w:t>Test Case 1</w:t>
            </w:r>
            <w:r w:rsidR="002714EC">
              <w:rPr>
                <w:noProof/>
                <w:webHidden/>
              </w:rPr>
              <w:tab/>
            </w:r>
            <w:r w:rsidR="002714EC">
              <w:rPr>
                <w:noProof/>
                <w:webHidden/>
              </w:rPr>
              <w:fldChar w:fldCharType="begin"/>
            </w:r>
            <w:r w:rsidR="002714EC">
              <w:rPr>
                <w:noProof/>
                <w:webHidden/>
              </w:rPr>
              <w:instrText xml:space="preserve"> PAGEREF _Toc453699871 \h </w:instrText>
            </w:r>
            <w:r w:rsidR="002714EC">
              <w:rPr>
                <w:noProof/>
                <w:webHidden/>
              </w:rPr>
            </w:r>
            <w:r w:rsidR="002714EC">
              <w:rPr>
                <w:noProof/>
                <w:webHidden/>
              </w:rPr>
              <w:fldChar w:fldCharType="separate"/>
            </w:r>
            <w:r w:rsidR="005E6938">
              <w:rPr>
                <w:noProof/>
                <w:webHidden/>
              </w:rPr>
              <w:t>61</w:t>
            </w:r>
            <w:r w:rsidR="002714EC">
              <w:rPr>
                <w:noProof/>
                <w:webHidden/>
              </w:rPr>
              <w:fldChar w:fldCharType="end"/>
            </w:r>
          </w:hyperlink>
        </w:p>
        <w:p w14:paraId="20265B70" w14:textId="61E011E8"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72" w:history="1">
            <w:r w:rsidR="002714EC" w:rsidRPr="000E527E">
              <w:rPr>
                <w:rStyle w:val="Hyperlink"/>
                <w:noProof/>
              </w:rPr>
              <w:t>6.6.2</w:t>
            </w:r>
            <w:r w:rsidR="002714EC">
              <w:rPr>
                <w:rFonts w:asciiTheme="minorHAnsi" w:hAnsiTheme="minorHAnsi"/>
                <w:noProof/>
                <w:kern w:val="0"/>
                <w:sz w:val="22"/>
                <w:lang w:eastAsia="en-US"/>
                <w14:ligatures w14:val="none"/>
              </w:rPr>
              <w:tab/>
            </w:r>
            <w:r w:rsidR="002714EC" w:rsidRPr="000E527E">
              <w:rPr>
                <w:rStyle w:val="Hyperlink"/>
                <w:noProof/>
              </w:rPr>
              <w:t>Test Case 2</w:t>
            </w:r>
            <w:r w:rsidR="002714EC">
              <w:rPr>
                <w:noProof/>
                <w:webHidden/>
              </w:rPr>
              <w:tab/>
            </w:r>
            <w:r w:rsidR="002714EC">
              <w:rPr>
                <w:noProof/>
                <w:webHidden/>
              </w:rPr>
              <w:fldChar w:fldCharType="begin"/>
            </w:r>
            <w:r w:rsidR="002714EC">
              <w:rPr>
                <w:noProof/>
                <w:webHidden/>
              </w:rPr>
              <w:instrText xml:space="preserve"> PAGEREF _Toc453699872 \h </w:instrText>
            </w:r>
            <w:r w:rsidR="002714EC">
              <w:rPr>
                <w:noProof/>
                <w:webHidden/>
              </w:rPr>
            </w:r>
            <w:r w:rsidR="002714EC">
              <w:rPr>
                <w:noProof/>
                <w:webHidden/>
              </w:rPr>
              <w:fldChar w:fldCharType="separate"/>
            </w:r>
            <w:r w:rsidR="005E6938">
              <w:rPr>
                <w:noProof/>
                <w:webHidden/>
              </w:rPr>
              <w:t>63</w:t>
            </w:r>
            <w:r w:rsidR="002714EC">
              <w:rPr>
                <w:noProof/>
                <w:webHidden/>
              </w:rPr>
              <w:fldChar w:fldCharType="end"/>
            </w:r>
          </w:hyperlink>
        </w:p>
        <w:p w14:paraId="7A8EA16A" w14:textId="061A7E96"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73" w:history="1">
            <w:r w:rsidR="002714EC" w:rsidRPr="000E527E">
              <w:rPr>
                <w:rStyle w:val="Hyperlink"/>
                <w:noProof/>
              </w:rPr>
              <w:t>6.6.3</w:t>
            </w:r>
            <w:r w:rsidR="002714EC">
              <w:rPr>
                <w:rFonts w:asciiTheme="minorHAnsi" w:hAnsiTheme="minorHAnsi"/>
                <w:noProof/>
                <w:kern w:val="0"/>
                <w:sz w:val="22"/>
                <w:lang w:eastAsia="en-US"/>
                <w14:ligatures w14:val="none"/>
              </w:rPr>
              <w:tab/>
            </w:r>
            <w:r w:rsidR="002714EC" w:rsidRPr="000E527E">
              <w:rPr>
                <w:rStyle w:val="Hyperlink"/>
                <w:noProof/>
              </w:rPr>
              <w:t>Test Case 3</w:t>
            </w:r>
            <w:r w:rsidR="002714EC">
              <w:rPr>
                <w:noProof/>
                <w:webHidden/>
              </w:rPr>
              <w:tab/>
            </w:r>
            <w:r w:rsidR="002714EC">
              <w:rPr>
                <w:noProof/>
                <w:webHidden/>
              </w:rPr>
              <w:fldChar w:fldCharType="begin"/>
            </w:r>
            <w:r w:rsidR="002714EC">
              <w:rPr>
                <w:noProof/>
                <w:webHidden/>
              </w:rPr>
              <w:instrText xml:space="preserve"> PAGEREF _Toc453699873 \h </w:instrText>
            </w:r>
            <w:r w:rsidR="002714EC">
              <w:rPr>
                <w:noProof/>
                <w:webHidden/>
              </w:rPr>
            </w:r>
            <w:r w:rsidR="002714EC">
              <w:rPr>
                <w:noProof/>
                <w:webHidden/>
              </w:rPr>
              <w:fldChar w:fldCharType="separate"/>
            </w:r>
            <w:r w:rsidR="005E6938">
              <w:rPr>
                <w:noProof/>
                <w:webHidden/>
              </w:rPr>
              <w:t>63</w:t>
            </w:r>
            <w:r w:rsidR="002714EC">
              <w:rPr>
                <w:noProof/>
                <w:webHidden/>
              </w:rPr>
              <w:fldChar w:fldCharType="end"/>
            </w:r>
          </w:hyperlink>
        </w:p>
        <w:p w14:paraId="4CD35585" w14:textId="0B9141BC"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74" w:history="1">
            <w:r w:rsidR="002714EC" w:rsidRPr="000E527E">
              <w:rPr>
                <w:rStyle w:val="Hyperlink"/>
                <w:noProof/>
              </w:rPr>
              <w:t>6.7</w:t>
            </w:r>
            <w:r w:rsidR="002714EC">
              <w:rPr>
                <w:rFonts w:asciiTheme="minorHAnsi" w:hAnsiTheme="minorHAnsi"/>
                <w:noProof/>
                <w:kern w:val="0"/>
                <w:sz w:val="22"/>
                <w:lang w:eastAsia="en-US"/>
                <w14:ligatures w14:val="none"/>
              </w:rPr>
              <w:tab/>
            </w:r>
            <w:r w:rsidR="002714EC" w:rsidRPr="000E527E">
              <w:rPr>
                <w:rStyle w:val="Hyperlink"/>
                <w:noProof/>
              </w:rPr>
              <w:t>Test Scenario: Integration of qrls command</w:t>
            </w:r>
            <w:r w:rsidR="002714EC">
              <w:rPr>
                <w:noProof/>
                <w:webHidden/>
              </w:rPr>
              <w:tab/>
            </w:r>
            <w:r w:rsidR="002714EC">
              <w:rPr>
                <w:noProof/>
                <w:webHidden/>
              </w:rPr>
              <w:fldChar w:fldCharType="begin"/>
            </w:r>
            <w:r w:rsidR="002714EC">
              <w:rPr>
                <w:noProof/>
                <w:webHidden/>
              </w:rPr>
              <w:instrText xml:space="preserve"> PAGEREF _Toc453699874 \h </w:instrText>
            </w:r>
            <w:r w:rsidR="002714EC">
              <w:rPr>
                <w:noProof/>
                <w:webHidden/>
              </w:rPr>
            </w:r>
            <w:r w:rsidR="002714EC">
              <w:rPr>
                <w:noProof/>
                <w:webHidden/>
              </w:rPr>
              <w:fldChar w:fldCharType="separate"/>
            </w:r>
            <w:r w:rsidR="005E6938">
              <w:rPr>
                <w:noProof/>
                <w:webHidden/>
              </w:rPr>
              <w:t>64</w:t>
            </w:r>
            <w:r w:rsidR="002714EC">
              <w:rPr>
                <w:noProof/>
                <w:webHidden/>
              </w:rPr>
              <w:fldChar w:fldCharType="end"/>
            </w:r>
          </w:hyperlink>
        </w:p>
        <w:p w14:paraId="6284AC73" w14:textId="5BE44111"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75" w:history="1">
            <w:r w:rsidR="002714EC" w:rsidRPr="000E527E">
              <w:rPr>
                <w:rStyle w:val="Hyperlink"/>
                <w:noProof/>
              </w:rPr>
              <w:t>6.7.1</w:t>
            </w:r>
            <w:r w:rsidR="002714EC">
              <w:rPr>
                <w:rFonts w:asciiTheme="minorHAnsi" w:hAnsiTheme="minorHAnsi"/>
                <w:noProof/>
                <w:kern w:val="0"/>
                <w:sz w:val="22"/>
                <w:lang w:eastAsia="en-US"/>
                <w14:ligatures w14:val="none"/>
              </w:rPr>
              <w:tab/>
            </w:r>
            <w:r w:rsidR="002714EC" w:rsidRPr="000E527E">
              <w:rPr>
                <w:rStyle w:val="Hyperlink"/>
                <w:noProof/>
              </w:rPr>
              <w:t>Test Case 1</w:t>
            </w:r>
            <w:r w:rsidR="002714EC">
              <w:rPr>
                <w:noProof/>
                <w:webHidden/>
              </w:rPr>
              <w:tab/>
            </w:r>
            <w:r w:rsidR="002714EC">
              <w:rPr>
                <w:noProof/>
                <w:webHidden/>
              </w:rPr>
              <w:fldChar w:fldCharType="begin"/>
            </w:r>
            <w:r w:rsidR="002714EC">
              <w:rPr>
                <w:noProof/>
                <w:webHidden/>
              </w:rPr>
              <w:instrText xml:space="preserve"> PAGEREF _Toc453699875 \h </w:instrText>
            </w:r>
            <w:r w:rsidR="002714EC">
              <w:rPr>
                <w:noProof/>
                <w:webHidden/>
              </w:rPr>
            </w:r>
            <w:r w:rsidR="002714EC">
              <w:rPr>
                <w:noProof/>
                <w:webHidden/>
              </w:rPr>
              <w:fldChar w:fldCharType="separate"/>
            </w:r>
            <w:r w:rsidR="005E6938">
              <w:rPr>
                <w:noProof/>
                <w:webHidden/>
              </w:rPr>
              <w:t>65</w:t>
            </w:r>
            <w:r w:rsidR="002714EC">
              <w:rPr>
                <w:noProof/>
                <w:webHidden/>
              </w:rPr>
              <w:fldChar w:fldCharType="end"/>
            </w:r>
          </w:hyperlink>
        </w:p>
        <w:p w14:paraId="16D8AF84" w14:textId="616808D9"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76" w:history="1">
            <w:r w:rsidR="002714EC" w:rsidRPr="000E527E">
              <w:rPr>
                <w:rStyle w:val="Hyperlink"/>
                <w:noProof/>
              </w:rPr>
              <w:t>6.7.2</w:t>
            </w:r>
            <w:r w:rsidR="002714EC">
              <w:rPr>
                <w:rFonts w:asciiTheme="minorHAnsi" w:hAnsiTheme="minorHAnsi"/>
                <w:noProof/>
                <w:kern w:val="0"/>
                <w:sz w:val="22"/>
                <w:lang w:eastAsia="en-US"/>
                <w14:ligatures w14:val="none"/>
              </w:rPr>
              <w:tab/>
            </w:r>
            <w:r w:rsidR="002714EC" w:rsidRPr="000E527E">
              <w:rPr>
                <w:rStyle w:val="Hyperlink"/>
                <w:noProof/>
              </w:rPr>
              <w:t>Test Case 2</w:t>
            </w:r>
            <w:r w:rsidR="002714EC">
              <w:rPr>
                <w:noProof/>
                <w:webHidden/>
              </w:rPr>
              <w:tab/>
            </w:r>
            <w:r w:rsidR="002714EC">
              <w:rPr>
                <w:noProof/>
                <w:webHidden/>
              </w:rPr>
              <w:fldChar w:fldCharType="begin"/>
            </w:r>
            <w:r w:rsidR="002714EC">
              <w:rPr>
                <w:noProof/>
                <w:webHidden/>
              </w:rPr>
              <w:instrText xml:space="preserve"> PAGEREF _Toc453699876 \h </w:instrText>
            </w:r>
            <w:r w:rsidR="002714EC">
              <w:rPr>
                <w:noProof/>
                <w:webHidden/>
              </w:rPr>
            </w:r>
            <w:r w:rsidR="002714EC">
              <w:rPr>
                <w:noProof/>
                <w:webHidden/>
              </w:rPr>
              <w:fldChar w:fldCharType="separate"/>
            </w:r>
            <w:r w:rsidR="005E6938">
              <w:rPr>
                <w:noProof/>
                <w:webHidden/>
              </w:rPr>
              <w:t>65</w:t>
            </w:r>
            <w:r w:rsidR="002714EC">
              <w:rPr>
                <w:noProof/>
                <w:webHidden/>
              </w:rPr>
              <w:fldChar w:fldCharType="end"/>
            </w:r>
          </w:hyperlink>
        </w:p>
        <w:p w14:paraId="11D21879" w14:textId="7A792022"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77" w:history="1">
            <w:r w:rsidR="002714EC" w:rsidRPr="000E527E">
              <w:rPr>
                <w:rStyle w:val="Hyperlink"/>
                <w:noProof/>
              </w:rPr>
              <w:t>6.7.3</w:t>
            </w:r>
            <w:r w:rsidR="002714EC">
              <w:rPr>
                <w:rFonts w:asciiTheme="minorHAnsi" w:hAnsiTheme="minorHAnsi"/>
                <w:noProof/>
                <w:kern w:val="0"/>
                <w:sz w:val="22"/>
                <w:lang w:eastAsia="en-US"/>
                <w14:ligatures w14:val="none"/>
              </w:rPr>
              <w:tab/>
            </w:r>
            <w:r w:rsidR="002714EC" w:rsidRPr="000E527E">
              <w:rPr>
                <w:rStyle w:val="Hyperlink"/>
                <w:noProof/>
              </w:rPr>
              <w:t>Test Case 3</w:t>
            </w:r>
            <w:r w:rsidR="002714EC">
              <w:rPr>
                <w:noProof/>
                <w:webHidden/>
              </w:rPr>
              <w:tab/>
            </w:r>
            <w:r w:rsidR="002714EC">
              <w:rPr>
                <w:noProof/>
                <w:webHidden/>
              </w:rPr>
              <w:fldChar w:fldCharType="begin"/>
            </w:r>
            <w:r w:rsidR="002714EC">
              <w:rPr>
                <w:noProof/>
                <w:webHidden/>
              </w:rPr>
              <w:instrText xml:space="preserve"> PAGEREF _Toc453699877 \h </w:instrText>
            </w:r>
            <w:r w:rsidR="002714EC">
              <w:rPr>
                <w:noProof/>
                <w:webHidden/>
              </w:rPr>
            </w:r>
            <w:r w:rsidR="002714EC">
              <w:rPr>
                <w:noProof/>
                <w:webHidden/>
              </w:rPr>
              <w:fldChar w:fldCharType="separate"/>
            </w:r>
            <w:r w:rsidR="005E6938">
              <w:rPr>
                <w:noProof/>
                <w:webHidden/>
              </w:rPr>
              <w:t>66</w:t>
            </w:r>
            <w:r w:rsidR="002714EC">
              <w:rPr>
                <w:noProof/>
                <w:webHidden/>
              </w:rPr>
              <w:fldChar w:fldCharType="end"/>
            </w:r>
          </w:hyperlink>
        </w:p>
        <w:p w14:paraId="4401924E" w14:textId="129518A7" w:rsidR="002714EC" w:rsidRDefault="00DA0A07">
          <w:pPr>
            <w:pStyle w:val="TOC2"/>
            <w:tabs>
              <w:tab w:val="left" w:pos="880"/>
              <w:tab w:val="right" w:leader="dot" w:pos="9350"/>
            </w:tabs>
            <w:rPr>
              <w:rFonts w:asciiTheme="minorHAnsi" w:hAnsiTheme="minorHAnsi"/>
              <w:noProof/>
              <w:kern w:val="0"/>
              <w:sz w:val="22"/>
              <w:lang w:eastAsia="en-US"/>
              <w14:ligatures w14:val="none"/>
            </w:rPr>
          </w:pPr>
          <w:hyperlink w:anchor="_Toc453699878" w:history="1">
            <w:r w:rsidR="002714EC" w:rsidRPr="000E527E">
              <w:rPr>
                <w:rStyle w:val="Hyperlink"/>
                <w:noProof/>
              </w:rPr>
              <w:t>6.8</w:t>
            </w:r>
            <w:r w:rsidR="002714EC">
              <w:rPr>
                <w:rFonts w:asciiTheme="minorHAnsi" w:hAnsiTheme="minorHAnsi"/>
                <w:noProof/>
                <w:kern w:val="0"/>
                <w:sz w:val="22"/>
                <w:lang w:eastAsia="en-US"/>
                <w14:ligatures w14:val="none"/>
              </w:rPr>
              <w:tab/>
            </w:r>
            <w:r w:rsidR="002714EC" w:rsidRPr="000E527E">
              <w:rPr>
                <w:rStyle w:val="Hyperlink"/>
                <w:noProof/>
              </w:rPr>
              <w:t>Test Scenario: Integration of qdel command</w:t>
            </w:r>
            <w:r w:rsidR="002714EC">
              <w:rPr>
                <w:noProof/>
                <w:webHidden/>
              </w:rPr>
              <w:tab/>
            </w:r>
            <w:r w:rsidR="002714EC">
              <w:rPr>
                <w:noProof/>
                <w:webHidden/>
              </w:rPr>
              <w:fldChar w:fldCharType="begin"/>
            </w:r>
            <w:r w:rsidR="002714EC">
              <w:rPr>
                <w:noProof/>
                <w:webHidden/>
              </w:rPr>
              <w:instrText xml:space="preserve"> PAGEREF _Toc453699878 \h </w:instrText>
            </w:r>
            <w:r w:rsidR="002714EC">
              <w:rPr>
                <w:noProof/>
                <w:webHidden/>
              </w:rPr>
            </w:r>
            <w:r w:rsidR="002714EC">
              <w:rPr>
                <w:noProof/>
                <w:webHidden/>
              </w:rPr>
              <w:fldChar w:fldCharType="separate"/>
            </w:r>
            <w:r w:rsidR="005E6938">
              <w:rPr>
                <w:noProof/>
                <w:webHidden/>
              </w:rPr>
              <w:t>67</w:t>
            </w:r>
            <w:r w:rsidR="002714EC">
              <w:rPr>
                <w:noProof/>
                <w:webHidden/>
              </w:rPr>
              <w:fldChar w:fldCharType="end"/>
            </w:r>
          </w:hyperlink>
        </w:p>
        <w:p w14:paraId="0B568498" w14:textId="222AF2A0"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79" w:history="1">
            <w:r w:rsidR="002714EC" w:rsidRPr="000E527E">
              <w:rPr>
                <w:rStyle w:val="Hyperlink"/>
                <w:noProof/>
              </w:rPr>
              <w:t>6.8.1</w:t>
            </w:r>
            <w:r w:rsidR="002714EC">
              <w:rPr>
                <w:rFonts w:asciiTheme="minorHAnsi" w:hAnsiTheme="minorHAnsi"/>
                <w:noProof/>
                <w:kern w:val="0"/>
                <w:sz w:val="22"/>
                <w:lang w:eastAsia="en-US"/>
                <w14:ligatures w14:val="none"/>
              </w:rPr>
              <w:tab/>
            </w:r>
            <w:r w:rsidR="002714EC" w:rsidRPr="000E527E">
              <w:rPr>
                <w:rStyle w:val="Hyperlink"/>
                <w:noProof/>
              </w:rPr>
              <w:t>Test Case 1</w:t>
            </w:r>
            <w:r w:rsidR="002714EC">
              <w:rPr>
                <w:noProof/>
                <w:webHidden/>
              </w:rPr>
              <w:tab/>
            </w:r>
            <w:r w:rsidR="002714EC">
              <w:rPr>
                <w:noProof/>
                <w:webHidden/>
              </w:rPr>
              <w:fldChar w:fldCharType="begin"/>
            </w:r>
            <w:r w:rsidR="002714EC">
              <w:rPr>
                <w:noProof/>
                <w:webHidden/>
              </w:rPr>
              <w:instrText xml:space="preserve"> PAGEREF _Toc453699879 \h </w:instrText>
            </w:r>
            <w:r w:rsidR="002714EC">
              <w:rPr>
                <w:noProof/>
                <w:webHidden/>
              </w:rPr>
            </w:r>
            <w:r w:rsidR="002714EC">
              <w:rPr>
                <w:noProof/>
                <w:webHidden/>
              </w:rPr>
              <w:fldChar w:fldCharType="separate"/>
            </w:r>
            <w:r w:rsidR="005E6938">
              <w:rPr>
                <w:noProof/>
                <w:webHidden/>
              </w:rPr>
              <w:t>68</w:t>
            </w:r>
            <w:r w:rsidR="002714EC">
              <w:rPr>
                <w:noProof/>
                <w:webHidden/>
              </w:rPr>
              <w:fldChar w:fldCharType="end"/>
            </w:r>
          </w:hyperlink>
        </w:p>
        <w:p w14:paraId="11296EEC" w14:textId="02B15C27"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80" w:history="1">
            <w:r w:rsidR="002714EC" w:rsidRPr="000E527E">
              <w:rPr>
                <w:rStyle w:val="Hyperlink"/>
                <w:noProof/>
              </w:rPr>
              <w:t>6.8.2</w:t>
            </w:r>
            <w:r w:rsidR="002714EC">
              <w:rPr>
                <w:rFonts w:asciiTheme="minorHAnsi" w:hAnsiTheme="minorHAnsi"/>
                <w:noProof/>
                <w:kern w:val="0"/>
                <w:sz w:val="22"/>
                <w:lang w:eastAsia="en-US"/>
                <w14:ligatures w14:val="none"/>
              </w:rPr>
              <w:tab/>
            </w:r>
            <w:r w:rsidR="002714EC" w:rsidRPr="000E527E">
              <w:rPr>
                <w:rStyle w:val="Hyperlink"/>
                <w:noProof/>
              </w:rPr>
              <w:t>Test Case 2</w:t>
            </w:r>
            <w:r w:rsidR="002714EC">
              <w:rPr>
                <w:noProof/>
                <w:webHidden/>
              </w:rPr>
              <w:tab/>
            </w:r>
            <w:r w:rsidR="002714EC">
              <w:rPr>
                <w:noProof/>
                <w:webHidden/>
              </w:rPr>
              <w:fldChar w:fldCharType="begin"/>
            </w:r>
            <w:r w:rsidR="002714EC">
              <w:rPr>
                <w:noProof/>
                <w:webHidden/>
              </w:rPr>
              <w:instrText xml:space="preserve"> PAGEREF _Toc453699880 \h </w:instrText>
            </w:r>
            <w:r w:rsidR="002714EC">
              <w:rPr>
                <w:noProof/>
                <w:webHidden/>
              </w:rPr>
            </w:r>
            <w:r w:rsidR="002714EC">
              <w:rPr>
                <w:noProof/>
                <w:webHidden/>
              </w:rPr>
              <w:fldChar w:fldCharType="separate"/>
            </w:r>
            <w:r w:rsidR="005E6938">
              <w:rPr>
                <w:noProof/>
                <w:webHidden/>
              </w:rPr>
              <w:t>69</w:t>
            </w:r>
            <w:r w:rsidR="002714EC">
              <w:rPr>
                <w:noProof/>
                <w:webHidden/>
              </w:rPr>
              <w:fldChar w:fldCharType="end"/>
            </w:r>
          </w:hyperlink>
        </w:p>
        <w:p w14:paraId="7D9113F2" w14:textId="61F0DACA" w:rsidR="002714EC" w:rsidRDefault="00DA0A07">
          <w:pPr>
            <w:pStyle w:val="TOC3"/>
            <w:tabs>
              <w:tab w:val="left" w:pos="1320"/>
              <w:tab w:val="right" w:leader="dot" w:pos="9350"/>
            </w:tabs>
            <w:rPr>
              <w:rFonts w:asciiTheme="minorHAnsi" w:hAnsiTheme="minorHAnsi"/>
              <w:noProof/>
              <w:kern w:val="0"/>
              <w:sz w:val="22"/>
              <w:lang w:eastAsia="en-US"/>
              <w14:ligatures w14:val="none"/>
            </w:rPr>
          </w:pPr>
          <w:hyperlink w:anchor="_Toc453699881" w:history="1">
            <w:r w:rsidR="002714EC" w:rsidRPr="000E527E">
              <w:rPr>
                <w:rStyle w:val="Hyperlink"/>
                <w:noProof/>
              </w:rPr>
              <w:t>6.8.3</w:t>
            </w:r>
            <w:r w:rsidR="002714EC">
              <w:rPr>
                <w:rFonts w:asciiTheme="minorHAnsi" w:hAnsiTheme="minorHAnsi"/>
                <w:noProof/>
                <w:kern w:val="0"/>
                <w:sz w:val="22"/>
                <w:lang w:eastAsia="en-US"/>
                <w14:ligatures w14:val="none"/>
              </w:rPr>
              <w:tab/>
            </w:r>
            <w:r w:rsidR="002714EC" w:rsidRPr="000E527E">
              <w:rPr>
                <w:rStyle w:val="Hyperlink"/>
                <w:noProof/>
              </w:rPr>
              <w:t>Test Case 3</w:t>
            </w:r>
            <w:r w:rsidR="002714EC">
              <w:rPr>
                <w:noProof/>
                <w:webHidden/>
              </w:rPr>
              <w:tab/>
            </w:r>
            <w:r w:rsidR="002714EC">
              <w:rPr>
                <w:noProof/>
                <w:webHidden/>
              </w:rPr>
              <w:fldChar w:fldCharType="begin"/>
            </w:r>
            <w:r w:rsidR="002714EC">
              <w:rPr>
                <w:noProof/>
                <w:webHidden/>
              </w:rPr>
              <w:instrText xml:space="preserve"> PAGEREF _Toc453699881 \h </w:instrText>
            </w:r>
            <w:r w:rsidR="002714EC">
              <w:rPr>
                <w:noProof/>
                <w:webHidden/>
              </w:rPr>
            </w:r>
            <w:r w:rsidR="002714EC">
              <w:rPr>
                <w:noProof/>
                <w:webHidden/>
              </w:rPr>
              <w:fldChar w:fldCharType="separate"/>
            </w:r>
            <w:r w:rsidR="005E6938">
              <w:rPr>
                <w:noProof/>
                <w:webHidden/>
              </w:rPr>
              <w:t>70</w:t>
            </w:r>
            <w:r w:rsidR="002714EC">
              <w:rPr>
                <w:noProof/>
                <w:webHidden/>
              </w:rPr>
              <w:fldChar w:fldCharType="end"/>
            </w:r>
          </w:hyperlink>
        </w:p>
        <w:p w14:paraId="41B71E4E" w14:textId="3F63927D" w:rsidR="002714EC" w:rsidRDefault="00DA0A07">
          <w:pPr>
            <w:pStyle w:val="TOC1"/>
            <w:tabs>
              <w:tab w:val="right" w:leader="dot" w:pos="9350"/>
            </w:tabs>
            <w:rPr>
              <w:rFonts w:asciiTheme="minorHAnsi" w:hAnsiTheme="minorHAnsi"/>
              <w:noProof/>
              <w:kern w:val="0"/>
              <w:sz w:val="22"/>
              <w:lang w:eastAsia="en-US"/>
              <w14:ligatures w14:val="none"/>
            </w:rPr>
          </w:pPr>
          <w:hyperlink w:anchor="_Toc453699882" w:history="1">
            <w:r w:rsidR="002714EC" w:rsidRPr="000E527E">
              <w:rPr>
                <w:rStyle w:val="Hyperlink"/>
                <w:noProof/>
              </w:rPr>
              <w:t>7 Conclusion</w:t>
            </w:r>
            <w:r w:rsidR="002714EC">
              <w:rPr>
                <w:noProof/>
                <w:webHidden/>
              </w:rPr>
              <w:tab/>
            </w:r>
            <w:r w:rsidR="002714EC">
              <w:rPr>
                <w:noProof/>
                <w:webHidden/>
              </w:rPr>
              <w:fldChar w:fldCharType="begin"/>
            </w:r>
            <w:r w:rsidR="002714EC">
              <w:rPr>
                <w:noProof/>
                <w:webHidden/>
              </w:rPr>
              <w:instrText xml:space="preserve"> PAGEREF _Toc453699882 \h </w:instrText>
            </w:r>
            <w:r w:rsidR="002714EC">
              <w:rPr>
                <w:noProof/>
                <w:webHidden/>
              </w:rPr>
            </w:r>
            <w:r w:rsidR="002714EC">
              <w:rPr>
                <w:noProof/>
                <w:webHidden/>
              </w:rPr>
              <w:fldChar w:fldCharType="separate"/>
            </w:r>
            <w:r w:rsidR="005E6938">
              <w:rPr>
                <w:noProof/>
                <w:webHidden/>
              </w:rPr>
              <w:t>72</w:t>
            </w:r>
            <w:r w:rsidR="002714EC">
              <w:rPr>
                <w:noProof/>
                <w:webHidden/>
              </w:rPr>
              <w:fldChar w:fldCharType="end"/>
            </w:r>
          </w:hyperlink>
        </w:p>
        <w:p w14:paraId="291265B0" w14:textId="5B82AD79" w:rsidR="002714EC" w:rsidRDefault="00DA0A07">
          <w:pPr>
            <w:pStyle w:val="TOC1"/>
            <w:tabs>
              <w:tab w:val="right" w:leader="dot" w:pos="9350"/>
            </w:tabs>
            <w:rPr>
              <w:rFonts w:asciiTheme="minorHAnsi" w:hAnsiTheme="minorHAnsi"/>
              <w:noProof/>
              <w:kern w:val="0"/>
              <w:sz w:val="22"/>
              <w:lang w:eastAsia="en-US"/>
              <w14:ligatures w14:val="none"/>
            </w:rPr>
          </w:pPr>
          <w:hyperlink w:anchor="_Toc453699883" w:history="1">
            <w:r w:rsidR="002714EC" w:rsidRPr="000E527E">
              <w:rPr>
                <w:rStyle w:val="Hyperlink"/>
                <w:noProof/>
              </w:rPr>
              <w:t>References</w:t>
            </w:r>
            <w:r w:rsidR="002714EC">
              <w:rPr>
                <w:noProof/>
                <w:webHidden/>
              </w:rPr>
              <w:tab/>
            </w:r>
            <w:r w:rsidR="002714EC">
              <w:rPr>
                <w:noProof/>
                <w:webHidden/>
              </w:rPr>
              <w:fldChar w:fldCharType="begin"/>
            </w:r>
            <w:r w:rsidR="002714EC">
              <w:rPr>
                <w:noProof/>
                <w:webHidden/>
              </w:rPr>
              <w:instrText xml:space="preserve"> PAGEREF _Toc453699883 \h </w:instrText>
            </w:r>
            <w:r w:rsidR="002714EC">
              <w:rPr>
                <w:noProof/>
                <w:webHidden/>
              </w:rPr>
            </w:r>
            <w:r w:rsidR="002714EC">
              <w:rPr>
                <w:noProof/>
                <w:webHidden/>
              </w:rPr>
              <w:fldChar w:fldCharType="separate"/>
            </w:r>
            <w:r w:rsidR="005E6938">
              <w:rPr>
                <w:noProof/>
                <w:webHidden/>
              </w:rPr>
              <w:t>X</w:t>
            </w:r>
            <w:r w:rsidR="002714EC">
              <w:rPr>
                <w:noProof/>
                <w:webHidden/>
              </w:rPr>
              <w:fldChar w:fldCharType="end"/>
            </w:r>
          </w:hyperlink>
        </w:p>
        <w:p w14:paraId="41D3D220" w14:textId="7699956A" w:rsidR="002714EC" w:rsidRDefault="00DA0A07">
          <w:pPr>
            <w:pStyle w:val="TOC1"/>
            <w:tabs>
              <w:tab w:val="right" w:leader="dot" w:pos="9350"/>
            </w:tabs>
            <w:rPr>
              <w:rFonts w:asciiTheme="minorHAnsi" w:hAnsiTheme="minorHAnsi"/>
              <w:noProof/>
              <w:kern w:val="0"/>
              <w:sz w:val="22"/>
              <w:lang w:eastAsia="en-US"/>
              <w14:ligatures w14:val="none"/>
            </w:rPr>
          </w:pPr>
          <w:hyperlink w:anchor="_Toc453699884" w:history="1">
            <w:r w:rsidR="002714EC" w:rsidRPr="000E527E">
              <w:rPr>
                <w:rStyle w:val="Hyperlink"/>
                <w:noProof/>
              </w:rPr>
              <w:t>The Affidavit</w:t>
            </w:r>
            <w:r w:rsidR="002714EC">
              <w:rPr>
                <w:noProof/>
                <w:webHidden/>
              </w:rPr>
              <w:tab/>
            </w:r>
            <w:r w:rsidR="002714EC">
              <w:rPr>
                <w:noProof/>
                <w:webHidden/>
              </w:rPr>
              <w:fldChar w:fldCharType="begin"/>
            </w:r>
            <w:r w:rsidR="002714EC">
              <w:rPr>
                <w:noProof/>
                <w:webHidden/>
              </w:rPr>
              <w:instrText xml:space="preserve"> PAGEREF _Toc453699884 \h </w:instrText>
            </w:r>
            <w:r w:rsidR="002714EC">
              <w:rPr>
                <w:noProof/>
                <w:webHidden/>
              </w:rPr>
            </w:r>
            <w:r w:rsidR="002714EC">
              <w:rPr>
                <w:noProof/>
                <w:webHidden/>
              </w:rPr>
              <w:fldChar w:fldCharType="separate"/>
            </w:r>
            <w:r w:rsidR="005E6938">
              <w:rPr>
                <w:noProof/>
                <w:webHidden/>
              </w:rPr>
              <w:t>XII</w:t>
            </w:r>
            <w:r w:rsidR="002714EC">
              <w:rPr>
                <w:noProof/>
                <w:webHidden/>
              </w:rPr>
              <w:fldChar w:fldCharType="end"/>
            </w:r>
          </w:hyperlink>
        </w:p>
        <w:p w14:paraId="2B8CE546" w14:textId="513CE68A" w:rsidR="00D24F0A" w:rsidRDefault="00D24F0A">
          <w:r>
            <w:rPr>
              <w:b/>
              <w:bCs/>
              <w:noProof/>
            </w:rPr>
            <w:fldChar w:fldCharType="end"/>
          </w:r>
        </w:p>
      </w:sdtContent>
    </w:sdt>
    <w:p w14:paraId="78150CA3" w14:textId="3A2AA2FC" w:rsidR="00284B6C" w:rsidRPr="00D24F0A" w:rsidRDefault="00284B6C" w:rsidP="00D24F0A">
      <w:pPr>
        <w:rPr>
          <w:rFonts w:cs="Times New Roman"/>
          <w:b/>
          <w:noProof/>
          <w:sz w:val="28"/>
          <w:szCs w:val="28"/>
        </w:rPr>
        <w:sectPr w:rsidR="00284B6C" w:rsidRPr="00D24F0A" w:rsidSect="00284B6C">
          <w:headerReference w:type="default" r:id="rId17"/>
          <w:footerReference w:type="default" r:id="rId18"/>
          <w:footerReference w:type="first" r:id="rId19"/>
          <w:pgSz w:w="12240" w:h="15840"/>
          <w:pgMar w:top="1440" w:right="1440" w:bottom="1440" w:left="1440" w:header="720" w:footer="720" w:gutter="0"/>
          <w:pgNumType w:fmt="upperRoman" w:start="1" w:chapSep="colon"/>
          <w:cols w:space="720"/>
          <w:titlePg/>
          <w:docGrid w:linePitch="360"/>
        </w:sectPr>
      </w:pPr>
    </w:p>
    <w:p w14:paraId="5A92C9A4" w14:textId="77777777" w:rsidR="00CB7260" w:rsidRDefault="00CB7260" w:rsidP="008A07E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C4E7F4E" w14:textId="77777777" w:rsidR="00CB7260" w:rsidRDefault="00CB7260" w:rsidP="008A07E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A76AE4C" w14:textId="77777777" w:rsidR="00CB7260" w:rsidRDefault="00CB7260" w:rsidP="008A07E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6098715" w14:textId="77777777" w:rsidR="008A07EA" w:rsidRDefault="008A07EA" w:rsidP="001D731D">
      <w:pPr>
        <w:pStyle w:val="Title"/>
        <w:jc w:val="left"/>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1</w:t>
      </w:r>
    </w:p>
    <w:p w14:paraId="268FF2A5" w14:textId="77777777" w:rsidR="008A07EA" w:rsidRPr="008A07EA" w:rsidRDefault="008A07EA" w:rsidP="008A07EA"/>
    <w:p w14:paraId="7B5C5863" w14:textId="2990767A" w:rsidR="00CB7260" w:rsidRPr="000A292D" w:rsidRDefault="001D731D" w:rsidP="009118AC">
      <w:pPr>
        <w:pStyle w:val="Heading1"/>
        <w:rPr>
          <w:noProof/>
        </w:rPr>
      </w:pPr>
      <w:bookmarkStart w:id="7" w:name="_Toc453699830"/>
      <w:r w:rsidRPr="000A292D">
        <w:rPr>
          <w:noProof/>
        </w:rPr>
        <w:t xml:space="preserve">1 </w:t>
      </w:r>
      <w:r w:rsidR="00CB7260" w:rsidRPr="000A292D">
        <w:rPr>
          <w:noProof/>
        </w:rPr>
        <w:t>Introduction</w:t>
      </w:r>
      <w:bookmarkEnd w:id="7"/>
    </w:p>
    <w:p w14:paraId="20B7D3DD" w14:textId="77777777" w:rsidR="00B812FD" w:rsidRPr="004A5DCD" w:rsidRDefault="00A91907" w:rsidP="001A1172">
      <w:pPr>
        <w:ind w:firstLine="648"/>
        <w:rPr>
          <w:rFonts w:cs="Times New Roman"/>
          <w:noProof/>
          <w:szCs w:val="24"/>
        </w:rPr>
      </w:pPr>
      <w:r w:rsidRPr="004A5DCD">
        <w:rPr>
          <w:rFonts w:cs="Times New Roman"/>
          <w:noProof/>
          <w:szCs w:val="24"/>
        </w:rPr>
        <w:t xml:space="preserve">Most recent </w:t>
      </w:r>
      <w:r w:rsidR="00BB0154" w:rsidRPr="004A5DCD">
        <w:rPr>
          <w:rFonts w:cs="Times New Roman"/>
          <w:noProof/>
          <w:szCs w:val="24"/>
        </w:rPr>
        <w:t>developments</w:t>
      </w:r>
      <w:r w:rsidR="00BF3FE1" w:rsidRPr="004A5DCD">
        <w:rPr>
          <w:rFonts w:cs="Times New Roman"/>
          <w:noProof/>
          <w:szCs w:val="24"/>
        </w:rPr>
        <w:t>, such as high performance and parallel computing offerings are having rapidly growing requirements for homogeneous cluster solution approaches. High Performance Computing adds power to computation by providing a cluster solution for industrial applications using simulations, modeling, analysis in industries such as pharmaceuticals, CAD/CAM, ecommerce, life sciences, meteorology,aerospace,oil and gas exploration.</w:t>
      </w:r>
    </w:p>
    <w:p w14:paraId="47478F8A" w14:textId="77777777" w:rsidR="00B812FD" w:rsidRPr="004A5DCD" w:rsidRDefault="00BF3FE1" w:rsidP="001A1172">
      <w:pPr>
        <w:ind w:firstLine="648"/>
        <w:rPr>
          <w:rFonts w:cs="Times New Roman"/>
          <w:noProof/>
          <w:szCs w:val="24"/>
        </w:rPr>
      </w:pPr>
      <w:r w:rsidRPr="004A5DCD">
        <w:rPr>
          <w:rFonts w:cs="Times New Roman"/>
          <w:noProof/>
          <w:szCs w:val="24"/>
        </w:rPr>
        <w:t>Small and medium sized company businesses have a necessity for coordination between their data hence they need to be connected together with a centralized cluster.</w:t>
      </w:r>
      <w:r w:rsidR="00244CFC" w:rsidRPr="004A5DCD">
        <w:rPr>
          <w:rFonts w:cs="Times New Roman"/>
          <w:noProof/>
          <w:szCs w:val="24"/>
        </w:rPr>
        <w:t xml:space="preserve"> This centralized cluster brings all together by virtually or physically close such that it is easy to manage, monitor and account the users. It help the users to perform calculations, simulations,etc.</w:t>
      </w:r>
    </w:p>
    <w:p w14:paraId="1F5A7B33" w14:textId="77777777" w:rsidR="00AE327E" w:rsidRDefault="00244CFC" w:rsidP="001A1172">
      <w:pPr>
        <w:ind w:firstLine="648"/>
        <w:rPr>
          <w:rFonts w:cs="Times New Roman"/>
          <w:noProof/>
          <w:szCs w:val="24"/>
        </w:rPr>
      </w:pPr>
      <w:r w:rsidRPr="004A5DCD">
        <w:rPr>
          <w:rFonts w:cs="Times New Roman"/>
          <w:noProof/>
          <w:szCs w:val="24"/>
        </w:rPr>
        <w:t>Basically, the high performance computer comes into picture and plays a curial role by connecting the user worstations with network. On the other hand, organizing it centrally with a web based software application.</w:t>
      </w:r>
      <w:r w:rsidR="007D6706" w:rsidRPr="004A5DCD">
        <w:rPr>
          <w:rFonts w:cs="Times New Roman"/>
          <w:noProof/>
          <w:szCs w:val="24"/>
        </w:rPr>
        <w:t xml:space="preserve"> </w:t>
      </w:r>
      <w:r w:rsidR="007928CC" w:rsidRPr="004A5DCD">
        <w:rPr>
          <w:rFonts w:cs="Times New Roman"/>
          <w:noProof/>
          <w:szCs w:val="24"/>
        </w:rPr>
        <w:t xml:space="preserve">The platform required for such kind of should consist of fast access, with strong functionality carring the feature of avaliablity to the user. Suppose, a user performs operations </w:t>
      </w:r>
      <w:r w:rsidR="008F20CF" w:rsidRPr="004A5DCD">
        <w:rPr>
          <w:rFonts w:cs="Times New Roman"/>
          <w:noProof/>
          <w:szCs w:val="24"/>
        </w:rPr>
        <w:t xml:space="preserve">then the user accepts to have high accessibilty hence it should be a fast process not leting the user to wait for each job. </w:t>
      </w:r>
    </w:p>
    <w:p w14:paraId="6D3513BD" w14:textId="77777777" w:rsidR="0062572B" w:rsidRDefault="008F20CF" w:rsidP="001A1172">
      <w:pPr>
        <w:ind w:firstLine="648"/>
        <w:rPr>
          <w:rFonts w:cs="Times New Roman"/>
          <w:noProof/>
          <w:szCs w:val="24"/>
        </w:rPr>
      </w:pPr>
      <w:r w:rsidRPr="004A5DCD">
        <w:rPr>
          <w:rFonts w:cs="Times New Roman"/>
          <w:noProof/>
          <w:szCs w:val="24"/>
        </w:rPr>
        <w:t>In case the feature of availability to the user, t</w:t>
      </w:r>
      <w:r w:rsidR="00B812FD" w:rsidRPr="004A5DCD">
        <w:rPr>
          <w:rFonts w:cs="Times New Roman"/>
          <w:noProof/>
          <w:szCs w:val="24"/>
        </w:rPr>
        <w:t>he operations should switch within</w:t>
      </w:r>
      <w:r w:rsidRPr="004A5DCD">
        <w:rPr>
          <w:rFonts w:cs="Times New Roman"/>
          <w:noProof/>
          <w:szCs w:val="24"/>
        </w:rPr>
        <w:t xml:space="preserve"> different servers </w:t>
      </w:r>
      <w:r w:rsidR="00B812FD" w:rsidRPr="004A5DCD">
        <w:rPr>
          <w:rFonts w:cs="Times New Roman"/>
          <w:noProof/>
          <w:szCs w:val="24"/>
        </w:rPr>
        <w:t>with no time consumption.</w:t>
      </w:r>
      <w:r w:rsidR="008437B1" w:rsidRPr="004A5DCD">
        <w:rPr>
          <w:rFonts w:cs="Times New Roman"/>
          <w:noProof/>
          <w:szCs w:val="24"/>
        </w:rPr>
        <w:t>The cluster provides a solution to mass production processing networks by the means of parallelization of web based applications present on the server. Batch systems used to distribute the application uniformly over the resources of the cluster.</w:t>
      </w:r>
      <w:r w:rsidR="00AE327E">
        <w:rPr>
          <w:rFonts w:cs="Times New Roman"/>
          <w:noProof/>
          <w:szCs w:val="24"/>
        </w:rPr>
        <w:t xml:space="preserve">The </w:t>
      </w:r>
      <w:r w:rsidR="00AE327E">
        <w:rPr>
          <w:rFonts w:cs="Times New Roman"/>
          <w:noProof/>
          <w:szCs w:val="24"/>
        </w:rPr>
        <w:lastRenderedPageBreak/>
        <w:t xml:space="preserve">submission of user process is nothing but the user jobs to the batch system hence, the PBS i.e portable batch system acts as a batch system whereas the web based application is the PHP web application  deployed on </w:t>
      </w:r>
      <w:r w:rsidR="00935FF6">
        <w:rPr>
          <w:rFonts w:cs="Times New Roman"/>
          <w:noProof/>
          <w:szCs w:val="24"/>
        </w:rPr>
        <w:t>Linux Redhat.</w:t>
      </w:r>
    </w:p>
    <w:p w14:paraId="28432D0D" w14:textId="77777777" w:rsidR="008437B1" w:rsidRDefault="00935FF6" w:rsidP="001A1172">
      <w:pPr>
        <w:ind w:firstLine="648"/>
        <w:rPr>
          <w:rFonts w:cs="Times New Roman"/>
          <w:noProof/>
          <w:szCs w:val="24"/>
        </w:rPr>
      </w:pPr>
      <w:r>
        <w:rPr>
          <w:rFonts w:cs="Times New Roman"/>
          <w:noProof/>
          <w:szCs w:val="24"/>
        </w:rPr>
        <w:t xml:space="preserve"> Linux Redhat is the most preferable operating system used in enterprise </w:t>
      </w:r>
      <w:r w:rsidR="00367D43">
        <w:rPr>
          <w:rFonts w:cs="Times New Roman"/>
          <w:noProof/>
          <w:szCs w:val="24"/>
        </w:rPr>
        <w:t>because the platform is built in such a way that it can handle enterprise workloads.</w:t>
      </w:r>
      <w:r w:rsidR="00A84E8E">
        <w:rPr>
          <w:rFonts w:cs="Times New Roman"/>
          <w:noProof/>
          <w:szCs w:val="24"/>
        </w:rPr>
        <w:t xml:space="preserve"> Linux if several lines of code in various modules in parts. RedHat  creates a single functional system by integrating the modules which is useful for handling enterprise workload.</w:t>
      </w:r>
    </w:p>
    <w:p w14:paraId="34241B13" w14:textId="77777777" w:rsidR="00D63520" w:rsidRDefault="00D63520" w:rsidP="001A1172">
      <w:pPr>
        <w:ind w:firstLine="648"/>
        <w:rPr>
          <w:rFonts w:cs="Times New Roman"/>
          <w:noProof/>
          <w:szCs w:val="24"/>
        </w:rPr>
      </w:pPr>
      <w:r>
        <w:rPr>
          <w:rFonts w:cs="Times New Roman"/>
          <w:noProof/>
          <w:szCs w:val="24"/>
        </w:rPr>
        <w:t>To handle the management and monitoring of the computational workload on clusters, the portable batch system (PBS) plays a vital role as a resource management system. To this management system the users submit jobs where they are queued up until the system is ready to run them. PBS selects which job to run and decides when and where to run the job in order to balance competing user needs and to increase efficient use of the cluser resources.</w:t>
      </w:r>
    </w:p>
    <w:p w14:paraId="682F6916" w14:textId="77777777" w:rsidR="00E10992" w:rsidRDefault="00E10992" w:rsidP="001A1172">
      <w:pPr>
        <w:ind w:firstLine="648"/>
        <w:rPr>
          <w:rFonts w:cs="Times New Roman"/>
          <w:noProof/>
          <w:szCs w:val="24"/>
        </w:rPr>
      </w:pPr>
      <w:r>
        <w:rPr>
          <w:rFonts w:cs="Times New Roman"/>
          <w:noProof/>
          <w:szCs w:val="24"/>
        </w:rPr>
        <w:t xml:space="preserve">A control script file which includes the script to execute the operation is submitted to the PBS server by a PBS command to run on the HPC cluster. The control script is a shell script containing the set of commands which the user wants to run on cluster computer nodes. The system that allows usage of PBS actions like job </w:t>
      </w:r>
      <w:r w:rsidR="005F3A74">
        <w:rPr>
          <w:rFonts w:cs="Times New Roman"/>
          <w:noProof/>
          <w:szCs w:val="24"/>
        </w:rPr>
        <w:t>controlling (qsub,qdel,qrls) and job monitoring (qstat,qselect) on web based monitoring platform so that it is user friendly by automating via PHP.</w:t>
      </w:r>
    </w:p>
    <w:p w14:paraId="7DDF723D" w14:textId="77777777" w:rsidR="00AA44A5" w:rsidRDefault="00D63520" w:rsidP="001A1172">
      <w:pPr>
        <w:ind w:firstLine="648"/>
        <w:rPr>
          <w:rFonts w:cs="Times New Roman"/>
          <w:noProof/>
          <w:szCs w:val="24"/>
        </w:rPr>
      </w:pPr>
      <w:r>
        <w:rPr>
          <w:rFonts w:cs="Times New Roman"/>
          <w:noProof/>
          <w:szCs w:val="24"/>
        </w:rPr>
        <w:t xml:space="preserve"> </w:t>
      </w:r>
      <w:r w:rsidR="0062572B">
        <w:rPr>
          <w:rFonts w:cs="Times New Roman"/>
          <w:noProof/>
          <w:szCs w:val="24"/>
        </w:rPr>
        <w:t>The PBS system processes the user process by standard specified commands which are known as the PBS commands are also are called as standard TORQUE commands.The user calculations are written in a program and the TORQUE commands are used at the shell command line that runs the user program.</w:t>
      </w:r>
      <w:r w:rsidR="00AA44A5">
        <w:rPr>
          <w:rFonts w:cs="Times New Roman"/>
          <w:noProof/>
          <w:szCs w:val="24"/>
        </w:rPr>
        <w:t>For an instance,</w:t>
      </w:r>
      <w:r w:rsidR="00714A2B">
        <w:rPr>
          <w:rFonts w:cs="Times New Roman"/>
          <w:noProof/>
          <w:szCs w:val="24"/>
        </w:rPr>
        <w:t xml:space="preserve"> we can say that the user performs some calculations </w:t>
      </w:r>
      <w:r w:rsidR="000A7779">
        <w:rPr>
          <w:rFonts w:cs="Times New Roman"/>
          <w:noProof/>
          <w:szCs w:val="24"/>
        </w:rPr>
        <w:t>and the user performs the submission of user process i.e</w:t>
      </w:r>
      <w:r w:rsidR="005A7070">
        <w:rPr>
          <w:rFonts w:cs="Times New Roman"/>
          <w:noProof/>
          <w:szCs w:val="24"/>
        </w:rPr>
        <w:t xml:space="preserve"> submission of job by TORQUE command </w:t>
      </w:r>
      <w:r w:rsidR="005A7070">
        <w:rPr>
          <w:rFonts w:cs="Times New Roman"/>
          <w:i/>
          <w:noProof/>
          <w:szCs w:val="24"/>
        </w:rPr>
        <w:t>qsub</w:t>
      </w:r>
      <w:r w:rsidR="005A7070">
        <w:rPr>
          <w:rFonts w:cs="Times New Roman"/>
          <w:noProof/>
          <w:szCs w:val="24"/>
        </w:rPr>
        <w:t xml:space="preserve">. To be more simpler </w:t>
      </w:r>
    </w:p>
    <w:p w14:paraId="002E9B08" w14:textId="77777777" w:rsidR="0019216A" w:rsidRDefault="0019216A" w:rsidP="001A1172">
      <w:pPr>
        <w:ind w:firstLine="648"/>
        <w:rPr>
          <w:rFonts w:cs="Times New Roman"/>
          <w:i/>
          <w:noProof/>
          <w:szCs w:val="24"/>
        </w:rPr>
      </w:pPr>
      <w:r>
        <w:rPr>
          <w:rFonts w:cs="Times New Roman"/>
          <w:noProof/>
          <w:szCs w:val="24"/>
        </w:rPr>
        <w:tab/>
      </w:r>
      <w:r>
        <w:rPr>
          <w:rFonts w:cs="Times New Roman"/>
          <w:noProof/>
          <w:szCs w:val="24"/>
        </w:rPr>
        <w:tab/>
      </w:r>
      <w:r>
        <w:rPr>
          <w:rFonts w:cs="Times New Roman"/>
          <w:noProof/>
          <w:szCs w:val="24"/>
        </w:rPr>
        <w:tab/>
      </w:r>
      <w:r>
        <w:rPr>
          <w:rFonts w:cs="Times New Roman"/>
          <w:i/>
          <w:noProof/>
          <w:szCs w:val="24"/>
        </w:rPr>
        <w:t>qsub jobscript</w:t>
      </w:r>
    </w:p>
    <w:p w14:paraId="16FE219B" w14:textId="77777777" w:rsidR="003B4D24" w:rsidRDefault="0019216A" w:rsidP="001A1172">
      <w:pPr>
        <w:rPr>
          <w:rFonts w:cs="Times New Roman"/>
          <w:i/>
          <w:noProof/>
          <w:szCs w:val="24"/>
        </w:rPr>
      </w:pPr>
      <w:r>
        <w:rPr>
          <w:rFonts w:cs="Times New Roman"/>
          <w:noProof/>
          <w:szCs w:val="24"/>
        </w:rPr>
        <w:t>Assuming the user</w:t>
      </w:r>
      <w:r w:rsidR="007230A3">
        <w:rPr>
          <w:rFonts w:cs="Times New Roman"/>
          <w:noProof/>
          <w:szCs w:val="24"/>
        </w:rPr>
        <w:t xml:space="preserve"> has developed  a logic in the form of job and well now the job script is submitted it on the server to get output of the user calculations which can be executed with the help of Torque  command </w:t>
      </w:r>
      <w:r w:rsidR="007230A3">
        <w:rPr>
          <w:rFonts w:cs="Times New Roman"/>
          <w:i/>
          <w:noProof/>
          <w:szCs w:val="24"/>
        </w:rPr>
        <w:t>qsub.</w:t>
      </w:r>
    </w:p>
    <w:p w14:paraId="2E5BE46B" w14:textId="77777777" w:rsidR="008437B1" w:rsidRDefault="008437B1" w:rsidP="001A1172">
      <w:pPr>
        <w:ind w:firstLine="648"/>
        <w:rPr>
          <w:rFonts w:cs="Times New Roman"/>
          <w:noProof/>
          <w:szCs w:val="24"/>
        </w:rPr>
      </w:pPr>
      <w:r w:rsidRPr="004A5DCD">
        <w:rPr>
          <w:rFonts w:cs="Times New Roman"/>
          <w:noProof/>
          <w:szCs w:val="24"/>
        </w:rPr>
        <w:lastRenderedPageBreak/>
        <w:t xml:space="preserve">The </w:t>
      </w:r>
      <w:r w:rsidR="00AE327E">
        <w:rPr>
          <w:rFonts w:cs="Times New Roman"/>
          <w:noProof/>
          <w:szCs w:val="24"/>
        </w:rPr>
        <w:t xml:space="preserve">software </w:t>
      </w:r>
      <w:r w:rsidR="004D55B9" w:rsidRPr="004A5DCD">
        <w:rPr>
          <w:rFonts w:cs="Times New Roman"/>
          <w:noProof/>
          <w:szCs w:val="24"/>
        </w:rPr>
        <w:t xml:space="preserve">application </w:t>
      </w:r>
      <w:r w:rsidR="00A071FC" w:rsidRPr="004A5DCD">
        <w:rPr>
          <w:rFonts w:cs="Times New Roman"/>
          <w:noProof/>
          <w:szCs w:val="24"/>
        </w:rPr>
        <w:t>gives the possibility of uniformly and provision of availability to execute the user processing threads. The batch system abstracts the technical details like CPU,memory space used by the job, disk i/o information on each node and also the information regarding the nodes which are free for the users to perform their calculations on the web based application.</w:t>
      </w:r>
    </w:p>
    <w:p w14:paraId="1656AC0E" w14:textId="77777777" w:rsidR="009F0119" w:rsidRDefault="009F0119" w:rsidP="001A1172">
      <w:pPr>
        <w:ind w:firstLine="648"/>
        <w:rPr>
          <w:rFonts w:cs="Times New Roman"/>
          <w:noProof/>
          <w:szCs w:val="24"/>
        </w:rPr>
      </w:pPr>
      <w:r>
        <w:rPr>
          <w:rFonts w:cs="Times New Roman"/>
          <w:noProof/>
          <w:szCs w:val="24"/>
        </w:rPr>
        <w:t>Currently,</w:t>
      </w:r>
      <w:r w:rsidR="000C2399">
        <w:rPr>
          <w:rFonts w:cs="Times New Roman"/>
          <w:noProof/>
          <w:szCs w:val="24"/>
        </w:rPr>
        <w:t xml:space="preserve"> the user’s use PuTT</w:t>
      </w:r>
      <w:r w:rsidR="00F41467">
        <w:rPr>
          <w:rFonts w:cs="Times New Roman"/>
          <w:noProof/>
          <w:szCs w:val="24"/>
        </w:rPr>
        <w:t>Y as a platform to execute the</w:t>
      </w:r>
      <w:r w:rsidR="000C2399">
        <w:rPr>
          <w:rFonts w:cs="Times New Roman"/>
          <w:noProof/>
          <w:szCs w:val="24"/>
        </w:rPr>
        <w:t xml:space="preserve"> commands</w:t>
      </w:r>
      <w:r w:rsidR="00F41467">
        <w:rPr>
          <w:rFonts w:cs="Times New Roman"/>
          <w:noProof/>
          <w:szCs w:val="24"/>
        </w:rPr>
        <w:t xml:space="preserve"> present on the server</w:t>
      </w:r>
      <w:r w:rsidR="000C2399">
        <w:rPr>
          <w:rFonts w:cs="Times New Roman"/>
          <w:noProof/>
          <w:szCs w:val="24"/>
        </w:rPr>
        <w:t>.</w:t>
      </w:r>
      <w:r w:rsidR="00F41467">
        <w:rPr>
          <w:rFonts w:cs="Times New Roman"/>
          <w:noProof/>
          <w:szCs w:val="24"/>
        </w:rPr>
        <w:t xml:space="preserve"> </w:t>
      </w:r>
      <w:r w:rsidR="000C2399">
        <w:rPr>
          <w:rFonts w:cs="Times New Roman"/>
          <w:noProof/>
          <w:szCs w:val="24"/>
        </w:rPr>
        <w:t xml:space="preserve">PuTTy </w:t>
      </w:r>
      <w:r w:rsidR="0067414C">
        <w:rPr>
          <w:rFonts w:cs="Times New Roman"/>
          <w:noProof/>
          <w:szCs w:val="24"/>
        </w:rPr>
        <w:t xml:space="preserve">is a free SSH,Telnet </w:t>
      </w:r>
      <w:r w:rsidR="000C2399">
        <w:rPr>
          <w:rFonts w:cs="Times New Roman"/>
          <w:noProof/>
          <w:szCs w:val="24"/>
        </w:rPr>
        <w:t>and Rlogin client for Windows</w:t>
      </w:r>
      <w:r w:rsidR="0067414C">
        <w:rPr>
          <w:rFonts w:cs="Times New Roman"/>
          <w:noProof/>
          <w:szCs w:val="24"/>
        </w:rPr>
        <w:t xml:space="preserve"> system. PuTTY is command line interface to users to use TORQUE commands via SSH, Telnet and Rlogin network protocols</w:t>
      </w:r>
      <w:r w:rsidR="00F41467">
        <w:rPr>
          <w:rFonts w:cs="Times New Roman"/>
          <w:noProof/>
          <w:szCs w:val="24"/>
        </w:rPr>
        <w:t xml:space="preserve"> configured on the server</w:t>
      </w:r>
      <w:r w:rsidR="0067414C">
        <w:rPr>
          <w:rFonts w:cs="Times New Roman"/>
          <w:noProof/>
          <w:szCs w:val="24"/>
        </w:rPr>
        <w:t>. These protocols</w:t>
      </w:r>
      <w:r w:rsidR="00DF0B2C">
        <w:rPr>
          <w:rFonts w:cs="Times New Roman"/>
          <w:noProof/>
          <w:szCs w:val="24"/>
        </w:rPr>
        <w:t xml:space="preserve"> login from one multi user system to another system by the means of network or over the network.</w:t>
      </w:r>
      <w:r w:rsidR="00135E9D">
        <w:rPr>
          <w:rFonts w:cs="Times New Roman"/>
          <w:noProof/>
          <w:szCs w:val="24"/>
        </w:rPr>
        <w:t xml:space="preserve"> PuTTy supports many variations on the secure remote terminal, and provides user control over the SSH encry</w:t>
      </w:r>
      <w:r w:rsidR="00CD77D4">
        <w:rPr>
          <w:rFonts w:cs="Times New Roman"/>
          <w:noProof/>
          <w:szCs w:val="24"/>
        </w:rPr>
        <w:t>ption key and protocol version, alternate ciphers such as 3DES, Arcfour,Blowfish, DES and Public key authentication</w:t>
      </w:r>
      <w:r w:rsidR="00864AC9">
        <w:rPr>
          <w:rFonts w:cs="Times New Roman"/>
          <w:noProof/>
          <w:szCs w:val="24"/>
        </w:rPr>
        <w:t>. It can also be used with local serial port connections. PuTTY comes bundled with command line SCP and SFTP clients, called “pscp”</w:t>
      </w:r>
      <w:r w:rsidR="002C4957">
        <w:rPr>
          <w:rFonts w:cs="Times New Roman"/>
          <w:noProof/>
          <w:szCs w:val="24"/>
        </w:rPr>
        <w:t xml:space="preserve"> </w:t>
      </w:r>
      <w:r w:rsidR="00864AC9">
        <w:rPr>
          <w:rFonts w:cs="Times New Roman"/>
          <w:noProof/>
          <w:szCs w:val="24"/>
        </w:rPr>
        <w:t>and “psftp” respectively.</w:t>
      </w:r>
    </w:p>
    <w:p w14:paraId="16135035" w14:textId="77777777" w:rsidR="00DF0B2C" w:rsidRDefault="00864AC9" w:rsidP="001A1172">
      <w:pPr>
        <w:ind w:firstLine="648"/>
        <w:rPr>
          <w:rFonts w:cs="Times New Roman"/>
          <w:noProof/>
          <w:szCs w:val="24"/>
        </w:rPr>
      </w:pPr>
      <w:r>
        <w:rPr>
          <w:rFonts w:cs="Times New Roman"/>
          <w:noProof/>
          <w:szCs w:val="24"/>
        </w:rPr>
        <w:t>To achieve a connection to server, the user connects to server via remote login and submits their calculations to specific the server as a pbs job. Main task to automate the process and provide it from frontend by which the motive to avoid PuTTY can be achieved.</w:t>
      </w:r>
      <w:r w:rsidR="0099512C">
        <w:rPr>
          <w:rFonts w:cs="Times New Roman"/>
          <w:noProof/>
          <w:szCs w:val="24"/>
        </w:rPr>
        <w:t xml:space="preserve"> </w:t>
      </w:r>
    </w:p>
    <w:p w14:paraId="7DF8C0CA" w14:textId="77777777" w:rsidR="00E40EF4" w:rsidRDefault="00E40EF4" w:rsidP="00E40EF4">
      <w:pPr>
        <w:keepNext/>
      </w:pPr>
      <w:r>
        <w:rPr>
          <w:rFonts w:cs="Times New Roman"/>
          <w:noProof/>
          <w:szCs w:val="24"/>
          <w:lang w:eastAsia="en-US"/>
        </w:rPr>
        <w:lastRenderedPageBreak/>
        <w:t xml:space="preserve">               </w:t>
      </w:r>
      <w:r>
        <w:rPr>
          <w:rFonts w:cs="Times New Roman"/>
          <w:noProof/>
          <w:szCs w:val="24"/>
          <w:lang w:eastAsia="en-US"/>
        </w:rPr>
        <w:tab/>
      </w:r>
      <w:r w:rsidR="0099512C">
        <w:rPr>
          <w:noProof/>
          <w:lang w:eastAsia="en-US"/>
        </w:rPr>
        <w:drawing>
          <wp:inline distT="0" distB="0" distL="0" distR="0" wp14:anchorId="7E124E66" wp14:editId="1F569CDD">
            <wp:extent cx="4108862" cy="3955682"/>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005852.tmp"/>
                    <pic:cNvPicPr/>
                  </pic:nvPicPr>
                  <pic:blipFill>
                    <a:blip r:embed="rId20"/>
                    <a:stretch>
                      <a:fillRect/>
                    </a:stretch>
                  </pic:blipFill>
                  <pic:spPr>
                    <a:xfrm>
                      <a:off x="0" y="0"/>
                      <a:ext cx="4112180" cy="3958877"/>
                    </a:xfrm>
                    <a:prstGeom prst="rect">
                      <a:avLst/>
                    </a:prstGeom>
                  </pic:spPr>
                </pic:pic>
              </a:graphicData>
            </a:graphic>
          </wp:inline>
        </w:drawing>
      </w:r>
    </w:p>
    <w:p w14:paraId="4B0906C9" w14:textId="314A70FD" w:rsidR="00E40EF4" w:rsidRDefault="00D454CA" w:rsidP="00D454CA">
      <w:pPr>
        <w:pStyle w:val="Caption"/>
      </w:pPr>
      <w:r>
        <w:t xml:space="preserve">                                                                    </w:t>
      </w:r>
      <w:bookmarkStart w:id="8" w:name="_Toc453623740"/>
      <w:bookmarkStart w:id="9" w:name="_Toc453890693"/>
      <w:r w:rsidR="00E40EF4">
        <w:t xml:space="preserve">Figure </w:t>
      </w:r>
      <w:fldSimple w:instr=" SEQ Figure \* ARABIC ">
        <w:r w:rsidR="005E6938">
          <w:rPr>
            <w:noProof/>
          </w:rPr>
          <w:t>1</w:t>
        </w:r>
      </w:fldSimple>
      <w:r w:rsidR="001D158A">
        <w:t>:</w:t>
      </w:r>
      <w:r w:rsidR="0014300A">
        <w:t xml:space="preserve"> User L</w:t>
      </w:r>
      <w:r>
        <w:t>ogging via Putty</w:t>
      </w:r>
      <w:bookmarkEnd w:id="8"/>
      <w:bookmarkEnd w:id="9"/>
    </w:p>
    <w:p w14:paraId="34561B2C" w14:textId="77777777" w:rsidR="00382D33" w:rsidRDefault="00D454CA" w:rsidP="00A53138">
      <w:pPr>
        <w:rPr>
          <w:rFonts w:cs="Times New Roman"/>
          <w:noProof/>
          <w:szCs w:val="24"/>
        </w:rPr>
      </w:pPr>
      <w:r>
        <w:rPr>
          <w:rFonts w:cs="Times New Roman"/>
          <w:noProof/>
          <w:szCs w:val="24"/>
        </w:rPr>
        <w:t xml:space="preserve">Figure 1 gives a ideology </w:t>
      </w:r>
      <w:r w:rsidR="00BE4859">
        <w:rPr>
          <w:rFonts w:cs="Times New Roman"/>
          <w:noProof/>
          <w:szCs w:val="24"/>
        </w:rPr>
        <w:t>how PuTTY makes it easy for user to perform connect to a particular server and perform various operations using PBS commands.</w:t>
      </w:r>
      <w:r w:rsidR="008E32A4">
        <w:rPr>
          <w:rFonts w:cs="Times New Roman"/>
          <w:noProof/>
          <w:szCs w:val="24"/>
        </w:rPr>
        <w:t>The PBS commands can allocate resources for each job submitted where the PBS optimizes the resource utilization</w:t>
      </w:r>
      <w:r w:rsidR="007438FF">
        <w:rPr>
          <w:rFonts w:cs="Times New Roman"/>
          <w:noProof/>
          <w:szCs w:val="24"/>
        </w:rPr>
        <w:t xml:space="preserve"> with taking into consideration to balance the job load</w:t>
      </w:r>
      <w:r w:rsidR="008E32A4">
        <w:rPr>
          <w:rFonts w:cs="Times New Roman"/>
          <w:noProof/>
          <w:szCs w:val="24"/>
        </w:rPr>
        <w:t>.</w:t>
      </w:r>
      <w:r w:rsidR="007438FF">
        <w:rPr>
          <w:rFonts w:cs="Times New Roman"/>
          <w:noProof/>
          <w:szCs w:val="24"/>
        </w:rPr>
        <w:t xml:space="preserve"> </w:t>
      </w:r>
      <w:r w:rsidR="0077418A">
        <w:rPr>
          <w:rFonts w:cs="Times New Roman"/>
          <w:noProof/>
          <w:szCs w:val="24"/>
        </w:rPr>
        <w:t>If the current resources does not meet the job requirements then the</w:t>
      </w:r>
      <w:r w:rsidR="004F4BD3">
        <w:rPr>
          <w:rFonts w:cs="Times New Roman"/>
          <w:noProof/>
          <w:szCs w:val="24"/>
        </w:rPr>
        <w:t xml:space="preserve"> job is allotted to another server which is available. Another possibility for the PBS will wait in queue and pick a job in the queue,whose job requirements can be satisfied by the current resources for execution.</w:t>
      </w:r>
      <w:r w:rsidR="00A53138" w:rsidRPr="00A53138">
        <w:rPr>
          <w:rFonts w:cs="Times New Roman"/>
          <w:noProof/>
          <w:szCs w:val="24"/>
        </w:rPr>
        <w:t xml:space="preserve"> </w:t>
      </w:r>
      <w:r w:rsidR="00A53138">
        <w:rPr>
          <w:rFonts w:cs="Times New Roman"/>
          <w:noProof/>
          <w:szCs w:val="24"/>
        </w:rPr>
        <w:t xml:space="preserve">The user can monitor and view the status of the job. </w:t>
      </w:r>
      <w:r w:rsidR="008E32A4">
        <w:rPr>
          <w:rFonts w:cs="Times New Roman"/>
          <w:noProof/>
          <w:szCs w:val="24"/>
        </w:rPr>
        <w:t>It can schedule a job for a duration to be executed and manage its execution.</w:t>
      </w:r>
      <w:r w:rsidR="004F4BD3">
        <w:rPr>
          <w:rFonts w:cs="Times New Roman"/>
          <w:noProof/>
          <w:szCs w:val="24"/>
        </w:rPr>
        <w:t>Suppose, the job_script is embedded with the PBS commands</w:t>
      </w:r>
      <w:r w:rsidR="00382D33">
        <w:rPr>
          <w:rFonts w:cs="Times New Roman"/>
          <w:noProof/>
          <w:szCs w:val="24"/>
        </w:rPr>
        <w:t xml:space="preserve"> </w:t>
      </w:r>
    </w:p>
    <w:p w14:paraId="665D2BC4" w14:textId="77777777" w:rsidR="00382D33" w:rsidRPr="00382D33" w:rsidRDefault="00382D33" w:rsidP="00A53138">
      <w:pPr>
        <w:ind w:left="1440" w:firstLine="720"/>
        <w:rPr>
          <w:rFonts w:cs="Times New Roman"/>
          <w:noProof/>
          <w:szCs w:val="24"/>
        </w:rPr>
      </w:pPr>
      <w:r>
        <w:rPr>
          <w:rFonts w:cs="Times New Roman"/>
          <w:i/>
          <w:noProof/>
          <w:szCs w:val="24"/>
        </w:rPr>
        <w:t>#PBS -l walltime=9:00:00</w:t>
      </w:r>
    </w:p>
    <w:p w14:paraId="1F64F4AB" w14:textId="77777777" w:rsidR="00A959E6" w:rsidRDefault="00F500C0" w:rsidP="00A959E6">
      <w:pPr>
        <w:rPr>
          <w:rFonts w:cs="Times New Roman"/>
          <w:noProof/>
          <w:szCs w:val="24"/>
        </w:rPr>
      </w:pPr>
      <w:r>
        <w:rPr>
          <w:rFonts w:cs="Times New Roman"/>
          <w:noProof/>
          <w:szCs w:val="24"/>
        </w:rPr>
        <w:t>Here the job is given an walltime of 9:00:00 hours i.e the duration a particular job needs to be executed would be dependent on 9:00:00 hours.</w:t>
      </w:r>
      <w:r w:rsidR="00A959E6">
        <w:rPr>
          <w:rFonts w:cs="Times New Roman"/>
          <w:noProof/>
          <w:szCs w:val="24"/>
        </w:rPr>
        <w:t xml:space="preserve">The most commonly used commands used on PuTTY are the job controlling and job monitoring commands such as </w:t>
      </w:r>
      <w:r w:rsidR="00A959E6">
        <w:rPr>
          <w:rFonts w:cs="Times New Roman"/>
          <w:i/>
          <w:noProof/>
          <w:szCs w:val="24"/>
        </w:rPr>
        <w:t>qsub,qstat,qdel,qhold qrls.</w:t>
      </w:r>
    </w:p>
    <w:p w14:paraId="7F0AFE43" w14:textId="77777777" w:rsidR="00F500C0" w:rsidRDefault="00F500C0" w:rsidP="00A959E6">
      <w:pPr>
        <w:rPr>
          <w:rFonts w:cs="Times New Roman"/>
          <w:noProof/>
          <w:szCs w:val="24"/>
        </w:rPr>
      </w:pPr>
      <w:r>
        <w:rPr>
          <w:rFonts w:cs="Times New Roman"/>
          <w:noProof/>
          <w:szCs w:val="24"/>
        </w:rPr>
        <w:lastRenderedPageBreak/>
        <w:t>-</w:t>
      </w:r>
      <w:r>
        <w:rPr>
          <w:rFonts w:cs="Times New Roman"/>
          <w:i/>
          <w:noProof/>
          <w:szCs w:val="24"/>
        </w:rPr>
        <w:t>qsub</w:t>
      </w:r>
      <w:r>
        <w:rPr>
          <w:rFonts w:cs="Times New Roman"/>
          <w:i/>
          <w:noProof/>
          <w:szCs w:val="24"/>
        </w:rPr>
        <w:tab/>
      </w:r>
      <w:r>
        <w:rPr>
          <w:rFonts w:cs="Times New Roman"/>
          <w:i/>
          <w:noProof/>
          <w:szCs w:val="24"/>
        </w:rPr>
        <w:tab/>
      </w:r>
      <w:r w:rsidR="00F01B70">
        <w:rPr>
          <w:rFonts w:cs="Times New Roman"/>
          <w:noProof/>
          <w:szCs w:val="24"/>
        </w:rPr>
        <w:t>submit a pbs job</w:t>
      </w:r>
    </w:p>
    <w:p w14:paraId="63C94EBE" w14:textId="77777777" w:rsidR="005432CC" w:rsidRPr="00F01B70" w:rsidRDefault="005432CC" w:rsidP="00A959E6">
      <w:pPr>
        <w:rPr>
          <w:rFonts w:cs="Times New Roman"/>
          <w:noProof/>
          <w:szCs w:val="24"/>
        </w:rPr>
      </w:pPr>
      <w:r>
        <w:rPr>
          <w:rFonts w:cs="Times New Roman"/>
          <w:noProof/>
          <w:szCs w:val="24"/>
        </w:rPr>
        <w:tab/>
      </w:r>
      <w:r>
        <w:rPr>
          <w:rFonts w:cs="Times New Roman"/>
          <w:noProof/>
          <w:szCs w:val="24"/>
        </w:rPr>
        <w:tab/>
        <w:t>i.e qsub[job_script]</w:t>
      </w:r>
    </w:p>
    <w:p w14:paraId="3CDEB959" w14:textId="77777777" w:rsidR="00F500C0" w:rsidRDefault="00F500C0" w:rsidP="00A959E6">
      <w:pPr>
        <w:rPr>
          <w:rFonts w:cs="Times New Roman"/>
          <w:noProof/>
          <w:szCs w:val="24"/>
        </w:rPr>
      </w:pPr>
      <w:r>
        <w:rPr>
          <w:rFonts w:cs="Times New Roman"/>
          <w:i/>
          <w:noProof/>
          <w:szCs w:val="24"/>
        </w:rPr>
        <w:t>-qstat</w:t>
      </w:r>
      <w:r w:rsidR="00F01B70">
        <w:rPr>
          <w:rFonts w:cs="Times New Roman"/>
          <w:i/>
          <w:noProof/>
          <w:szCs w:val="24"/>
        </w:rPr>
        <w:tab/>
      </w:r>
      <w:r w:rsidR="00F01B70">
        <w:rPr>
          <w:rFonts w:cs="Times New Roman"/>
          <w:i/>
          <w:noProof/>
          <w:szCs w:val="24"/>
        </w:rPr>
        <w:tab/>
      </w:r>
      <w:r w:rsidR="00F01B70">
        <w:rPr>
          <w:rFonts w:cs="Times New Roman"/>
          <w:noProof/>
          <w:szCs w:val="24"/>
        </w:rPr>
        <w:t>shows status of a pbs job</w:t>
      </w:r>
    </w:p>
    <w:p w14:paraId="47795B81" w14:textId="77777777" w:rsidR="005432CC" w:rsidRPr="00F01B70" w:rsidRDefault="005432CC" w:rsidP="00A959E6">
      <w:pPr>
        <w:rPr>
          <w:rFonts w:cs="Times New Roman"/>
          <w:noProof/>
          <w:szCs w:val="24"/>
        </w:rPr>
      </w:pPr>
      <w:r>
        <w:rPr>
          <w:rFonts w:cs="Times New Roman"/>
          <w:noProof/>
          <w:szCs w:val="24"/>
        </w:rPr>
        <w:tab/>
      </w:r>
      <w:r>
        <w:rPr>
          <w:rFonts w:cs="Times New Roman"/>
          <w:noProof/>
          <w:szCs w:val="24"/>
        </w:rPr>
        <w:tab/>
        <w:t>i.e qstat[job_script]</w:t>
      </w:r>
    </w:p>
    <w:p w14:paraId="15B84B58" w14:textId="77777777" w:rsidR="00F500C0" w:rsidRDefault="00F500C0" w:rsidP="00A959E6">
      <w:pPr>
        <w:rPr>
          <w:rFonts w:cs="Times New Roman"/>
          <w:noProof/>
          <w:szCs w:val="24"/>
        </w:rPr>
      </w:pPr>
      <w:r>
        <w:rPr>
          <w:rFonts w:cs="Times New Roman"/>
          <w:i/>
          <w:noProof/>
          <w:szCs w:val="24"/>
        </w:rPr>
        <w:t>-qdel</w:t>
      </w:r>
      <w:r w:rsidR="00F01B70">
        <w:rPr>
          <w:rFonts w:cs="Times New Roman"/>
          <w:i/>
          <w:noProof/>
          <w:szCs w:val="24"/>
        </w:rPr>
        <w:tab/>
      </w:r>
      <w:r w:rsidR="00F01B70">
        <w:rPr>
          <w:rFonts w:cs="Times New Roman"/>
          <w:noProof/>
          <w:szCs w:val="24"/>
        </w:rPr>
        <w:tab/>
        <w:t>deletes pbs job</w:t>
      </w:r>
    </w:p>
    <w:p w14:paraId="5A2F1C86" w14:textId="77777777" w:rsidR="005432CC" w:rsidRPr="00F01B70" w:rsidRDefault="005432CC" w:rsidP="00A959E6">
      <w:pPr>
        <w:rPr>
          <w:rFonts w:cs="Times New Roman"/>
          <w:noProof/>
          <w:szCs w:val="24"/>
        </w:rPr>
      </w:pPr>
      <w:r>
        <w:rPr>
          <w:rFonts w:cs="Times New Roman"/>
          <w:noProof/>
          <w:szCs w:val="24"/>
        </w:rPr>
        <w:tab/>
      </w:r>
      <w:r>
        <w:rPr>
          <w:rFonts w:cs="Times New Roman"/>
          <w:noProof/>
          <w:szCs w:val="24"/>
        </w:rPr>
        <w:tab/>
        <w:t>i.e qdel[job_script]</w:t>
      </w:r>
    </w:p>
    <w:p w14:paraId="5C662B4D" w14:textId="77777777" w:rsidR="00F500C0" w:rsidRDefault="00F500C0" w:rsidP="00A959E6">
      <w:pPr>
        <w:rPr>
          <w:rFonts w:cs="Times New Roman"/>
          <w:noProof/>
          <w:szCs w:val="24"/>
        </w:rPr>
      </w:pPr>
      <w:r>
        <w:rPr>
          <w:rFonts w:cs="Times New Roman"/>
          <w:i/>
          <w:noProof/>
          <w:szCs w:val="24"/>
        </w:rPr>
        <w:t>-qhold</w:t>
      </w:r>
      <w:r w:rsidR="005432CC">
        <w:rPr>
          <w:rFonts w:cs="Times New Roman"/>
          <w:i/>
          <w:noProof/>
          <w:szCs w:val="24"/>
        </w:rPr>
        <w:tab/>
      </w:r>
      <w:r w:rsidR="005432CC">
        <w:rPr>
          <w:rFonts w:cs="Times New Roman"/>
          <w:i/>
          <w:noProof/>
          <w:szCs w:val="24"/>
        </w:rPr>
        <w:tab/>
      </w:r>
      <w:r w:rsidR="005432CC">
        <w:rPr>
          <w:rFonts w:cs="Times New Roman"/>
          <w:noProof/>
          <w:szCs w:val="24"/>
        </w:rPr>
        <w:t>helds a pbs job</w:t>
      </w:r>
    </w:p>
    <w:p w14:paraId="56981505" w14:textId="77777777" w:rsidR="005432CC" w:rsidRPr="005432CC" w:rsidRDefault="005432CC" w:rsidP="00A959E6">
      <w:pPr>
        <w:rPr>
          <w:rFonts w:cs="Times New Roman"/>
          <w:noProof/>
          <w:szCs w:val="24"/>
        </w:rPr>
      </w:pPr>
      <w:r>
        <w:rPr>
          <w:rFonts w:cs="Times New Roman"/>
          <w:noProof/>
          <w:szCs w:val="24"/>
        </w:rPr>
        <w:tab/>
      </w:r>
      <w:r>
        <w:rPr>
          <w:rFonts w:cs="Times New Roman"/>
          <w:noProof/>
          <w:szCs w:val="24"/>
        </w:rPr>
        <w:tab/>
        <w:t>i.e qheld[job_script]</w:t>
      </w:r>
    </w:p>
    <w:p w14:paraId="236B37CF" w14:textId="77777777" w:rsidR="00F500C0" w:rsidRDefault="00F500C0" w:rsidP="00A959E6">
      <w:pPr>
        <w:rPr>
          <w:rFonts w:cs="Times New Roman"/>
          <w:noProof/>
          <w:szCs w:val="24"/>
        </w:rPr>
      </w:pPr>
      <w:r>
        <w:rPr>
          <w:rFonts w:cs="Times New Roman"/>
          <w:i/>
          <w:noProof/>
          <w:szCs w:val="24"/>
        </w:rPr>
        <w:t>-qrls</w:t>
      </w:r>
      <w:r w:rsidR="005432CC">
        <w:rPr>
          <w:rFonts w:cs="Times New Roman"/>
          <w:i/>
          <w:noProof/>
          <w:szCs w:val="24"/>
        </w:rPr>
        <w:tab/>
      </w:r>
      <w:r w:rsidR="005432CC">
        <w:rPr>
          <w:rFonts w:cs="Times New Roman"/>
          <w:i/>
          <w:noProof/>
          <w:szCs w:val="24"/>
        </w:rPr>
        <w:tab/>
      </w:r>
      <w:r w:rsidR="005432CC">
        <w:rPr>
          <w:rFonts w:cs="Times New Roman"/>
          <w:noProof/>
          <w:szCs w:val="24"/>
        </w:rPr>
        <w:t>release helded pbs job</w:t>
      </w:r>
    </w:p>
    <w:p w14:paraId="6348D59E" w14:textId="77777777" w:rsidR="005432CC" w:rsidRPr="005432CC" w:rsidRDefault="005432CC" w:rsidP="00A959E6">
      <w:pPr>
        <w:rPr>
          <w:rFonts w:cs="Times New Roman"/>
          <w:noProof/>
          <w:szCs w:val="24"/>
        </w:rPr>
      </w:pPr>
      <w:r>
        <w:rPr>
          <w:rFonts w:cs="Times New Roman"/>
          <w:noProof/>
          <w:szCs w:val="24"/>
        </w:rPr>
        <w:tab/>
      </w:r>
      <w:r>
        <w:rPr>
          <w:rFonts w:cs="Times New Roman"/>
          <w:noProof/>
          <w:szCs w:val="24"/>
        </w:rPr>
        <w:tab/>
        <w:t>i.e qrls[job_script]</w:t>
      </w:r>
    </w:p>
    <w:p w14:paraId="7C37EAEE" w14:textId="77777777" w:rsidR="00B96870" w:rsidRDefault="00BC3303" w:rsidP="00A959E6">
      <w:pPr>
        <w:rPr>
          <w:rFonts w:cs="Times New Roman"/>
          <w:noProof/>
          <w:szCs w:val="24"/>
        </w:rPr>
      </w:pPr>
      <w:r>
        <w:rPr>
          <w:rFonts w:cs="Times New Roman"/>
          <w:noProof/>
          <w:szCs w:val="24"/>
        </w:rPr>
        <w:t>Enterprise servers need to be excellent,secured, inexpensive,supportive</w:t>
      </w:r>
      <w:r w:rsidR="00114DF1">
        <w:rPr>
          <w:rFonts w:cs="Times New Roman"/>
          <w:noProof/>
          <w:szCs w:val="24"/>
        </w:rPr>
        <w:t xml:space="preserve">. </w:t>
      </w:r>
    </w:p>
    <w:p w14:paraId="083CB92E" w14:textId="77777777" w:rsidR="00FC5481" w:rsidRDefault="00A959E6" w:rsidP="00A959E6">
      <w:pPr>
        <w:rPr>
          <w:rFonts w:cs="Times New Roman"/>
          <w:noProof/>
          <w:szCs w:val="24"/>
        </w:rPr>
      </w:pPr>
      <w:r>
        <w:rPr>
          <w:rFonts w:cs="Times New Roman"/>
          <w:noProof/>
          <w:szCs w:val="24"/>
        </w:rPr>
        <w:t xml:space="preserve">My contribution to </w:t>
      </w:r>
      <w:r w:rsidR="00222A37">
        <w:rPr>
          <w:rFonts w:cs="Times New Roman"/>
          <w:noProof/>
          <w:szCs w:val="24"/>
        </w:rPr>
        <w:t xml:space="preserve">the project was to provide the PBS commands actions by only </w:t>
      </w:r>
      <w:r w:rsidR="00EA7C36">
        <w:rPr>
          <w:rFonts w:cs="Times New Roman"/>
          <w:noProof/>
          <w:szCs w:val="24"/>
        </w:rPr>
        <w:t xml:space="preserve">by </w:t>
      </w:r>
      <w:r w:rsidR="00222A37">
        <w:rPr>
          <w:rFonts w:cs="Times New Roman"/>
          <w:noProof/>
          <w:szCs w:val="24"/>
        </w:rPr>
        <w:t>one keypress and make it userfriendly on monitoring and viewing platform without the user to use another rlogin</w:t>
      </w:r>
      <w:r w:rsidR="00EA7C36">
        <w:rPr>
          <w:rFonts w:cs="Times New Roman"/>
          <w:noProof/>
          <w:szCs w:val="24"/>
        </w:rPr>
        <w:t xml:space="preserve"> and perform PBS actions. If in</w:t>
      </w:r>
      <w:r w:rsidR="00222A37">
        <w:rPr>
          <w:rFonts w:cs="Times New Roman"/>
          <w:noProof/>
          <w:szCs w:val="24"/>
        </w:rPr>
        <w:t xml:space="preserve">case the user is new to the system then the user has the necessity to educate </w:t>
      </w:r>
      <w:r w:rsidR="00FC5481">
        <w:rPr>
          <w:rFonts w:cs="Times New Roman"/>
          <w:noProof/>
          <w:szCs w:val="24"/>
        </w:rPr>
        <w:t>regarding usage of PuTTY and following with PBS commands. Therfore, the applicati</w:t>
      </w:r>
      <w:r w:rsidR="009B49D8">
        <w:rPr>
          <w:rFonts w:cs="Times New Roman"/>
          <w:noProof/>
          <w:szCs w:val="24"/>
        </w:rPr>
        <w:t>on would be an advantage and used as an industrial purpose.</w:t>
      </w:r>
      <w:r w:rsidR="00D72FFA">
        <w:rPr>
          <w:rFonts w:cs="Times New Roman"/>
          <w:noProof/>
          <w:szCs w:val="24"/>
        </w:rPr>
        <w:t xml:space="preserve"> </w:t>
      </w:r>
    </w:p>
    <w:p w14:paraId="1C98D1FC" w14:textId="77777777" w:rsidR="00B812FD" w:rsidRDefault="00EA7C36" w:rsidP="00A959E6">
      <w:pPr>
        <w:rPr>
          <w:rFonts w:cs="Times New Roman"/>
          <w:noProof/>
          <w:szCs w:val="24"/>
        </w:rPr>
      </w:pPr>
      <w:r>
        <w:rPr>
          <w:rFonts w:cs="Times New Roman"/>
          <w:noProof/>
          <w:szCs w:val="24"/>
        </w:rPr>
        <w:t>The applicaton is known to be u</w:t>
      </w:r>
      <w:r w:rsidR="00222A37">
        <w:rPr>
          <w:rFonts w:cs="Times New Roman"/>
          <w:noProof/>
          <w:szCs w:val="24"/>
        </w:rPr>
        <w:t>serspecific</w:t>
      </w:r>
      <w:r>
        <w:rPr>
          <w:rFonts w:cs="Times New Roman"/>
          <w:noProof/>
          <w:szCs w:val="24"/>
        </w:rPr>
        <w:t xml:space="preserve"> application because only the authorized user can perform these operations and to whom the authentication is granted. I have provided the functionalitity to the application taking into the note that the logged user can perform his own operations. The logged user can montior the other user jobs but cannot perform operations to it. Only the root </w:t>
      </w:r>
      <w:r w:rsidR="00795624">
        <w:rPr>
          <w:rFonts w:cs="Times New Roman"/>
          <w:noProof/>
          <w:szCs w:val="24"/>
        </w:rPr>
        <w:t>or the application administrator can terminate all jobs or other user jobs.</w:t>
      </w:r>
    </w:p>
    <w:p w14:paraId="2DBC73D5" w14:textId="77777777" w:rsidR="0048543A" w:rsidRDefault="00795624" w:rsidP="00635EC3">
      <w:pPr>
        <w:rPr>
          <w:rFonts w:cs="Times New Roman"/>
          <w:b/>
          <w:caps/>
          <w:outline/>
          <w:noProof/>
          <w:color w:val="DD8047"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cs="Times New Roman"/>
          <w:noProof/>
          <w:szCs w:val="24"/>
        </w:rPr>
        <w:t xml:space="preserve">Using one of the </w:t>
      </w:r>
      <w:r w:rsidR="0008687B">
        <w:rPr>
          <w:rFonts w:cs="Times New Roman"/>
          <w:noProof/>
          <w:szCs w:val="24"/>
        </w:rPr>
        <w:t>PHP</w:t>
      </w:r>
      <w:r>
        <w:rPr>
          <w:rFonts w:cs="Times New Roman"/>
          <w:noProof/>
          <w:szCs w:val="24"/>
        </w:rPr>
        <w:t xml:space="preserve"> program execution functions exec()</w:t>
      </w:r>
      <w:r>
        <w:rPr>
          <w:rStyle w:val="FootnoteReference"/>
          <w:rFonts w:cs="Times New Roman"/>
          <w:noProof/>
          <w:szCs w:val="24"/>
        </w:rPr>
        <w:footnoteReference w:id="1"/>
      </w:r>
      <w:r>
        <w:rPr>
          <w:rFonts w:cs="Times New Roman"/>
          <w:noProof/>
          <w:szCs w:val="24"/>
        </w:rPr>
        <w:t>. The exec() is utilized for execution of an external program or an command which appends the command or a program until end.</w:t>
      </w:r>
      <w:r w:rsidR="0048543A">
        <w:rPr>
          <w:noProof/>
        </w:rPr>
        <w:br w:type="page"/>
      </w:r>
    </w:p>
    <w:p w14:paraId="31B49091" w14:textId="77777777" w:rsidR="0048543A"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71ACA83" w14:textId="77777777" w:rsidR="0048543A"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9D7FA80" w14:textId="77777777" w:rsidR="00A64CCC" w:rsidRDefault="00A64CCC"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DB1E487" w14:textId="77777777" w:rsidR="0048543A" w:rsidRDefault="0048543A" w:rsidP="000A292D">
      <w:pPr>
        <w:pStyle w:val="Title"/>
        <w:jc w:val="left"/>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2</w:t>
      </w:r>
    </w:p>
    <w:p w14:paraId="3C98FBB1" w14:textId="52FE79EB" w:rsidR="0048543A" w:rsidRDefault="000A292D" w:rsidP="009118AC">
      <w:pPr>
        <w:pStyle w:val="Heading1"/>
        <w:rPr>
          <w:noProof/>
        </w:rPr>
      </w:pPr>
      <w:bookmarkStart w:id="10" w:name="_Toc453699831"/>
      <w:r>
        <w:rPr>
          <w:noProof/>
        </w:rPr>
        <w:t xml:space="preserve">2 </w:t>
      </w:r>
      <w:r w:rsidR="00632E56">
        <w:rPr>
          <w:noProof/>
        </w:rPr>
        <w:t>P</w:t>
      </w:r>
      <w:r w:rsidR="00847AD6">
        <w:rPr>
          <w:noProof/>
        </w:rPr>
        <w:t>BS Operations</w:t>
      </w:r>
      <w:bookmarkEnd w:id="10"/>
    </w:p>
    <w:p w14:paraId="53FC7750" w14:textId="77777777" w:rsidR="0079418B" w:rsidRDefault="00F3479C" w:rsidP="008F26C1">
      <w:pPr>
        <w:pStyle w:val="Heading2"/>
        <w:rPr>
          <w:b w:val="0"/>
          <w:noProof/>
        </w:rPr>
      </w:pPr>
      <w:bookmarkStart w:id="11" w:name="_Toc453699832"/>
      <w:r w:rsidRPr="00F05107">
        <w:rPr>
          <w:noProof/>
        </w:rPr>
        <w:t>2.1</w:t>
      </w:r>
      <w:r w:rsidRPr="00F05107">
        <w:rPr>
          <w:noProof/>
        </w:rPr>
        <w:tab/>
      </w:r>
      <w:r w:rsidR="00976936" w:rsidRPr="00976936">
        <w:rPr>
          <w:noProof/>
        </w:rPr>
        <w:t>Creating web based PBS operations via PHP</w:t>
      </w:r>
      <w:bookmarkEnd w:id="11"/>
    </w:p>
    <w:p w14:paraId="177A12E1" w14:textId="77777777" w:rsidR="00F41467" w:rsidRDefault="00E25070" w:rsidP="00FE14A1">
      <w:pPr>
        <w:rPr>
          <w:noProof/>
        </w:rPr>
      </w:pPr>
      <w:r>
        <w:rPr>
          <w:noProof/>
        </w:rPr>
        <w:tab/>
      </w:r>
      <w:r w:rsidR="00DE57DC">
        <w:rPr>
          <w:noProof/>
        </w:rPr>
        <w:t xml:space="preserve">To </w:t>
      </w:r>
      <w:r w:rsidR="00710742">
        <w:rPr>
          <w:noProof/>
        </w:rPr>
        <w:t>create the web based PBS operations via PHP, it’s important to be ackn</w:t>
      </w:r>
      <w:r w:rsidR="000B00AC">
        <w:rPr>
          <w:noProof/>
        </w:rPr>
        <w:t>owledge about PBS workf</w:t>
      </w:r>
      <w:r w:rsidR="00710742">
        <w:rPr>
          <w:noProof/>
        </w:rPr>
        <w:t>low</w:t>
      </w:r>
      <w:r w:rsidR="000B00AC">
        <w:rPr>
          <w:noProof/>
        </w:rPr>
        <w:t xml:space="preserve"> consisting it’s components</w:t>
      </w:r>
      <w:r w:rsidR="00710742">
        <w:rPr>
          <w:noProof/>
        </w:rPr>
        <w:t>, it’s distribution, load management methodology, resource utilization, queuing theory for PBS</w:t>
      </w:r>
      <w:r w:rsidR="000B00AC">
        <w:rPr>
          <w:noProof/>
        </w:rPr>
        <w:t>, schedule</w:t>
      </w:r>
      <w:r w:rsidR="005E5F1E">
        <w:rPr>
          <w:noProof/>
        </w:rPr>
        <w:t xml:space="preserve"> the PBS </w:t>
      </w:r>
      <w:r w:rsidR="000B00AC">
        <w:rPr>
          <w:noProof/>
        </w:rPr>
        <w:t>jobs, monitor and perform PBS operations on jobs on client side.</w:t>
      </w:r>
    </w:p>
    <w:p w14:paraId="4132FAE9" w14:textId="77777777" w:rsidR="00FE14A1" w:rsidRPr="0091241F" w:rsidRDefault="00F41467" w:rsidP="00316B8A">
      <w:pPr>
        <w:rPr>
          <w:noProof/>
        </w:rPr>
      </w:pPr>
      <w:r>
        <w:rPr>
          <w:noProof/>
        </w:rPr>
        <w:tab/>
        <w:t>On server side the most basic requirement of the system is to install or configure PBS</w:t>
      </w:r>
      <w:r w:rsidR="000B00AC">
        <w:rPr>
          <w:noProof/>
        </w:rPr>
        <w:t xml:space="preserve"> </w:t>
      </w:r>
      <w:r>
        <w:rPr>
          <w:noProof/>
        </w:rPr>
        <w:t>Environment such that the web application understands the commands to let it perform client operations. The PuTTY interface is just an medium to communicate with the server and execute the command</w:t>
      </w:r>
      <w:r w:rsidR="00E25E06">
        <w:rPr>
          <w:noProof/>
        </w:rPr>
        <w:t>s</w:t>
      </w:r>
      <w:r>
        <w:rPr>
          <w:noProof/>
        </w:rPr>
        <w:t xml:space="preserve"> installed on server which is direct connection to the command shell terminal to </w:t>
      </w:r>
      <w:r w:rsidR="00316B8A">
        <w:rPr>
          <w:noProof/>
        </w:rPr>
        <w:t>PuTTY</w:t>
      </w:r>
      <w:r w:rsidR="0091241F">
        <w:rPr>
          <w:noProof/>
        </w:rPr>
        <w:t xml:space="preserve">. To monitor the data the output of </w:t>
      </w:r>
      <w:r w:rsidR="0091241F">
        <w:rPr>
          <w:i/>
          <w:noProof/>
        </w:rPr>
        <w:t>qstat</w:t>
      </w:r>
      <w:r w:rsidR="00E25E06">
        <w:rPr>
          <w:noProof/>
        </w:rPr>
        <w:t xml:space="preserve"> command is returned in a norma</w:t>
      </w:r>
      <w:r w:rsidR="0091241F">
        <w:rPr>
          <w:noProof/>
        </w:rPr>
        <w:t xml:space="preserve">l text file </w:t>
      </w:r>
      <w:r w:rsidR="00E25E06">
        <w:rPr>
          <w:noProof/>
        </w:rPr>
        <w:t xml:space="preserve">and </w:t>
      </w:r>
      <w:r w:rsidR="0091241F">
        <w:rPr>
          <w:noProof/>
        </w:rPr>
        <w:t>from where the data is read. The returned output is formatted and with the contribution scripting languages and style sheets made it visible on front end</w:t>
      </w:r>
      <w:r w:rsidR="00E25E06">
        <w:rPr>
          <w:noProof/>
        </w:rPr>
        <w:t xml:space="preserve"> such that the users can perform concerned operations on the jobs they had submitted on the system</w:t>
      </w:r>
      <w:r w:rsidR="0091241F">
        <w:rPr>
          <w:noProof/>
        </w:rPr>
        <w:t>.</w:t>
      </w:r>
      <w:r w:rsidR="00497B8F">
        <w:rPr>
          <w:noProof/>
        </w:rPr>
        <w:t xml:space="preserve"> To make the web application  work with th</w:t>
      </w:r>
      <w:r w:rsidR="00F45893">
        <w:rPr>
          <w:noProof/>
        </w:rPr>
        <w:t>e interface</w:t>
      </w:r>
      <w:r w:rsidR="00497B8F">
        <w:rPr>
          <w:noProof/>
        </w:rPr>
        <w:t xml:space="preserve"> </w:t>
      </w:r>
      <w:r w:rsidR="00F45893">
        <w:rPr>
          <w:noProof/>
        </w:rPr>
        <w:t>the enitre workflow is important to understand.</w:t>
      </w:r>
    </w:p>
    <w:p w14:paraId="5BD086D2" w14:textId="77777777" w:rsidR="001D26D3" w:rsidRPr="002272B6" w:rsidRDefault="000B00AC" w:rsidP="00FE14A1">
      <w:pPr>
        <w:ind w:firstLine="720"/>
        <w:rPr>
          <w:noProof/>
        </w:rPr>
      </w:pPr>
      <w:r>
        <w:rPr>
          <w:noProof/>
        </w:rPr>
        <w:t>PBS</w:t>
      </w:r>
      <w:r w:rsidR="004339D7">
        <w:rPr>
          <w:noProof/>
        </w:rPr>
        <w:t xml:space="preserve"> is a</w:t>
      </w:r>
      <w:r w:rsidR="001D26D3">
        <w:rPr>
          <w:noProof/>
        </w:rPr>
        <w:t xml:space="preserve"> worload management system whi</w:t>
      </w:r>
      <w:r w:rsidR="008C7786">
        <w:rPr>
          <w:noProof/>
        </w:rPr>
        <w:t xml:space="preserve">ch includes the feature of </w:t>
      </w:r>
      <w:r w:rsidR="001D26D3">
        <w:rPr>
          <w:noProof/>
        </w:rPr>
        <w:t xml:space="preserve">queuing. </w:t>
      </w:r>
      <w:r w:rsidR="008C7786">
        <w:rPr>
          <w:noProof/>
        </w:rPr>
        <w:t>Q</w:t>
      </w:r>
      <w:r w:rsidR="001D26D3">
        <w:rPr>
          <w:noProof/>
        </w:rPr>
        <w:t>ueueing</w:t>
      </w:r>
      <w:r w:rsidR="008C7786">
        <w:rPr>
          <w:noProof/>
        </w:rPr>
        <w:t xml:space="preserve"> is basically </w:t>
      </w:r>
      <w:r w:rsidR="00232999">
        <w:rPr>
          <w:noProof/>
        </w:rPr>
        <w:t xml:space="preserve">to </w:t>
      </w:r>
      <w:r w:rsidR="008C7786">
        <w:rPr>
          <w:noProof/>
        </w:rPr>
        <w:t xml:space="preserve">queue the submitted jobs until the </w:t>
      </w:r>
      <w:r w:rsidR="00FE14A1">
        <w:rPr>
          <w:noProof/>
        </w:rPr>
        <w:t>managing system is ready</w:t>
      </w:r>
      <w:r w:rsidR="008C7786">
        <w:rPr>
          <w:noProof/>
        </w:rPr>
        <w:t xml:space="preserve"> to run the jobs</w:t>
      </w:r>
      <w:r w:rsidR="00FE14A1">
        <w:rPr>
          <w:noProof/>
        </w:rPr>
        <w:t>.</w:t>
      </w:r>
      <w:r w:rsidR="00A23EED">
        <w:rPr>
          <w:noProof/>
        </w:rPr>
        <w:t xml:space="preserve"> </w:t>
      </w:r>
      <w:r w:rsidR="00A1607A">
        <w:rPr>
          <w:noProof/>
        </w:rPr>
        <w:t>During the process of queuing several factors are taken into consideration such as service time distribution i.e the time required by the user, total number of servers</w:t>
      </w:r>
      <w:r w:rsidR="00B839FF">
        <w:rPr>
          <w:noProof/>
        </w:rPr>
        <w:t xml:space="preserve"> for </w:t>
      </w:r>
      <w:r w:rsidR="00B839FF">
        <w:rPr>
          <w:i/>
          <w:noProof/>
        </w:rPr>
        <w:t>n</w:t>
      </w:r>
      <w:r w:rsidR="00B839FF">
        <w:rPr>
          <w:noProof/>
        </w:rPr>
        <w:t xml:space="preserve"> number of customers</w:t>
      </w:r>
      <w:r w:rsidR="00A1607A">
        <w:rPr>
          <w:noProof/>
        </w:rPr>
        <w:t>,</w:t>
      </w:r>
      <w:r w:rsidR="00B839FF">
        <w:rPr>
          <w:noProof/>
        </w:rPr>
        <w:t xml:space="preserve"> </w:t>
      </w:r>
      <w:r w:rsidR="00A1607A">
        <w:rPr>
          <w:noProof/>
        </w:rPr>
        <w:t xml:space="preserve">the maximum capacity a queue in the </w:t>
      </w:r>
      <w:r w:rsidR="002272B6">
        <w:rPr>
          <w:noProof/>
        </w:rPr>
        <w:t xml:space="preserve">resource </w:t>
      </w:r>
      <w:r w:rsidR="00A1607A">
        <w:rPr>
          <w:noProof/>
        </w:rPr>
        <w:t>managing syste</w:t>
      </w:r>
      <w:r w:rsidR="002272B6">
        <w:rPr>
          <w:noProof/>
        </w:rPr>
        <w:t>m.</w:t>
      </w:r>
    </w:p>
    <w:p w14:paraId="69D11FBF" w14:textId="4E0F1445" w:rsidR="00A434ED" w:rsidRDefault="00211993" w:rsidP="00B7679C">
      <w:r>
        <w:rPr>
          <w:noProof/>
          <w:lang w:eastAsia="en-US"/>
        </w:rPr>
        <w:lastRenderedPageBreak/>
        <mc:AlternateContent>
          <mc:Choice Requires="wps">
            <w:drawing>
              <wp:anchor distT="0" distB="0" distL="114300" distR="114300" simplePos="0" relativeHeight="251672576" behindDoc="0" locked="0" layoutInCell="1" allowOverlap="1" wp14:anchorId="33898517" wp14:editId="18DAA6BD">
                <wp:simplePos x="0" y="0"/>
                <wp:positionH relativeFrom="column">
                  <wp:posOffset>1381125</wp:posOffset>
                </wp:positionH>
                <wp:positionV relativeFrom="paragraph">
                  <wp:posOffset>1652270</wp:posOffset>
                </wp:positionV>
                <wp:extent cx="3840480" cy="247650"/>
                <wp:effectExtent l="0" t="0" r="7620" b="0"/>
                <wp:wrapTopAndBottom/>
                <wp:docPr id="29" name="Text Box 29"/>
                <wp:cNvGraphicFramePr/>
                <a:graphic xmlns:a="http://schemas.openxmlformats.org/drawingml/2006/main">
                  <a:graphicData uri="http://schemas.microsoft.com/office/word/2010/wordprocessingShape">
                    <wps:wsp>
                      <wps:cNvSpPr txBox="1"/>
                      <wps:spPr>
                        <a:xfrm>
                          <a:off x="0" y="0"/>
                          <a:ext cx="3840480" cy="247650"/>
                        </a:xfrm>
                        <a:prstGeom prst="rect">
                          <a:avLst/>
                        </a:prstGeom>
                        <a:solidFill>
                          <a:prstClr val="white"/>
                        </a:solidFill>
                        <a:ln>
                          <a:noFill/>
                        </a:ln>
                      </wps:spPr>
                      <wps:txbx>
                        <w:txbxContent>
                          <w:p w14:paraId="13B42C7B" w14:textId="4C268B29" w:rsidR="00925129" w:rsidRPr="003E1270" w:rsidRDefault="00925129" w:rsidP="00AE0134">
                            <w:pPr>
                              <w:pStyle w:val="Caption"/>
                              <w:rPr>
                                <w:noProof/>
                                <w:sz w:val="18"/>
                                <w:szCs w:val="18"/>
                              </w:rPr>
                            </w:pPr>
                            <w:bookmarkStart w:id="12" w:name="_Toc453890694"/>
                            <w:r>
                              <w:t xml:space="preserve">Figure </w:t>
                            </w:r>
                            <w:fldSimple w:instr=" SEQ Figure \* ARABIC ">
                              <w:r w:rsidR="005E6938">
                                <w:rPr>
                                  <w:noProof/>
                                </w:rPr>
                                <w:t>2</w:t>
                              </w:r>
                            </w:fldSimple>
                            <w:r>
                              <w:t>: PBS commands to J</w:t>
                            </w:r>
                            <w:r w:rsidRPr="00AE0134">
                              <w:t xml:space="preserve">ob </w:t>
                            </w:r>
                            <w:r>
                              <w:t>S</w:t>
                            </w:r>
                            <w:r w:rsidRPr="00AE0134">
                              <w:t>erver</w:t>
                            </w:r>
                            <w:bookmarkEnd w:id="12"/>
                          </w:p>
                          <w:p w14:paraId="667FC0AA" w14:textId="594890FB" w:rsidR="00925129" w:rsidRPr="0094000D" w:rsidRDefault="00925129" w:rsidP="0021199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898517" id="_x0000_t202" coordsize="21600,21600" o:spt="202" path="m,l,21600r21600,l21600,xe">
                <v:stroke joinstyle="miter"/>
                <v:path gradientshapeok="t" o:connecttype="rect"/>
              </v:shapetype>
              <v:shape id="Text Box 29" o:spid="_x0000_s1029" type="#_x0000_t202" style="position:absolute;left:0;text-align:left;margin-left:108.75pt;margin-top:130.1pt;width:302.4pt;height:1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" stroked="f">
                <v:textbox inset="0,0,0,0">
                  <w:txbxContent>
                    <w:p w14:paraId="13B42C7B" w14:textId="4C268B29" w:rsidR="00925129" w:rsidRPr="003E1270" w:rsidRDefault="00925129" w:rsidP="00AE0134">
                      <w:pPr>
                        <w:pStyle w:val="Caption"/>
                        <w:rPr>
                          <w:noProof/>
                          <w:sz w:val="18"/>
                          <w:szCs w:val="18"/>
                        </w:rPr>
                      </w:pPr>
                      <w:bookmarkStart w:id="13" w:name="_Toc453890694"/>
                      <w:r>
                        <w:t xml:space="preserve">Figure </w:t>
                      </w:r>
                      <w:fldSimple w:instr=" SEQ Figure \* ARABIC ">
                        <w:r w:rsidR="005E6938">
                          <w:rPr>
                            <w:noProof/>
                          </w:rPr>
                          <w:t>2</w:t>
                        </w:r>
                      </w:fldSimple>
                      <w:r>
                        <w:t>: PBS commands to J</w:t>
                      </w:r>
                      <w:r w:rsidRPr="00AE0134">
                        <w:t xml:space="preserve">ob </w:t>
                      </w:r>
                      <w:r>
                        <w:t>S</w:t>
                      </w:r>
                      <w:r w:rsidRPr="00AE0134">
                        <w:t>erver</w:t>
                      </w:r>
                      <w:bookmarkEnd w:id="13"/>
                    </w:p>
                    <w:p w14:paraId="667FC0AA" w14:textId="594890FB" w:rsidR="00925129" w:rsidRPr="0094000D" w:rsidRDefault="00925129" w:rsidP="00211993">
                      <w:pPr>
                        <w:pStyle w:val="Caption"/>
                        <w:rPr>
                          <w:noProof/>
                        </w:rPr>
                      </w:pPr>
                    </w:p>
                  </w:txbxContent>
                </v:textbox>
                <w10:wrap type="topAndBottom"/>
              </v:shape>
            </w:pict>
          </mc:Fallback>
        </mc:AlternateContent>
      </w:r>
      <w:r>
        <w:rPr>
          <w:noProof/>
          <w:lang w:eastAsia="en-US"/>
        </w:rPr>
        <w:drawing>
          <wp:anchor distT="0" distB="0" distL="114300" distR="114300" simplePos="0" relativeHeight="251663360" behindDoc="0" locked="0" layoutInCell="1" allowOverlap="1" wp14:anchorId="7F6C4B4A" wp14:editId="153DA118">
            <wp:simplePos x="0" y="0"/>
            <wp:positionH relativeFrom="column">
              <wp:posOffset>1384935</wp:posOffset>
            </wp:positionH>
            <wp:positionV relativeFrom="paragraph">
              <wp:posOffset>4445</wp:posOffset>
            </wp:positionV>
            <wp:extent cx="3840480" cy="159067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1.png"/>
                    <pic:cNvPicPr/>
                  </pic:nvPicPr>
                  <pic:blipFill>
                    <a:blip r:embed="rId21"/>
                    <a:stretch>
                      <a:fillRect/>
                    </a:stretch>
                  </pic:blipFill>
                  <pic:spPr>
                    <a:xfrm>
                      <a:off x="0" y="0"/>
                      <a:ext cx="3840480" cy="1590675"/>
                    </a:xfrm>
                    <a:prstGeom prst="rect">
                      <a:avLst/>
                    </a:prstGeom>
                  </pic:spPr>
                </pic:pic>
              </a:graphicData>
            </a:graphic>
            <wp14:sizeRelH relativeFrom="margin">
              <wp14:pctWidth>0</wp14:pctWidth>
            </wp14:sizeRelH>
            <wp14:sizeRelV relativeFrom="margin">
              <wp14:pctHeight>0</wp14:pctHeight>
            </wp14:sizeRelV>
          </wp:anchor>
        </w:drawing>
      </w:r>
      <w:r w:rsidR="002272B6">
        <w:rPr>
          <w:noProof/>
        </w:rPr>
        <w:tab/>
        <w:t xml:space="preserve">PBS Components </w:t>
      </w:r>
      <w:r w:rsidR="006D0E75">
        <w:rPr>
          <w:noProof/>
        </w:rPr>
        <w:t xml:space="preserve">are of two types such as user level and system service. The </w:t>
      </w:r>
      <w:r w:rsidR="009C7EB2">
        <w:rPr>
          <w:noProof/>
        </w:rPr>
        <w:t xml:space="preserve">workflow of PBS Components consists of PBS Commands, PBS Server, PBS Monitoring, </w:t>
      </w:r>
      <w:r w:rsidR="004B476B">
        <w:rPr>
          <w:noProof/>
        </w:rPr>
        <w:t xml:space="preserve">Job Scheduler. The PBS Commands used on command line and on a graphical </w:t>
      </w:r>
      <w:r w:rsidR="00B41392">
        <w:rPr>
          <w:noProof/>
        </w:rPr>
        <w:t>interface to perform PBS operations like submit,</w:t>
      </w:r>
      <w:r w:rsidR="00765F5E">
        <w:rPr>
          <w:noProof/>
        </w:rPr>
        <w:t xml:space="preserve"> </w:t>
      </w:r>
      <w:r w:rsidR="00B41392">
        <w:rPr>
          <w:noProof/>
        </w:rPr>
        <w:t>delete,</w:t>
      </w:r>
      <w:r w:rsidR="00765F5E">
        <w:rPr>
          <w:noProof/>
        </w:rPr>
        <w:t xml:space="preserve"> hold</w:t>
      </w:r>
      <w:r w:rsidR="00B41392">
        <w:rPr>
          <w:noProof/>
        </w:rPr>
        <w:t xml:space="preserve"> etc. The user commands can perform its own PBS operations but the user should have account i.e the user should be a valid user.</w:t>
      </w:r>
      <w:r w:rsidR="009B4941">
        <w:rPr>
          <w:noProof/>
        </w:rPr>
        <w:t xml:space="preserve"> The root user of PBS server has the privileges to perform PBS operations in common and also has the privilege to undo specific user operations or perform particular PBS operation in</w:t>
      </w:r>
      <w:r w:rsidR="00441E0A">
        <w:rPr>
          <w:noProof/>
        </w:rPr>
        <w:t xml:space="preserve"> similar to overall </w:t>
      </w:r>
      <w:r w:rsidR="009B4941">
        <w:rPr>
          <w:noProof/>
        </w:rPr>
        <w:t xml:space="preserve"> jobs.</w:t>
      </w:r>
      <w:r w:rsidR="00441E0A">
        <w:rPr>
          <w:noProof/>
        </w:rPr>
        <w:t xml:space="preserve"> The PBS Server plays a important role within the components by running jobs, allocation of resources</w:t>
      </w:r>
      <w:r w:rsidR="00242B95">
        <w:rPr>
          <w:noProof/>
        </w:rPr>
        <w:t xml:space="preserve">, workload management, queue up the PBS jobs. For web based PBS action execution is also performed on the PBS Server. The transmission between the user specific </w:t>
      </w:r>
      <w:r w:rsidR="001B6E3C">
        <w:rPr>
          <w:noProof/>
        </w:rPr>
        <w:t>PBS commands</w:t>
      </w:r>
      <w:r w:rsidR="00242B95">
        <w:rPr>
          <w:noProof/>
        </w:rPr>
        <w:t xml:space="preserve"> and server</w:t>
      </w:r>
      <w:r w:rsidR="001B6E3C">
        <w:rPr>
          <w:noProof/>
        </w:rPr>
        <w:t xml:space="preserve"> is carried on network.</w:t>
      </w:r>
      <w:r w:rsidR="00D21DFC">
        <w:rPr>
          <w:noProof/>
        </w:rPr>
        <w:t xml:space="preserve"> </w:t>
      </w:r>
    </w:p>
    <w:p w14:paraId="16BBCD16" w14:textId="77777777" w:rsidR="00B2386C" w:rsidRDefault="000A6207" w:rsidP="007C41B4">
      <w:pPr>
        <w:ind w:firstLine="720"/>
        <w:rPr>
          <w:noProof/>
        </w:rPr>
      </w:pPr>
      <w:r>
        <w:rPr>
          <w:noProof/>
        </w:rPr>
        <w:t>The jobs created by the PBS command</w:t>
      </w:r>
      <w:r w:rsidR="003F5D32">
        <w:rPr>
          <w:noProof/>
        </w:rPr>
        <w:t>s</w:t>
      </w:r>
      <w:r>
        <w:rPr>
          <w:noProof/>
        </w:rPr>
        <w:t xml:space="preserve"> by the user </w:t>
      </w:r>
      <w:r w:rsidR="003F5D32">
        <w:rPr>
          <w:noProof/>
        </w:rPr>
        <w:t xml:space="preserve">to the server is monitored by MOM </w:t>
      </w:r>
      <w:r w:rsidR="00EF5E89">
        <w:rPr>
          <w:noProof/>
        </w:rPr>
        <w:t>i.e Message</w:t>
      </w:r>
      <w:r w:rsidR="003F5D32">
        <w:rPr>
          <w:noProof/>
        </w:rPr>
        <w:t xml:space="preserve"> Oriented Mini-server</w:t>
      </w:r>
      <w:r w:rsidR="00A434ED">
        <w:rPr>
          <w:rStyle w:val="FootnoteReference"/>
          <w:noProof/>
        </w:rPr>
        <w:footnoteReference w:id="2"/>
      </w:r>
      <w:r w:rsidR="003F5D32">
        <w:rPr>
          <w:noProof/>
        </w:rPr>
        <w:t>.</w:t>
      </w:r>
      <w:r w:rsidR="00B70DED">
        <w:rPr>
          <w:noProof/>
        </w:rPr>
        <w:t xml:space="preserve"> MOM is platform where the outputs are returned and after viewing the outputs the web based PBS operations can be executed by the </w:t>
      </w:r>
      <w:r w:rsidR="00C85D55">
        <w:rPr>
          <w:noProof/>
        </w:rPr>
        <w:t>user from the monitoring.When the web based operations are performed the user login privileges are same on the server by which makes the server execution easy, efficient and possiblity of jobs.</w:t>
      </w:r>
      <w:r w:rsidR="00273C96">
        <w:rPr>
          <w:noProof/>
        </w:rPr>
        <w:t xml:space="preserve"> </w:t>
      </w:r>
    </w:p>
    <w:p w14:paraId="5B13326E" w14:textId="77777777" w:rsidR="00AE0134" w:rsidRDefault="00B7679C" w:rsidP="00AE0134">
      <w:pPr>
        <w:keepNext/>
        <w:ind w:firstLine="720"/>
      </w:pPr>
      <w:r w:rsidRPr="00EE1F76">
        <w:rPr>
          <w:noProof/>
          <w:sz w:val="16"/>
          <w:szCs w:val="16"/>
          <w:lang w:eastAsia="en-US"/>
        </w:rPr>
        <w:lastRenderedPageBreak/>
        <w:drawing>
          <wp:inline distT="0" distB="0" distL="0" distR="0" wp14:anchorId="78365777" wp14:editId="57C673BA">
            <wp:extent cx="6020463"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png"/>
                    <pic:cNvPicPr/>
                  </pic:nvPicPr>
                  <pic:blipFill>
                    <a:blip r:embed="rId22"/>
                    <a:stretch>
                      <a:fillRect/>
                    </a:stretch>
                  </pic:blipFill>
                  <pic:spPr>
                    <a:xfrm>
                      <a:off x="0" y="0"/>
                      <a:ext cx="6022435" cy="3029942"/>
                    </a:xfrm>
                    <a:prstGeom prst="rect">
                      <a:avLst/>
                    </a:prstGeom>
                  </pic:spPr>
                </pic:pic>
              </a:graphicData>
            </a:graphic>
          </wp:inline>
        </w:drawing>
      </w:r>
    </w:p>
    <w:p w14:paraId="34C5B65B" w14:textId="11F4459F" w:rsidR="00B7679C" w:rsidRPr="00AE0134" w:rsidRDefault="00AE0134" w:rsidP="00AE0134">
      <w:pPr>
        <w:pStyle w:val="Caption"/>
        <w:ind w:left="2160" w:firstLine="720"/>
        <w:rPr>
          <w:noProof/>
          <w:szCs w:val="24"/>
        </w:rPr>
      </w:pPr>
      <w:bookmarkStart w:id="14" w:name="_Toc453890695"/>
      <w:r>
        <w:t xml:space="preserve">Figure </w:t>
      </w:r>
      <w:fldSimple w:instr=" SEQ Figure \* ARABIC ">
        <w:r w:rsidR="005E6938">
          <w:rPr>
            <w:noProof/>
          </w:rPr>
          <w:t>3</w:t>
        </w:r>
      </w:fldSimple>
      <w:r>
        <w:t>:</w:t>
      </w:r>
      <w:r w:rsidRPr="00AE0134">
        <w:rPr>
          <w:szCs w:val="24"/>
        </w:rPr>
        <w:t xml:space="preserve"> </w:t>
      </w:r>
      <w:r w:rsidR="0014300A">
        <w:rPr>
          <w:szCs w:val="24"/>
        </w:rPr>
        <w:t>W</w:t>
      </w:r>
      <w:r w:rsidRPr="00AE0134">
        <w:rPr>
          <w:szCs w:val="24"/>
        </w:rPr>
        <w:t xml:space="preserve">eb based </w:t>
      </w:r>
      <w:r w:rsidR="0014300A">
        <w:rPr>
          <w:szCs w:val="24"/>
        </w:rPr>
        <w:t>PBS</w:t>
      </w:r>
      <w:r w:rsidRPr="00AE0134">
        <w:rPr>
          <w:szCs w:val="24"/>
        </w:rPr>
        <w:t xml:space="preserve"> operations</w:t>
      </w:r>
      <w:bookmarkEnd w:id="14"/>
    </w:p>
    <w:p w14:paraId="1FF19A13" w14:textId="77777777" w:rsidR="00976936" w:rsidRDefault="00976936" w:rsidP="008F26C1">
      <w:pPr>
        <w:pStyle w:val="Heading2"/>
        <w:rPr>
          <w:b w:val="0"/>
          <w:noProof/>
        </w:rPr>
      </w:pPr>
      <w:bookmarkStart w:id="15" w:name="_Toc453699833"/>
      <w:r>
        <w:rPr>
          <w:noProof/>
        </w:rPr>
        <w:t>2</w:t>
      </w:r>
      <w:r w:rsidR="005235ED">
        <w:rPr>
          <w:noProof/>
        </w:rPr>
        <w:t>.2</w:t>
      </w:r>
      <w:r>
        <w:rPr>
          <w:noProof/>
        </w:rPr>
        <w:tab/>
        <w:t xml:space="preserve">What makes PBS Operations </w:t>
      </w:r>
      <w:r w:rsidR="00E25070">
        <w:rPr>
          <w:noProof/>
        </w:rPr>
        <w:t>web based?</w:t>
      </w:r>
      <w:bookmarkEnd w:id="15"/>
    </w:p>
    <w:p w14:paraId="12B09CA7" w14:textId="77777777" w:rsidR="00D50AC6" w:rsidRDefault="00E25070" w:rsidP="00F05107">
      <w:pPr>
        <w:rPr>
          <w:rFonts w:cs="Times New Roman"/>
          <w:noProof/>
        </w:rPr>
      </w:pPr>
      <w:r>
        <w:rPr>
          <w:rFonts w:cs="Times New Roman"/>
          <w:b/>
          <w:noProof/>
        </w:rPr>
        <w:tab/>
      </w:r>
      <w:r w:rsidR="00421D13">
        <w:rPr>
          <w:rFonts w:cs="Times New Roman"/>
          <w:noProof/>
        </w:rPr>
        <w:t xml:space="preserve">The Job Monitoring which is built on web interface in here is hosted by PHP. </w:t>
      </w:r>
      <w:r w:rsidR="00B10095">
        <w:rPr>
          <w:rFonts w:cs="Times New Roman"/>
          <w:noProof/>
        </w:rPr>
        <w:t>The most of the knowledge is from the open source project &lt;myJAM&gt;</w:t>
      </w:r>
      <w:r w:rsidR="002F7A33">
        <w:rPr>
          <w:rFonts w:cs="Times New Roman"/>
          <w:noProof/>
        </w:rPr>
        <w:t xml:space="preserve"> for “Job Accounting and Monitoring”</w:t>
      </w:r>
      <w:r w:rsidR="00A434ED">
        <w:rPr>
          <w:rStyle w:val="FootnoteReference"/>
          <w:rFonts w:cs="Times New Roman"/>
          <w:noProof/>
        </w:rPr>
        <w:footnoteReference w:id="3"/>
      </w:r>
      <w:r w:rsidR="002F7A33">
        <w:rPr>
          <w:rFonts w:cs="Times New Roman"/>
          <w:noProof/>
        </w:rPr>
        <w:t xml:space="preserve">. Various related to &lt;myJAM&gt; system were known from the </w:t>
      </w:r>
      <w:r w:rsidR="008D67FC">
        <w:rPr>
          <w:rFonts w:cs="Times New Roman"/>
          <w:noProof/>
        </w:rPr>
        <w:t xml:space="preserve">project downloaded from internet because </w:t>
      </w:r>
      <w:r w:rsidR="006D254A">
        <w:rPr>
          <w:rFonts w:cs="Times New Roman"/>
          <w:noProof/>
        </w:rPr>
        <w:t>it was been utilized as a refer</w:t>
      </w:r>
      <w:r w:rsidR="008D67FC">
        <w:rPr>
          <w:rFonts w:cs="Times New Roman"/>
          <w:noProof/>
        </w:rPr>
        <w:t>ence project to achieve the base of the job monitoring. Further the userfriendly ope</w:t>
      </w:r>
      <w:r w:rsidR="006D254A">
        <w:rPr>
          <w:rFonts w:cs="Times New Roman"/>
          <w:noProof/>
        </w:rPr>
        <w:t>rations on the jobs i</w:t>
      </w:r>
      <w:r w:rsidR="008D67FC">
        <w:rPr>
          <w:rFonts w:cs="Times New Roman"/>
          <w:noProof/>
        </w:rPr>
        <w:t xml:space="preserve">s most important part </w:t>
      </w:r>
      <w:r w:rsidR="006D254A">
        <w:rPr>
          <w:rFonts w:cs="Times New Roman"/>
          <w:noProof/>
        </w:rPr>
        <w:t xml:space="preserve">however </w:t>
      </w:r>
      <w:r w:rsidR="008D67FC">
        <w:rPr>
          <w:rFonts w:cs="Times New Roman"/>
          <w:noProof/>
        </w:rPr>
        <w:t xml:space="preserve">to make it web based operations. </w:t>
      </w:r>
    </w:p>
    <w:p w14:paraId="1C766CAA" w14:textId="77777777" w:rsidR="00CF700C" w:rsidRDefault="002A18CF" w:rsidP="00D50AC6">
      <w:pPr>
        <w:ind w:firstLine="720"/>
        <w:rPr>
          <w:rFonts w:cs="Times New Roman"/>
          <w:noProof/>
        </w:rPr>
      </w:pPr>
      <w:r>
        <w:rPr>
          <w:rFonts w:cs="Times New Roman"/>
          <w:noProof/>
        </w:rPr>
        <w:t>To</w:t>
      </w:r>
      <w:r w:rsidR="00BE7110">
        <w:rPr>
          <w:rFonts w:cs="Times New Roman"/>
          <w:noProof/>
        </w:rPr>
        <w:t xml:space="preserve"> creat</w:t>
      </w:r>
      <w:r>
        <w:rPr>
          <w:rFonts w:cs="Times New Roman"/>
          <w:noProof/>
        </w:rPr>
        <w:t xml:space="preserve">e such kind of an </w:t>
      </w:r>
      <w:r w:rsidR="00224E3F">
        <w:rPr>
          <w:rFonts w:cs="Times New Roman"/>
          <w:noProof/>
        </w:rPr>
        <w:t>web development interface PHP is most suitable while PHP is tightly coupled,supports server scripting and command line scripting which is better works with job schedulers. PHP comes with easy installation via LAMP</w:t>
      </w:r>
      <w:r w:rsidR="00224E3F">
        <w:rPr>
          <w:rStyle w:val="FootnoteReference"/>
          <w:rFonts w:cs="Times New Roman"/>
          <w:noProof/>
        </w:rPr>
        <w:footnoteReference w:id="4"/>
      </w:r>
      <w:r w:rsidR="00224E3F">
        <w:rPr>
          <w:rFonts w:cs="Times New Roman"/>
          <w:noProof/>
        </w:rPr>
        <w:t>,WAMP</w:t>
      </w:r>
      <w:r w:rsidR="002A46CA">
        <w:rPr>
          <w:rStyle w:val="FootnoteReference"/>
          <w:rFonts w:cs="Times New Roman"/>
          <w:noProof/>
        </w:rPr>
        <w:footnoteReference w:id="5"/>
      </w:r>
      <w:r w:rsidR="002A46CA">
        <w:rPr>
          <w:rFonts w:cs="Times New Roman"/>
          <w:noProof/>
        </w:rPr>
        <w:t xml:space="preserve">, etc. This feature is a great advantage to make the PBS commands execution worthfull. Another feature of PHP to embed </w:t>
      </w:r>
      <w:r w:rsidR="002A46CA">
        <w:rPr>
          <w:rFonts w:cs="Times New Roman"/>
          <w:noProof/>
        </w:rPr>
        <w:lastRenderedPageBreak/>
        <w:t>HTML using PRINT or ECHO tags</w:t>
      </w:r>
      <w:r w:rsidR="005760D7">
        <w:rPr>
          <w:rFonts w:cs="Times New Roman"/>
          <w:noProof/>
        </w:rPr>
        <w:t xml:space="preserve">.These tags make </w:t>
      </w:r>
      <w:r w:rsidR="00333818">
        <w:rPr>
          <w:rFonts w:cs="Times New Roman"/>
          <w:noProof/>
        </w:rPr>
        <w:t>it</w:t>
      </w:r>
      <w:r w:rsidR="005760D7">
        <w:rPr>
          <w:rFonts w:cs="Times New Roman"/>
          <w:noProof/>
        </w:rPr>
        <w:t xml:space="preserve"> manageable</w:t>
      </w:r>
      <w:r w:rsidR="00333818">
        <w:rPr>
          <w:rFonts w:cs="Times New Roman"/>
          <w:noProof/>
        </w:rPr>
        <w:t xml:space="preserve"> </w:t>
      </w:r>
      <w:r w:rsidR="005760D7">
        <w:rPr>
          <w:rFonts w:cs="Times New Roman"/>
          <w:noProof/>
        </w:rPr>
        <w:t xml:space="preserve">for </w:t>
      </w:r>
      <w:r w:rsidR="00333818">
        <w:rPr>
          <w:rFonts w:cs="Times New Roman"/>
          <w:noProof/>
        </w:rPr>
        <w:t>job to be monitored</w:t>
      </w:r>
      <w:r w:rsidR="005760D7">
        <w:rPr>
          <w:rFonts w:cs="Times New Roman"/>
          <w:noProof/>
        </w:rPr>
        <w:t xml:space="preserve"> and implementation of shell commands. H</w:t>
      </w:r>
      <w:r w:rsidR="006D254A">
        <w:rPr>
          <w:rFonts w:cs="Times New Roman"/>
          <w:noProof/>
        </w:rPr>
        <w:t xml:space="preserve">owever, to make PBS operations web based an executable batch scipts which </w:t>
      </w:r>
      <w:r w:rsidR="00D50AC6">
        <w:rPr>
          <w:rFonts w:cs="Times New Roman"/>
          <w:noProof/>
        </w:rPr>
        <w:t xml:space="preserve">include the script of authentication and autorization as well as the executable commands with their concerned attributes. </w:t>
      </w:r>
    </w:p>
    <w:p w14:paraId="06337FDE" w14:textId="0905C074" w:rsidR="00E25070" w:rsidRPr="00421D13" w:rsidRDefault="00AE0134" w:rsidP="00F05107">
      <w:pPr>
        <w:rPr>
          <w:rFonts w:cs="Times New Roman"/>
          <w:noProof/>
        </w:rPr>
      </w:pPr>
      <w:r>
        <w:rPr>
          <w:noProof/>
          <w:lang w:eastAsia="en-US"/>
        </w:rPr>
        <mc:AlternateContent>
          <mc:Choice Requires="wps">
            <w:drawing>
              <wp:anchor distT="0" distB="0" distL="114300" distR="114300" simplePos="0" relativeHeight="251674624" behindDoc="0" locked="0" layoutInCell="1" allowOverlap="1" wp14:anchorId="3CB4D9F6" wp14:editId="15EF94F0">
                <wp:simplePos x="0" y="0"/>
                <wp:positionH relativeFrom="column">
                  <wp:posOffset>0</wp:posOffset>
                </wp:positionH>
                <wp:positionV relativeFrom="paragraph">
                  <wp:posOffset>2719070</wp:posOffset>
                </wp:positionV>
                <wp:extent cx="5943600" cy="635"/>
                <wp:effectExtent l="0" t="0" r="0" b="18415"/>
                <wp:wrapTopAndBottom/>
                <wp:docPr id="672" name="Text Box 67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C18B31" w14:textId="70465E18" w:rsidR="00925129" w:rsidRPr="00C40C9F" w:rsidRDefault="00925129" w:rsidP="00AE0134">
                            <w:pPr>
                              <w:pStyle w:val="Caption"/>
                              <w:jc w:val="center"/>
                              <w:rPr>
                                <w:rFonts w:cs="Times New Roman"/>
                                <w:noProof/>
                              </w:rPr>
                            </w:pPr>
                            <w:bookmarkStart w:id="16" w:name="_Toc453890696"/>
                            <w:r>
                              <w:t xml:space="preserve">Figure </w:t>
                            </w:r>
                            <w:fldSimple w:instr=" SEQ Figure \* ARABIC ">
                              <w:r w:rsidR="005E6938">
                                <w:rPr>
                                  <w:noProof/>
                                </w:rPr>
                                <w:t>4</w:t>
                              </w:r>
                            </w:fldSimple>
                            <w:r>
                              <w:t>:</w:t>
                            </w:r>
                            <w:r w:rsidRPr="00AE0134">
                              <w:rPr>
                                <w:b w:val="0"/>
                                <w:sz w:val="16"/>
                                <w:szCs w:val="16"/>
                              </w:rPr>
                              <w:t xml:space="preserve"> </w:t>
                            </w:r>
                            <w:r w:rsidRPr="00AE0134">
                              <w:t>What makes PBS operations web based?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4D9F6" id="Text Box 672" o:spid="_x0000_s1030" type="#_x0000_t202" style="position:absolute;left:0;text-align:left;margin-left:0;margin-top:214.1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SEnMQIAAGg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" stroked="f">
                <v:textbox style="mso-fit-shape-to-text:t" inset="0,0,0,0">
                  <w:txbxContent>
                    <w:p w14:paraId="51C18B31" w14:textId="70465E18" w:rsidR="00925129" w:rsidRPr="00C40C9F" w:rsidRDefault="00925129" w:rsidP="00AE0134">
                      <w:pPr>
                        <w:pStyle w:val="Caption"/>
                        <w:jc w:val="center"/>
                        <w:rPr>
                          <w:rFonts w:cs="Times New Roman"/>
                          <w:noProof/>
                        </w:rPr>
                      </w:pPr>
                      <w:bookmarkStart w:id="17" w:name="_Toc453890696"/>
                      <w:r>
                        <w:t xml:space="preserve">Figure </w:t>
                      </w:r>
                      <w:fldSimple w:instr=" SEQ Figure \* ARABIC ">
                        <w:r w:rsidR="005E6938">
                          <w:rPr>
                            <w:noProof/>
                          </w:rPr>
                          <w:t>4</w:t>
                        </w:r>
                      </w:fldSimple>
                      <w:r>
                        <w:t>:</w:t>
                      </w:r>
                      <w:r w:rsidRPr="00AE0134">
                        <w:rPr>
                          <w:b w:val="0"/>
                          <w:sz w:val="16"/>
                          <w:szCs w:val="16"/>
                        </w:rPr>
                        <w:t xml:space="preserve"> </w:t>
                      </w:r>
                      <w:r w:rsidRPr="00AE0134">
                        <w:t>What makes PBS operations web based?</w:t>
                      </w:r>
                      <w:bookmarkEnd w:id="17"/>
                    </w:p>
                  </w:txbxContent>
                </v:textbox>
                <w10:wrap type="topAndBottom"/>
              </v:shape>
            </w:pict>
          </mc:Fallback>
        </mc:AlternateContent>
      </w:r>
      <w:r w:rsidR="007C41B4">
        <w:rPr>
          <w:rFonts w:cs="Times New Roman"/>
          <w:noProof/>
          <w:lang w:eastAsia="en-US"/>
        </w:rPr>
        <w:drawing>
          <wp:anchor distT="0" distB="0" distL="114300" distR="114300" simplePos="0" relativeHeight="251666432" behindDoc="0" locked="0" layoutInCell="1" allowOverlap="1" wp14:anchorId="73529E61" wp14:editId="4392DA16">
            <wp:simplePos x="0" y="0"/>
            <wp:positionH relativeFrom="column">
              <wp:posOffset>0</wp:posOffset>
            </wp:positionH>
            <wp:positionV relativeFrom="paragraph">
              <wp:posOffset>213995</wp:posOffset>
            </wp:positionV>
            <wp:extent cx="5943600" cy="24479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3.png"/>
                    <pic:cNvPicPr/>
                  </pic:nvPicPr>
                  <pic:blipFill>
                    <a:blip r:embed="rId23"/>
                    <a:stretch>
                      <a:fillRect/>
                    </a:stretch>
                  </pic:blipFill>
                  <pic:spPr>
                    <a:xfrm>
                      <a:off x="0" y="0"/>
                      <a:ext cx="5943600" cy="2447925"/>
                    </a:xfrm>
                    <a:prstGeom prst="rect">
                      <a:avLst/>
                    </a:prstGeom>
                  </pic:spPr>
                </pic:pic>
              </a:graphicData>
            </a:graphic>
            <wp14:sizeRelH relativeFrom="margin">
              <wp14:pctWidth>0</wp14:pctWidth>
            </wp14:sizeRelH>
            <wp14:sizeRelV relativeFrom="margin">
              <wp14:pctHeight>0</wp14:pctHeight>
            </wp14:sizeRelV>
          </wp:anchor>
        </w:drawing>
      </w:r>
    </w:p>
    <w:p w14:paraId="00BD0D6B" w14:textId="77777777" w:rsidR="007C41B4" w:rsidRDefault="007C41B4" w:rsidP="00F05107">
      <w:pPr>
        <w:rPr>
          <w:rFonts w:cs="Times New Roman"/>
          <w:b/>
          <w:noProof/>
        </w:rPr>
      </w:pPr>
    </w:p>
    <w:p w14:paraId="6FB863F6" w14:textId="77777777" w:rsidR="006431B9" w:rsidRDefault="005235ED" w:rsidP="008F26C1">
      <w:pPr>
        <w:pStyle w:val="Heading2"/>
        <w:rPr>
          <w:b w:val="0"/>
          <w:noProof/>
        </w:rPr>
      </w:pPr>
      <w:bookmarkStart w:id="18" w:name="_Toc453699834"/>
      <w:r>
        <w:rPr>
          <w:noProof/>
        </w:rPr>
        <w:t>2.3</w:t>
      </w:r>
      <w:r>
        <w:rPr>
          <w:noProof/>
        </w:rPr>
        <w:tab/>
      </w:r>
      <w:r w:rsidR="006431B9">
        <w:rPr>
          <w:noProof/>
        </w:rPr>
        <w:t>PBS jobs</w:t>
      </w:r>
      <w:bookmarkEnd w:id="18"/>
    </w:p>
    <w:p w14:paraId="0FDFC703" w14:textId="77777777" w:rsidR="00120718" w:rsidRDefault="006431B9" w:rsidP="00F05107">
      <w:pPr>
        <w:rPr>
          <w:rFonts w:cs="Times New Roman"/>
          <w:noProof/>
        </w:rPr>
      </w:pPr>
      <w:r>
        <w:rPr>
          <w:rFonts w:cs="Times New Roman"/>
          <w:b/>
          <w:noProof/>
        </w:rPr>
        <w:tab/>
      </w:r>
      <w:r>
        <w:rPr>
          <w:rFonts w:cs="Times New Roman"/>
          <w:noProof/>
        </w:rPr>
        <w:t>The general senario of  PBS jobs is the calcuations and the computation performed on structure of an prototype</w:t>
      </w:r>
      <w:r w:rsidR="007D7115">
        <w:rPr>
          <w:rFonts w:cs="Times New Roman"/>
          <w:noProof/>
        </w:rPr>
        <w:t xml:space="preserve"> by the user on user workstation.</w:t>
      </w:r>
      <w:r w:rsidR="00D37E4A">
        <w:rPr>
          <w:rFonts w:cs="Times New Roman"/>
          <w:noProof/>
        </w:rPr>
        <w:t xml:space="preserve"> This job is made up of several task which needs to be perform processing, testing and various phases of product life cycle. The file could be a script file with tasks or an executable file generated </w:t>
      </w:r>
      <w:r w:rsidR="005D3951">
        <w:rPr>
          <w:rFonts w:cs="Times New Roman"/>
          <w:noProof/>
        </w:rPr>
        <w:t xml:space="preserve">by various product life cycle tools at each phase. </w:t>
      </w:r>
      <w:r w:rsidR="00972B1C">
        <w:rPr>
          <w:rFonts w:cs="Times New Roman"/>
          <w:noProof/>
        </w:rPr>
        <w:t>Different processing tools generate different file extensions</w:t>
      </w:r>
      <w:r w:rsidR="00157C7C">
        <w:rPr>
          <w:rFonts w:cs="Times New Roman"/>
          <w:noProof/>
        </w:rPr>
        <w:t xml:space="preserve"> depending on the phase tool acceptance of file type.</w:t>
      </w:r>
      <w:r w:rsidR="00157C7C">
        <w:rPr>
          <w:rFonts w:cs="Times New Roman"/>
          <w:noProof/>
        </w:rPr>
        <w:tab/>
      </w:r>
    </w:p>
    <w:p w14:paraId="16E279A9" w14:textId="77777777" w:rsidR="00904B23" w:rsidRDefault="00157C7C" w:rsidP="00120718">
      <w:pPr>
        <w:ind w:firstLine="720"/>
        <w:rPr>
          <w:rFonts w:cs="Times New Roman"/>
          <w:noProof/>
        </w:rPr>
      </w:pPr>
      <w:r>
        <w:rPr>
          <w:rFonts w:cs="Times New Roman"/>
          <w:noProof/>
        </w:rPr>
        <w:t>The job scheduler</w:t>
      </w:r>
      <w:r w:rsidR="0077687A">
        <w:rPr>
          <w:rFonts w:cs="Times New Roman"/>
          <w:noProof/>
        </w:rPr>
        <w:t xml:space="preserve"> </w:t>
      </w:r>
      <w:r w:rsidR="006619E3">
        <w:rPr>
          <w:rFonts w:cs="Times New Roman"/>
          <w:noProof/>
        </w:rPr>
        <w:t>is used to schedule the submitted jobs and with its exact credentials and resources required.</w:t>
      </w:r>
      <w:r w:rsidR="008731D7">
        <w:rPr>
          <w:rFonts w:cs="Times New Roman"/>
          <w:noProof/>
        </w:rPr>
        <w:t xml:space="preserve"> </w:t>
      </w:r>
      <w:r w:rsidR="00904B23">
        <w:rPr>
          <w:rFonts w:cs="Times New Roman"/>
          <w:noProof/>
        </w:rPr>
        <w:t xml:space="preserve">There are various ways of submitting jobs single jobs, multiple jobs, parallel jobs, dependancy jobs, </w:t>
      </w:r>
      <w:r w:rsidR="00FC35F3">
        <w:rPr>
          <w:rFonts w:cs="Times New Roman"/>
          <w:noProof/>
        </w:rPr>
        <w:t xml:space="preserve">interactive jobs, </w:t>
      </w:r>
      <w:r w:rsidR="00904B23">
        <w:rPr>
          <w:rFonts w:cs="Times New Roman"/>
          <w:noProof/>
        </w:rPr>
        <w:t>etc.</w:t>
      </w:r>
    </w:p>
    <w:p w14:paraId="09620B62" w14:textId="77777777" w:rsidR="00B2386C" w:rsidRDefault="00B2386C" w:rsidP="00120718">
      <w:pPr>
        <w:ind w:firstLine="720"/>
        <w:rPr>
          <w:rFonts w:cs="Times New Roman"/>
          <w:noProof/>
        </w:rPr>
      </w:pPr>
    </w:p>
    <w:p w14:paraId="115B70EB" w14:textId="77777777" w:rsidR="00F05107" w:rsidRPr="008F26C1" w:rsidRDefault="006431B9" w:rsidP="008F26C1">
      <w:pPr>
        <w:pStyle w:val="Heading2"/>
        <w:rPr>
          <w:noProof/>
        </w:rPr>
      </w:pPr>
      <w:bookmarkStart w:id="19" w:name="_Toc453699835"/>
      <w:r w:rsidRPr="008F26C1">
        <w:rPr>
          <w:noProof/>
        </w:rPr>
        <w:lastRenderedPageBreak/>
        <w:t>2.4</w:t>
      </w:r>
      <w:r w:rsidRPr="008F26C1">
        <w:rPr>
          <w:noProof/>
        </w:rPr>
        <w:tab/>
      </w:r>
      <w:r w:rsidR="00F05107" w:rsidRPr="008F26C1">
        <w:rPr>
          <w:noProof/>
        </w:rPr>
        <w:t>PBS Shell Commands</w:t>
      </w:r>
      <w:bookmarkEnd w:id="19"/>
    </w:p>
    <w:p w14:paraId="7C079154" w14:textId="77777777" w:rsidR="004C7079" w:rsidRDefault="004C7079" w:rsidP="00F05107">
      <w:pPr>
        <w:rPr>
          <w:rFonts w:cs="Times New Roman"/>
          <w:b/>
          <w:noProof/>
        </w:rPr>
      </w:pPr>
    </w:p>
    <w:p w14:paraId="475FDD85" w14:textId="77777777" w:rsidR="00AE0134" w:rsidRDefault="004C7079" w:rsidP="00AE0134">
      <w:pPr>
        <w:pStyle w:val="Caption"/>
        <w:keepNext/>
      </w:pPr>
      <w:r>
        <w:rPr>
          <w:rFonts w:cs="Times New Roman"/>
          <w:noProof/>
          <w:lang w:eastAsia="en-US"/>
        </w:rPr>
        <w:drawing>
          <wp:inline distT="0" distB="0" distL="0" distR="0" wp14:anchorId="49D6BAF3" wp14:editId="4DCEDD02">
            <wp:extent cx="5943600" cy="3025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sub.png"/>
                    <pic:cNvPicPr/>
                  </pic:nvPicPr>
                  <pic:blipFill>
                    <a:blip r:embed="rId24"/>
                    <a:stretch>
                      <a:fillRect/>
                    </a:stretch>
                  </pic:blipFill>
                  <pic:spPr>
                    <a:xfrm>
                      <a:off x="0" y="0"/>
                      <a:ext cx="5943600" cy="3025140"/>
                    </a:xfrm>
                    <a:prstGeom prst="rect">
                      <a:avLst/>
                    </a:prstGeom>
                  </pic:spPr>
                </pic:pic>
              </a:graphicData>
            </a:graphic>
          </wp:inline>
        </w:drawing>
      </w:r>
    </w:p>
    <w:p w14:paraId="2311DBFA" w14:textId="7CD6268B" w:rsidR="00AE0134" w:rsidRDefault="00AE0134" w:rsidP="00AE0134">
      <w:pPr>
        <w:pStyle w:val="Caption"/>
        <w:jc w:val="center"/>
        <w:rPr>
          <w:rFonts w:cs="Times New Roman"/>
          <w:noProof/>
        </w:rPr>
      </w:pPr>
      <w:bookmarkStart w:id="20" w:name="_Toc453890697"/>
      <w:r>
        <w:t xml:space="preserve">Figure </w:t>
      </w:r>
      <w:fldSimple w:instr=" SEQ Figure \* ARABIC ">
        <w:r w:rsidR="005E6938">
          <w:rPr>
            <w:noProof/>
          </w:rPr>
          <w:t>5</w:t>
        </w:r>
      </w:fldSimple>
      <w:r>
        <w:t>:</w:t>
      </w:r>
      <w:r w:rsidRPr="00AE0134">
        <w:rPr>
          <w:sz w:val="16"/>
          <w:szCs w:val="16"/>
        </w:rPr>
        <w:t xml:space="preserve"> </w:t>
      </w:r>
      <w:r w:rsidRPr="00AE0134">
        <w:t>Workflow/ usecase of the web based pbs commands</w:t>
      </w:r>
      <w:bookmarkEnd w:id="20"/>
    </w:p>
    <w:p w14:paraId="6517CE36" w14:textId="77777777" w:rsidR="002545D2" w:rsidRDefault="00A010BF" w:rsidP="004C7079">
      <w:pPr>
        <w:ind w:firstLine="720"/>
        <w:rPr>
          <w:rFonts w:cs="Times New Roman"/>
          <w:noProof/>
        </w:rPr>
      </w:pPr>
      <w:r>
        <w:rPr>
          <w:rFonts w:cs="Times New Roman"/>
          <w:noProof/>
        </w:rPr>
        <w:t xml:space="preserve">To </w:t>
      </w:r>
      <w:r w:rsidR="009D2070">
        <w:rPr>
          <w:rFonts w:cs="Times New Roman"/>
          <w:noProof/>
        </w:rPr>
        <w:t>build</w:t>
      </w:r>
      <w:r>
        <w:rPr>
          <w:rFonts w:cs="Times New Roman"/>
          <w:noProof/>
        </w:rPr>
        <w:t xml:space="preserve"> the PBS commands </w:t>
      </w:r>
      <w:r w:rsidR="009D2070">
        <w:rPr>
          <w:rFonts w:cs="Times New Roman"/>
          <w:noProof/>
        </w:rPr>
        <w:t xml:space="preserve">and let them be </w:t>
      </w:r>
      <w:r>
        <w:rPr>
          <w:rFonts w:cs="Times New Roman"/>
          <w:noProof/>
        </w:rPr>
        <w:t>usable from monitoring platform it is important to understand the standard PBS commands which are registered trademark of Altair Engineering,INC</w:t>
      </w:r>
      <w:r>
        <w:rPr>
          <w:rStyle w:val="FootnoteReference"/>
          <w:rFonts w:cs="Times New Roman"/>
          <w:noProof/>
        </w:rPr>
        <w:footnoteReference w:id="6"/>
      </w:r>
      <w:r>
        <w:rPr>
          <w:rFonts w:cs="Times New Roman"/>
          <w:noProof/>
        </w:rPr>
        <w:t xml:space="preserve">. The </w:t>
      </w:r>
      <w:r w:rsidR="002545D2">
        <w:rPr>
          <w:rFonts w:cs="Times New Roman"/>
          <w:noProof/>
        </w:rPr>
        <w:t>PBS commands for user on web based operations are mentioned below with their following attributes</w:t>
      </w:r>
    </w:p>
    <w:p w14:paraId="5D4EDFF5" w14:textId="77777777" w:rsidR="002545D2" w:rsidRDefault="002545D2" w:rsidP="00F05107">
      <w:pPr>
        <w:rPr>
          <w:rFonts w:cs="Times New Roman"/>
          <w:noProof/>
        </w:rPr>
      </w:pPr>
      <w:r>
        <w:rPr>
          <w:rFonts w:cs="Times New Roman"/>
          <w:noProof/>
        </w:rPr>
        <w:t>[1]</w:t>
      </w:r>
      <w:r>
        <w:rPr>
          <w:rFonts w:cs="Times New Roman"/>
          <w:noProof/>
        </w:rPr>
        <w:tab/>
        <w:t>qsub</w:t>
      </w:r>
      <w:r>
        <w:rPr>
          <w:rFonts w:cs="Times New Roman"/>
          <w:noProof/>
        </w:rPr>
        <w:tab/>
        <w:t>-</w:t>
      </w:r>
      <w:r>
        <w:rPr>
          <w:rFonts w:cs="Times New Roman"/>
          <w:noProof/>
        </w:rPr>
        <w:tab/>
        <w:t xml:space="preserve"> submitting jobs</w:t>
      </w:r>
    </w:p>
    <w:p w14:paraId="35F29AE3" w14:textId="77777777" w:rsidR="002545D2" w:rsidRDefault="002545D2" w:rsidP="00F05107">
      <w:pPr>
        <w:rPr>
          <w:rFonts w:cs="Times New Roman"/>
          <w:noProof/>
        </w:rPr>
      </w:pPr>
      <w:r>
        <w:rPr>
          <w:rFonts w:cs="Times New Roman"/>
          <w:noProof/>
        </w:rPr>
        <w:t>[2]</w:t>
      </w:r>
      <w:r>
        <w:rPr>
          <w:rFonts w:cs="Times New Roman"/>
          <w:noProof/>
        </w:rPr>
        <w:tab/>
        <w:t>qstat</w:t>
      </w:r>
      <w:r>
        <w:rPr>
          <w:rFonts w:cs="Times New Roman"/>
          <w:noProof/>
        </w:rPr>
        <w:tab/>
        <w:t>-</w:t>
      </w:r>
      <w:r>
        <w:rPr>
          <w:rFonts w:cs="Times New Roman"/>
          <w:noProof/>
        </w:rPr>
        <w:tab/>
        <w:t>monitoring jobs</w:t>
      </w:r>
    </w:p>
    <w:p w14:paraId="372CCAFC" w14:textId="77777777" w:rsidR="002545D2" w:rsidRDefault="002545D2" w:rsidP="00F05107">
      <w:pPr>
        <w:rPr>
          <w:rFonts w:cs="Times New Roman"/>
          <w:noProof/>
        </w:rPr>
      </w:pPr>
      <w:r>
        <w:rPr>
          <w:rFonts w:cs="Times New Roman"/>
          <w:noProof/>
        </w:rPr>
        <w:t>[3]</w:t>
      </w:r>
      <w:r>
        <w:rPr>
          <w:rFonts w:cs="Times New Roman"/>
          <w:noProof/>
        </w:rPr>
        <w:tab/>
        <w:t>qalter</w:t>
      </w:r>
      <w:r>
        <w:rPr>
          <w:rFonts w:cs="Times New Roman"/>
          <w:noProof/>
        </w:rPr>
        <w:tab/>
        <w:t>-</w:t>
      </w:r>
      <w:r>
        <w:rPr>
          <w:rFonts w:cs="Times New Roman"/>
          <w:noProof/>
        </w:rPr>
        <w:tab/>
        <w:t>altering a job</w:t>
      </w:r>
    </w:p>
    <w:p w14:paraId="4C73FB31" w14:textId="77777777" w:rsidR="002545D2" w:rsidRDefault="002545D2" w:rsidP="00F05107">
      <w:pPr>
        <w:rPr>
          <w:rFonts w:cs="Times New Roman"/>
          <w:noProof/>
        </w:rPr>
      </w:pPr>
      <w:r>
        <w:rPr>
          <w:rFonts w:cs="Times New Roman"/>
          <w:noProof/>
        </w:rPr>
        <w:t>[4]</w:t>
      </w:r>
      <w:r>
        <w:rPr>
          <w:rFonts w:cs="Times New Roman"/>
          <w:noProof/>
        </w:rPr>
        <w:tab/>
        <w:t>qhold</w:t>
      </w:r>
      <w:r>
        <w:rPr>
          <w:rFonts w:cs="Times New Roman"/>
          <w:noProof/>
        </w:rPr>
        <w:tab/>
        <w:t>-</w:t>
      </w:r>
      <w:r>
        <w:rPr>
          <w:rFonts w:cs="Times New Roman"/>
          <w:noProof/>
        </w:rPr>
        <w:tab/>
        <w:t>helding a job</w:t>
      </w:r>
    </w:p>
    <w:p w14:paraId="187851E2" w14:textId="77777777" w:rsidR="002545D2" w:rsidRDefault="002545D2" w:rsidP="00F05107">
      <w:pPr>
        <w:rPr>
          <w:rFonts w:cs="Times New Roman"/>
          <w:noProof/>
        </w:rPr>
      </w:pPr>
      <w:r>
        <w:rPr>
          <w:rFonts w:cs="Times New Roman"/>
          <w:noProof/>
        </w:rPr>
        <w:t>[5]</w:t>
      </w:r>
      <w:r>
        <w:rPr>
          <w:rFonts w:cs="Times New Roman"/>
          <w:noProof/>
        </w:rPr>
        <w:tab/>
        <w:t>qrls</w:t>
      </w:r>
      <w:r>
        <w:rPr>
          <w:rFonts w:cs="Times New Roman"/>
          <w:noProof/>
        </w:rPr>
        <w:tab/>
        <w:t>-</w:t>
      </w:r>
      <w:r>
        <w:rPr>
          <w:rFonts w:cs="Times New Roman"/>
          <w:noProof/>
        </w:rPr>
        <w:tab/>
      </w:r>
      <w:r w:rsidR="00A40EB9">
        <w:rPr>
          <w:rFonts w:cs="Times New Roman"/>
          <w:noProof/>
        </w:rPr>
        <w:t>releasing the qhold jobs</w:t>
      </w:r>
    </w:p>
    <w:p w14:paraId="5AE9FEBA" w14:textId="77777777" w:rsidR="00A40EB9" w:rsidRDefault="00A40EB9" w:rsidP="00F05107">
      <w:pPr>
        <w:rPr>
          <w:rFonts w:cs="Times New Roman"/>
          <w:noProof/>
        </w:rPr>
      </w:pPr>
      <w:r>
        <w:rPr>
          <w:rFonts w:cs="Times New Roman"/>
          <w:noProof/>
        </w:rPr>
        <w:lastRenderedPageBreak/>
        <w:t>[6]</w:t>
      </w:r>
      <w:r>
        <w:rPr>
          <w:rFonts w:cs="Times New Roman"/>
          <w:noProof/>
        </w:rPr>
        <w:tab/>
        <w:t>qdel</w:t>
      </w:r>
      <w:r>
        <w:rPr>
          <w:rFonts w:cs="Times New Roman"/>
          <w:noProof/>
        </w:rPr>
        <w:tab/>
        <w:t>-</w:t>
      </w:r>
      <w:r>
        <w:rPr>
          <w:rFonts w:cs="Times New Roman"/>
          <w:noProof/>
        </w:rPr>
        <w:tab/>
      </w:r>
      <w:r w:rsidR="0030433D">
        <w:rPr>
          <w:rFonts w:cs="Times New Roman"/>
          <w:noProof/>
        </w:rPr>
        <w:t>deleting jobs</w:t>
      </w:r>
    </w:p>
    <w:p w14:paraId="5DDE052D" w14:textId="77777777" w:rsidR="0030433D" w:rsidRDefault="0030433D" w:rsidP="00F05107">
      <w:pPr>
        <w:rPr>
          <w:rFonts w:cs="Times New Roman"/>
          <w:noProof/>
        </w:rPr>
      </w:pPr>
      <w:r>
        <w:rPr>
          <w:rFonts w:cs="Times New Roman"/>
          <w:noProof/>
        </w:rPr>
        <w:t>[7]</w:t>
      </w:r>
      <w:r>
        <w:rPr>
          <w:rFonts w:cs="Times New Roman"/>
          <w:noProof/>
        </w:rPr>
        <w:tab/>
        <w:t>qorder</w:t>
      </w:r>
      <w:r>
        <w:rPr>
          <w:rFonts w:cs="Times New Roman"/>
          <w:noProof/>
        </w:rPr>
        <w:tab/>
        <w:t>-</w:t>
      </w:r>
      <w:r>
        <w:rPr>
          <w:rFonts w:cs="Times New Roman"/>
          <w:noProof/>
        </w:rPr>
        <w:tab/>
        <w:t>reordering the jobs</w:t>
      </w:r>
    </w:p>
    <w:p w14:paraId="297986DC" w14:textId="77777777" w:rsidR="0030433D" w:rsidRDefault="0030433D" w:rsidP="00F05107">
      <w:pPr>
        <w:rPr>
          <w:rFonts w:cs="Times New Roman"/>
          <w:noProof/>
        </w:rPr>
      </w:pPr>
      <w:r>
        <w:rPr>
          <w:rFonts w:cs="Times New Roman"/>
          <w:noProof/>
        </w:rPr>
        <w:t>[8]</w:t>
      </w:r>
      <w:r>
        <w:rPr>
          <w:rFonts w:cs="Times New Roman"/>
          <w:noProof/>
        </w:rPr>
        <w:tab/>
        <w:t>xpbs</w:t>
      </w:r>
      <w:r>
        <w:rPr>
          <w:rFonts w:cs="Times New Roman"/>
          <w:noProof/>
        </w:rPr>
        <w:tab/>
        <w:t>-</w:t>
      </w:r>
      <w:r>
        <w:rPr>
          <w:rFonts w:cs="Times New Roman"/>
          <w:noProof/>
        </w:rPr>
        <w:tab/>
        <w:t xml:space="preserve">support to web based pbs operations  </w:t>
      </w:r>
    </w:p>
    <w:p w14:paraId="363774E6" w14:textId="77777777" w:rsidR="00A94E02" w:rsidRPr="008F26C1" w:rsidRDefault="00275DC6" w:rsidP="008F26C1">
      <w:pPr>
        <w:pStyle w:val="Heading2"/>
        <w:rPr>
          <w:noProof/>
        </w:rPr>
      </w:pPr>
      <w:bookmarkStart w:id="21" w:name="_Toc453699836"/>
      <w:r w:rsidRPr="008F26C1">
        <w:rPr>
          <w:noProof/>
        </w:rPr>
        <w:t>2.5</w:t>
      </w:r>
      <w:r w:rsidRPr="008F26C1">
        <w:rPr>
          <w:noProof/>
        </w:rPr>
        <w:tab/>
        <w:t>PBS Shell Commands in Detail</w:t>
      </w:r>
      <w:bookmarkEnd w:id="21"/>
    </w:p>
    <w:p w14:paraId="088C6045" w14:textId="77777777" w:rsidR="00213611" w:rsidRDefault="0030433D" w:rsidP="00213611">
      <w:pPr>
        <w:rPr>
          <w:rFonts w:cs="Times New Roman"/>
          <w:noProof/>
        </w:rPr>
      </w:pPr>
      <w:r>
        <w:rPr>
          <w:rFonts w:cs="Times New Roman"/>
          <w:noProof/>
        </w:rPr>
        <w:t>[1]</w:t>
      </w:r>
      <w:r>
        <w:rPr>
          <w:rFonts w:cs="Times New Roman"/>
          <w:noProof/>
        </w:rPr>
        <w:tab/>
      </w:r>
      <w:r w:rsidRPr="00CA23C6">
        <w:rPr>
          <w:rFonts w:cs="Times New Roman"/>
          <w:b/>
          <w:noProof/>
        </w:rPr>
        <w:t>qsub</w:t>
      </w:r>
      <w:r>
        <w:rPr>
          <w:rFonts w:cs="Times New Roman"/>
          <w:noProof/>
        </w:rPr>
        <w:tab/>
        <w:t>-</w:t>
      </w:r>
      <w:r>
        <w:rPr>
          <w:rFonts w:cs="Times New Roman"/>
          <w:noProof/>
        </w:rPr>
        <w:tab/>
        <w:t xml:space="preserve"> </w:t>
      </w:r>
      <w:r w:rsidR="00213611">
        <w:rPr>
          <w:rFonts w:cs="Times New Roman"/>
          <w:noProof/>
        </w:rPr>
        <w:t>Submit an executable script to PBS server to create a job.</w:t>
      </w:r>
      <w:r w:rsidR="00DB55EF">
        <w:rPr>
          <w:rFonts w:cs="Times New Roman"/>
          <w:noProof/>
        </w:rPr>
        <w:t xml:space="preserve"> </w:t>
      </w:r>
    </w:p>
    <w:p w14:paraId="0C55D9D6" w14:textId="77777777" w:rsidR="00394AD4" w:rsidRDefault="001F6F05" w:rsidP="0030433D">
      <w:pPr>
        <w:rPr>
          <w:rFonts w:cs="Times New Roman"/>
          <w:i/>
          <w:noProof/>
          <w:sz w:val="20"/>
          <w:szCs w:val="20"/>
        </w:rPr>
      </w:pPr>
      <w:r>
        <w:rPr>
          <w:rFonts w:cs="Times New Roman"/>
          <w:noProof/>
        </w:rPr>
        <w:t>U</w:t>
      </w:r>
      <w:r w:rsidR="00BB4C46">
        <w:rPr>
          <w:rFonts w:cs="Times New Roman"/>
          <w:noProof/>
        </w:rPr>
        <w:t xml:space="preserve">sage: </w:t>
      </w:r>
      <w:r w:rsidR="00BB4C46" w:rsidRPr="00213611">
        <w:rPr>
          <w:rFonts w:cs="Times New Roman"/>
          <w:i/>
          <w:noProof/>
          <w:sz w:val="20"/>
          <w:szCs w:val="20"/>
        </w:rPr>
        <w:t>qsub [-a date_time] [-A account_string] [-b secs] [-c checkpoint_options] [-C directive_prefix] [-d path] [-D path] [-e path] [-f] [-F] [-h] [-I] [-j join] [-k keep] [-l resource_list] [-m mail_options] [-M user_list] [-n] [-N name] [-o path] [-p priority] [-P user[:group]] [-q destionation] [-r c] [-S path_to_shell(s)] [-t array_request] [-u user_list] [-v variable_list] [-V] [-W additional_attributes] [-x] [-X] [-z] [</w:t>
      </w:r>
      <w:r w:rsidR="00781336">
        <w:rPr>
          <w:rFonts w:cs="Times New Roman"/>
          <w:i/>
          <w:noProof/>
          <w:sz w:val="20"/>
          <w:szCs w:val="20"/>
        </w:rPr>
        <w:t>job_</w:t>
      </w:r>
      <w:r w:rsidR="00BB4C46" w:rsidRPr="00213611">
        <w:rPr>
          <w:rFonts w:cs="Times New Roman"/>
          <w:i/>
          <w:noProof/>
          <w:sz w:val="20"/>
          <w:szCs w:val="20"/>
        </w:rPr>
        <w:t>script]</w:t>
      </w:r>
      <w:r w:rsidR="00BB4C46" w:rsidRPr="00213611">
        <w:rPr>
          <w:rStyle w:val="FootnoteReference"/>
          <w:rFonts w:cs="Times New Roman"/>
          <w:i/>
          <w:noProof/>
          <w:sz w:val="20"/>
          <w:szCs w:val="20"/>
        </w:rPr>
        <w:footnoteReference w:id="7"/>
      </w:r>
    </w:p>
    <w:p w14:paraId="5492A502" w14:textId="77777777" w:rsidR="00275DC6" w:rsidRDefault="00275DC6" w:rsidP="0030433D">
      <w:pPr>
        <w:rPr>
          <w:rFonts w:cs="Times New Roman"/>
          <w:noProof/>
        </w:rPr>
      </w:pPr>
    </w:p>
    <w:p w14:paraId="14506CEA" w14:textId="181A7DD1" w:rsidR="0027167D" w:rsidRDefault="0027167D" w:rsidP="0027167D">
      <w:pPr>
        <w:pStyle w:val="Caption"/>
        <w:keepNext/>
      </w:pPr>
      <w:bookmarkStart w:id="22" w:name="_Toc453626064"/>
      <w:r>
        <w:t xml:space="preserve">Table </w:t>
      </w:r>
      <w:fldSimple w:instr=" SEQ Table \* ARABIC ">
        <w:r w:rsidR="005E6938">
          <w:rPr>
            <w:noProof/>
          </w:rPr>
          <w:t>1</w:t>
        </w:r>
      </w:fldSimple>
      <w:r>
        <w:t>: qsub Attributes</w:t>
      </w:r>
      <w:bookmarkEnd w:id="22"/>
    </w:p>
    <w:tbl>
      <w:tblPr>
        <w:tblStyle w:val="TableGrid"/>
        <w:tblW w:w="0" w:type="auto"/>
        <w:tblLook w:val="04A0" w:firstRow="1" w:lastRow="0" w:firstColumn="1" w:lastColumn="0" w:noHBand="0" w:noVBand="1"/>
      </w:tblPr>
      <w:tblGrid>
        <w:gridCol w:w="1198"/>
        <w:gridCol w:w="2417"/>
        <w:gridCol w:w="5735"/>
      </w:tblGrid>
      <w:tr w:rsidR="00F57F10" w:rsidRPr="0096672B" w14:paraId="0589E38E" w14:textId="77777777" w:rsidTr="0027167D">
        <w:tc>
          <w:tcPr>
            <w:tcW w:w="1198" w:type="dxa"/>
            <w:shd w:val="clear" w:color="auto" w:fill="7F7F7F" w:themeFill="text1" w:themeFillTint="80"/>
          </w:tcPr>
          <w:p w14:paraId="18D11565" w14:textId="77777777" w:rsidR="001F6F05" w:rsidRPr="001F6F05" w:rsidRDefault="001F6F05" w:rsidP="0030433D">
            <w:pPr>
              <w:rPr>
                <w:rFonts w:cs="Times New Roman"/>
                <w:b/>
                <w:noProof/>
              </w:rPr>
            </w:pPr>
            <w:r>
              <w:rPr>
                <w:rFonts w:cs="Times New Roman"/>
                <w:noProof/>
              </w:rPr>
              <w:t>Option</w:t>
            </w:r>
          </w:p>
        </w:tc>
        <w:tc>
          <w:tcPr>
            <w:tcW w:w="2417" w:type="dxa"/>
            <w:shd w:val="clear" w:color="auto" w:fill="7F7F7F" w:themeFill="text1" w:themeFillTint="80"/>
          </w:tcPr>
          <w:p w14:paraId="282E8B1A" w14:textId="77777777" w:rsidR="001F6F05" w:rsidRDefault="001F6F05" w:rsidP="0030433D">
            <w:pPr>
              <w:rPr>
                <w:rFonts w:cs="Times New Roman"/>
                <w:noProof/>
              </w:rPr>
            </w:pPr>
            <w:r>
              <w:rPr>
                <w:rFonts w:cs="Times New Roman"/>
                <w:noProof/>
              </w:rPr>
              <w:t>Name</w:t>
            </w:r>
          </w:p>
        </w:tc>
        <w:tc>
          <w:tcPr>
            <w:tcW w:w="5735" w:type="dxa"/>
            <w:shd w:val="clear" w:color="auto" w:fill="7F7F7F" w:themeFill="text1" w:themeFillTint="80"/>
          </w:tcPr>
          <w:p w14:paraId="1C9B1BE5" w14:textId="77777777" w:rsidR="001F6F05" w:rsidRDefault="001F6F05" w:rsidP="0030433D">
            <w:pPr>
              <w:rPr>
                <w:rFonts w:cs="Times New Roman"/>
                <w:noProof/>
              </w:rPr>
            </w:pPr>
            <w:r>
              <w:rPr>
                <w:rFonts w:cs="Times New Roman"/>
                <w:noProof/>
              </w:rPr>
              <w:t>Description</w:t>
            </w:r>
          </w:p>
        </w:tc>
      </w:tr>
      <w:tr w:rsidR="00577A7D" w:rsidRPr="0096672B" w14:paraId="5B49C4B0" w14:textId="77777777" w:rsidTr="0027167D">
        <w:tc>
          <w:tcPr>
            <w:tcW w:w="1198" w:type="dxa"/>
          </w:tcPr>
          <w:p w14:paraId="15EB7D61" w14:textId="77777777" w:rsidR="004A7C5B" w:rsidRDefault="0096672B" w:rsidP="0030433D">
            <w:pPr>
              <w:rPr>
                <w:rFonts w:cs="Times New Roman"/>
                <w:noProof/>
              </w:rPr>
            </w:pPr>
            <w:r>
              <w:rPr>
                <w:rFonts w:cs="Times New Roman"/>
                <w:noProof/>
              </w:rPr>
              <w:t xml:space="preserve">-a </w:t>
            </w:r>
          </w:p>
        </w:tc>
        <w:tc>
          <w:tcPr>
            <w:tcW w:w="2417" w:type="dxa"/>
          </w:tcPr>
          <w:p w14:paraId="0635ADF6" w14:textId="77777777" w:rsidR="001F6F05" w:rsidRDefault="0096672B" w:rsidP="0030433D">
            <w:pPr>
              <w:rPr>
                <w:rFonts w:cs="Times New Roman"/>
                <w:noProof/>
              </w:rPr>
            </w:pPr>
            <w:r>
              <w:rPr>
                <w:rFonts w:cs="Times New Roman"/>
                <w:noProof/>
              </w:rPr>
              <w:t>date_time</w:t>
            </w:r>
          </w:p>
          <w:p w14:paraId="545F60ED" w14:textId="77777777" w:rsidR="004A7C5B" w:rsidRPr="001F6F05" w:rsidRDefault="004A7C5B" w:rsidP="001F6F05">
            <w:pPr>
              <w:rPr>
                <w:rFonts w:cs="Times New Roman"/>
              </w:rPr>
            </w:pPr>
          </w:p>
        </w:tc>
        <w:tc>
          <w:tcPr>
            <w:tcW w:w="5735" w:type="dxa"/>
          </w:tcPr>
          <w:p w14:paraId="6A164487" w14:textId="77777777" w:rsidR="0096672B" w:rsidRDefault="0096672B" w:rsidP="0030433D">
            <w:pPr>
              <w:rPr>
                <w:rFonts w:cs="Times New Roman"/>
                <w:noProof/>
              </w:rPr>
            </w:pPr>
            <w:r>
              <w:rPr>
                <w:rFonts w:cs="Times New Roman"/>
                <w:noProof/>
              </w:rPr>
              <w:t>Use this time to calculate the eligibility for execution</w:t>
            </w:r>
          </w:p>
          <w:p w14:paraId="734FE67A" w14:textId="77777777" w:rsidR="0096672B" w:rsidRPr="0096672B" w:rsidRDefault="0096672B" w:rsidP="0096672B">
            <w:pPr>
              <w:rPr>
                <w:rFonts w:cs="Times New Roman"/>
                <w:noProof/>
              </w:rPr>
            </w:pPr>
            <w:r w:rsidRPr="0096672B">
              <w:rPr>
                <w:rFonts w:cs="Times New Roman"/>
                <w:noProof/>
              </w:rPr>
              <w:t xml:space="preserve">Format: </w:t>
            </w:r>
            <w:r w:rsidRPr="0096672B">
              <w:rPr>
                <w:rFonts w:cs="Times New Roman"/>
                <w:noProof/>
                <w:sz w:val="20"/>
                <w:szCs w:val="20"/>
              </w:rPr>
              <w:t xml:space="preserve">[[[[CC]YY]MM]DD]hhmm[.SS]  where </w:t>
            </w:r>
            <w:r w:rsidRPr="0096672B">
              <w:rPr>
                <w:rFonts w:cs="Times New Roman"/>
                <w:i/>
                <w:noProof/>
                <w:sz w:val="20"/>
                <w:szCs w:val="20"/>
              </w:rPr>
              <w:t>CC</w:t>
            </w:r>
            <w:r>
              <w:rPr>
                <w:rFonts w:cs="Times New Roman"/>
                <w:noProof/>
                <w:sz w:val="20"/>
                <w:szCs w:val="20"/>
              </w:rPr>
              <w:t xml:space="preserve"> is the first two dig</w:t>
            </w:r>
            <w:r w:rsidRPr="0096672B">
              <w:rPr>
                <w:rFonts w:cs="Times New Roman"/>
                <w:noProof/>
                <w:sz w:val="20"/>
                <w:szCs w:val="20"/>
              </w:rPr>
              <w:t>its</w:t>
            </w:r>
            <w:r>
              <w:rPr>
                <w:rFonts w:cs="Times New Roman"/>
                <w:noProof/>
                <w:sz w:val="20"/>
                <w:szCs w:val="20"/>
              </w:rPr>
              <w:t xml:space="preserve"> </w:t>
            </w:r>
            <w:r w:rsidRPr="0096672B">
              <w:rPr>
                <w:rFonts w:cs="Times New Roman"/>
                <w:noProof/>
                <w:sz w:val="20"/>
                <w:szCs w:val="20"/>
              </w:rPr>
              <w:t xml:space="preserve">of the year, </w:t>
            </w:r>
            <w:r w:rsidRPr="0096672B">
              <w:rPr>
                <w:rFonts w:cs="Times New Roman"/>
                <w:i/>
                <w:noProof/>
                <w:sz w:val="20"/>
                <w:szCs w:val="20"/>
              </w:rPr>
              <w:t>YY</w:t>
            </w:r>
            <w:r>
              <w:rPr>
                <w:rFonts w:cs="Times New Roman"/>
                <w:i/>
                <w:noProof/>
                <w:sz w:val="20"/>
                <w:szCs w:val="20"/>
              </w:rPr>
              <w:t xml:space="preserve"> </w:t>
            </w:r>
            <w:r>
              <w:rPr>
                <w:rFonts w:cs="Times New Roman"/>
                <w:noProof/>
                <w:sz w:val="20"/>
                <w:szCs w:val="20"/>
              </w:rPr>
              <w:t xml:space="preserve">is the last two disgits of the year, MM is the two digits for the month, </w:t>
            </w:r>
            <w:r w:rsidRPr="0096672B">
              <w:rPr>
                <w:rFonts w:cs="Times New Roman"/>
                <w:i/>
                <w:noProof/>
                <w:sz w:val="20"/>
                <w:szCs w:val="20"/>
              </w:rPr>
              <w:t>DD</w:t>
            </w:r>
            <w:r>
              <w:rPr>
                <w:rFonts w:cs="Times New Roman"/>
                <w:i/>
                <w:noProof/>
                <w:sz w:val="20"/>
                <w:szCs w:val="20"/>
              </w:rPr>
              <w:t xml:space="preserve"> </w:t>
            </w:r>
            <w:r>
              <w:rPr>
                <w:rFonts w:cs="Times New Roman"/>
                <w:noProof/>
              </w:rPr>
              <w:t xml:space="preserve">is the day of the month, </w:t>
            </w:r>
            <w:r w:rsidRPr="0096672B">
              <w:rPr>
                <w:rFonts w:cs="Times New Roman"/>
                <w:i/>
                <w:noProof/>
              </w:rPr>
              <w:t>hh</w:t>
            </w:r>
            <w:r>
              <w:rPr>
                <w:rFonts w:cs="Times New Roman"/>
                <w:i/>
                <w:noProof/>
              </w:rPr>
              <w:t xml:space="preserve"> </w:t>
            </w:r>
            <w:r>
              <w:rPr>
                <w:rFonts w:cs="Times New Roman"/>
                <w:noProof/>
              </w:rPr>
              <w:t xml:space="preserve">is the hour, </w:t>
            </w:r>
            <w:r w:rsidRPr="0096672B">
              <w:rPr>
                <w:rFonts w:cs="Times New Roman"/>
                <w:i/>
                <w:noProof/>
              </w:rPr>
              <w:t>mm</w:t>
            </w:r>
            <w:r>
              <w:rPr>
                <w:rFonts w:cs="Times New Roman"/>
                <w:i/>
                <w:noProof/>
              </w:rPr>
              <w:t xml:space="preserve"> </w:t>
            </w:r>
            <w:r>
              <w:rPr>
                <w:rFonts w:cs="Times New Roman"/>
                <w:noProof/>
              </w:rPr>
              <w:t xml:space="preserve">is the minutes, and the optional </w:t>
            </w:r>
            <w:r w:rsidRPr="0096672B">
              <w:rPr>
                <w:rFonts w:cs="Times New Roman"/>
                <w:i/>
                <w:noProof/>
              </w:rPr>
              <w:t>SS</w:t>
            </w:r>
            <w:r>
              <w:rPr>
                <w:rFonts w:cs="Times New Roman"/>
                <w:i/>
                <w:noProof/>
              </w:rPr>
              <w:t xml:space="preserve"> </w:t>
            </w:r>
            <w:r>
              <w:rPr>
                <w:rFonts w:cs="Times New Roman"/>
                <w:noProof/>
              </w:rPr>
              <w:t>is the seconds.</w:t>
            </w:r>
          </w:p>
        </w:tc>
      </w:tr>
      <w:tr w:rsidR="00577A7D" w:rsidRPr="0096672B" w14:paraId="5A70727A" w14:textId="77777777" w:rsidTr="0027167D">
        <w:tc>
          <w:tcPr>
            <w:tcW w:w="1198" w:type="dxa"/>
          </w:tcPr>
          <w:p w14:paraId="380B8335" w14:textId="77777777" w:rsidR="004A7C5B" w:rsidRPr="0096672B" w:rsidRDefault="001F6F05" w:rsidP="0030433D">
            <w:pPr>
              <w:rPr>
                <w:rFonts w:cs="Times New Roman"/>
                <w:noProof/>
              </w:rPr>
            </w:pPr>
            <w:r>
              <w:rPr>
                <w:rFonts w:cs="Times New Roman"/>
                <w:noProof/>
              </w:rPr>
              <w:t>-a</w:t>
            </w:r>
          </w:p>
        </w:tc>
        <w:tc>
          <w:tcPr>
            <w:tcW w:w="2417" w:type="dxa"/>
          </w:tcPr>
          <w:p w14:paraId="2CB557FB" w14:textId="77777777" w:rsidR="004A7C5B" w:rsidRPr="0096672B" w:rsidRDefault="001F6F05" w:rsidP="0030433D">
            <w:pPr>
              <w:rPr>
                <w:rFonts w:cs="Times New Roman"/>
                <w:noProof/>
              </w:rPr>
            </w:pPr>
            <w:r>
              <w:rPr>
                <w:rFonts w:cs="Times New Roman"/>
                <w:noProof/>
              </w:rPr>
              <w:t>account_string</w:t>
            </w:r>
          </w:p>
        </w:tc>
        <w:tc>
          <w:tcPr>
            <w:tcW w:w="5735" w:type="dxa"/>
          </w:tcPr>
          <w:p w14:paraId="43FCF5DA" w14:textId="77777777" w:rsidR="004A7C5B" w:rsidRPr="0096672B" w:rsidRDefault="001F6F05" w:rsidP="001F6F05">
            <w:pPr>
              <w:rPr>
                <w:rFonts w:cs="Times New Roman"/>
                <w:noProof/>
              </w:rPr>
            </w:pPr>
            <w:r>
              <w:rPr>
                <w:rFonts w:cs="Times New Roman"/>
                <w:noProof/>
              </w:rPr>
              <w:t>Use this attribute to associate account string with the job. Format: &lt;String&gt;</w:t>
            </w:r>
          </w:p>
        </w:tc>
      </w:tr>
      <w:tr w:rsidR="00F57F10" w:rsidRPr="0096672B" w14:paraId="17C3C7BE" w14:textId="77777777" w:rsidTr="0027167D">
        <w:tc>
          <w:tcPr>
            <w:tcW w:w="1198" w:type="dxa"/>
          </w:tcPr>
          <w:p w14:paraId="26E49AB3" w14:textId="77777777" w:rsidR="004A7C5B" w:rsidRPr="0096672B" w:rsidRDefault="001F6F05" w:rsidP="0030433D">
            <w:pPr>
              <w:rPr>
                <w:rFonts w:cs="Times New Roman"/>
                <w:noProof/>
              </w:rPr>
            </w:pPr>
            <w:r>
              <w:rPr>
                <w:rFonts w:cs="Times New Roman"/>
                <w:noProof/>
              </w:rPr>
              <w:t>-b</w:t>
            </w:r>
          </w:p>
        </w:tc>
        <w:tc>
          <w:tcPr>
            <w:tcW w:w="2417" w:type="dxa"/>
          </w:tcPr>
          <w:p w14:paraId="2B0F797B" w14:textId="77777777" w:rsidR="004A7C5B" w:rsidRPr="0096672B" w:rsidRDefault="001F6F05" w:rsidP="0030433D">
            <w:pPr>
              <w:rPr>
                <w:rFonts w:cs="Times New Roman"/>
                <w:noProof/>
              </w:rPr>
            </w:pPr>
            <w:r>
              <w:rPr>
                <w:rFonts w:cs="Times New Roman"/>
                <w:noProof/>
              </w:rPr>
              <w:t>Seconds</w:t>
            </w:r>
          </w:p>
        </w:tc>
        <w:tc>
          <w:tcPr>
            <w:tcW w:w="5735" w:type="dxa"/>
          </w:tcPr>
          <w:p w14:paraId="0BB41CDB" w14:textId="77777777" w:rsidR="004A7C5B" w:rsidRPr="0096672B" w:rsidRDefault="001F6F05" w:rsidP="0030433D">
            <w:pPr>
              <w:rPr>
                <w:rFonts w:cs="Times New Roman"/>
                <w:noProof/>
              </w:rPr>
            </w:pPr>
            <w:r>
              <w:rPr>
                <w:rFonts w:cs="Times New Roman"/>
                <w:noProof/>
              </w:rPr>
              <w:t>Timeinterval to block qsub (is case of server failure) in seconds.</w:t>
            </w:r>
          </w:p>
        </w:tc>
      </w:tr>
      <w:tr w:rsidR="00577A7D" w:rsidRPr="0096672B" w14:paraId="06CD460A" w14:textId="77777777" w:rsidTr="0027167D">
        <w:tc>
          <w:tcPr>
            <w:tcW w:w="1198" w:type="dxa"/>
          </w:tcPr>
          <w:p w14:paraId="4CD270C1" w14:textId="77777777" w:rsidR="004A7C5B" w:rsidRPr="0096672B" w:rsidRDefault="001F6F05" w:rsidP="0030433D">
            <w:pPr>
              <w:rPr>
                <w:rFonts w:cs="Times New Roman"/>
                <w:noProof/>
              </w:rPr>
            </w:pPr>
            <w:r>
              <w:rPr>
                <w:rFonts w:cs="Times New Roman"/>
                <w:noProof/>
              </w:rPr>
              <w:t>-c</w:t>
            </w:r>
          </w:p>
        </w:tc>
        <w:tc>
          <w:tcPr>
            <w:tcW w:w="2417" w:type="dxa"/>
          </w:tcPr>
          <w:p w14:paraId="403C86D0" w14:textId="77777777" w:rsidR="004A7C5B" w:rsidRPr="0096672B" w:rsidRDefault="001F6F05" w:rsidP="0030433D">
            <w:pPr>
              <w:rPr>
                <w:rFonts w:cs="Times New Roman"/>
                <w:noProof/>
              </w:rPr>
            </w:pPr>
            <w:r>
              <w:rPr>
                <w:rFonts w:cs="Times New Roman"/>
                <w:noProof/>
              </w:rPr>
              <w:t>Checkpoint_options</w:t>
            </w:r>
          </w:p>
        </w:tc>
        <w:tc>
          <w:tcPr>
            <w:tcW w:w="5735" w:type="dxa"/>
          </w:tcPr>
          <w:p w14:paraId="6D0CA636" w14:textId="77777777" w:rsidR="004A7C5B" w:rsidRDefault="001F6F05" w:rsidP="0030433D">
            <w:pPr>
              <w:rPr>
                <w:rFonts w:cs="Times New Roman"/>
                <w:noProof/>
              </w:rPr>
            </w:pPr>
            <w:r>
              <w:rPr>
                <w:rFonts w:cs="Times New Roman"/>
                <w:noProof/>
              </w:rPr>
              <w:t>Use this attribute to define checkpoints for the job.</w:t>
            </w:r>
          </w:p>
          <w:p w14:paraId="19515EDB" w14:textId="77777777" w:rsidR="001F6F05" w:rsidRDefault="001F6F05" w:rsidP="0030433D">
            <w:pPr>
              <w:rPr>
                <w:rFonts w:cs="Times New Roman"/>
                <w:noProof/>
              </w:rPr>
            </w:pPr>
            <w:r>
              <w:rPr>
                <w:rFonts w:cs="Times New Roman"/>
                <w:noProof/>
              </w:rPr>
              <w:t>Valid options:</w:t>
            </w:r>
          </w:p>
          <w:p w14:paraId="61B0A723" w14:textId="77777777" w:rsidR="001F6F05" w:rsidRDefault="001F6F05" w:rsidP="001F6F05">
            <w:pPr>
              <w:pStyle w:val="ListParagraph"/>
              <w:numPr>
                <w:ilvl w:val="0"/>
                <w:numId w:val="6"/>
              </w:numPr>
              <w:rPr>
                <w:rFonts w:cs="Times New Roman"/>
                <w:noProof/>
              </w:rPr>
            </w:pPr>
            <w:r w:rsidRPr="00FE2FAF">
              <w:rPr>
                <w:rFonts w:cs="Times New Roman"/>
                <w:b/>
                <w:noProof/>
              </w:rPr>
              <w:t>None</w:t>
            </w:r>
            <w:r>
              <w:rPr>
                <w:rFonts w:cs="Times New Roman"/>
                <w:noProof/>
              </w:rPr>
              <w:t xml:space="preserve"> – no checkpoints</w:t>
            </w:r>
          </w:p>
          <w:p w14:paraId="5108D0AA" w14:textId="77777777" w:rsidR="001F6F05" w:rsidRDefault="001F6F05" w:rsidP="001F6F05">
            <w:pPr>
              <w:pStyle w:val="ListParagraph"/>
              <w:numPr>
                <w:ilvl w:val="0"/>
                <w:numId w:val="6"/>
              </w:numPr>
              <w:rPr>
                <w:rFonts w:cs="Times New Roman"/>
                <w:noProof/>
              </w:rPr>
            </w:pPr>
            <w:r w:rsidRPr="00FE2FAF">
              <w:rPr>
                <w:rFonts w:cs="Times New Roman"/>
                <w:b/>
                <w:noProof/>
              </w:rPr>
              <w:t>Enabled</w:t>
            </w:r>
            <w:r>
              <w:rPr>
                <w:rFonts w:cs="Times New Roman"/>
                <w:noProof/>
              </w:rPr>
              <w:t xml:space="preserve"> </w:t>
            </w:r>
            <w:r w:rsidR="00FE2FAF">
              <w:rPr>
                <w:rFonts w:cs="Times New Roman"/>
                <w:noProof/>
              </w:rPr>
              <w:t>–</w:t>
            </w:r>
            <w:r>
              <w:rPr>
                <w:rFonts w:cs="Times New Roman"/>
                <w:noProof/>
              </w:rPr>
              <w:t xml:space="preserve"> </w:t>
            </w:r>
            <w:r w:rsidR="00FE2FAF">
              <w:rPr>
                <w:rFonts w:cs="Times New Roman"/>
                <w:noProof/>
              </w:rPr>
              <w:t xml:space="preserve">Specify the checpointing is allowed but must be explicitily invokes by either the </w:t>
            </w:r>
            <w:r w:rsidR="00FE2FAF" w:rsidRPr="00FE2FAF">
              <w:rPr>
                <w:rFonts w:cs="Times New Roman"/>
                <w:b/>
                <w:noProof/>
              </w:rPr>
              <w:t>qhold</w:t>
            </w:r>
            <w:r w:rsidR="00FE2FAF">
              <w:rPr>
                <w:rFonts w:cs="Times New Roman"/>
                <w:noProof/>
              </w:rPr>
              <w:t xml:space="preserve"> or </w:t>
            </w:r>
            <w:r w:rsidR="00FE2FAF" w:rsidRPr="00FE2FAF">
              <w:rPr>
                <w:rFonts w:cs="Times New Roman"/>
                <w:b/>
                <w:noProof/>
              </w:rPr>
              <w:t>qchkpt</w:t>
            </w:r>
            <w:r w:rsidR="00FE2FAF">
              <w:rPr>
                <w:rFonts w:cs="Times New Roman"/>
                <w:noProof/>
              </w:rPr>
              <w:t xml:space="preserve"> commands.</w:t>
            </w:r>
          </w:p>
          <w:p w14:paraId="5A39F9A0" w14:textId="77777777" w:rsidR="00FE2FAF" w:rsidRDefault="00FE2FAF" w:rsidP="001F6F05">
            <w:pPr>
              <w:pStyle w:val="ListParagraph"/>
              <w:numPr>
                <w:ilvl w:val="0"/>
                <w:numId w:val="6"/>
              </w:numPr>
              <w:rPr>
                <w:rFonts w:cs="Times New Roman"/>
                <w:noProof/>
              </w:rPr>
            </w:pPr>
            <w:r>
              <w:rPr>
                <w:rFonts w:cs="Times New Roman"/>
                <w:b/>
                <w:noProof/>
              </w:rPr>
              <w:t xml:space="preserve">Shutdown </w:t>
            </w:r>
            <w:r>
              <w:rPr>
                <w:rFonts w:cs="Times New Roman"/>
                <w:noProof/>
              </w:rPr>
              <w:t>– Specify checkpointing to be done on the job at pbs_mon shutdown.</w:t>
            </w:r>
          </w:p>
          <w:p w14:paraId="7D2A503B" w14:textId="77777777" w:rsidR="00FE2FAF" w:rsidRDefault="00FE2FAF" w:rsidP="001F6F05">
            <w:pPr>
              <w:pStyle w:val="ListParagraph"/>
              <w:numPr>
                <w:ilvl w:val="0"/>
                <w:numId w:val="6"/>
              </w:numPr>
              <w:rPr>
                <w:rFonts w:cs="Times New Roman"/>
                <w:noProof/>
              </w:rPr>
            </w:pPr>
            <w:r>
              <w:rPr>
                <w:rFonts w:cs="Times New Roman"/>
                <w:b/>
                <w:noProof/>
              </w:rPr>
              <w:t xml:space="preserve">Periodic </w:t>
            </w:r>
            <w:r>
              <w:rPr>
                <w:rFonts w:cs="Times New Roman"/>
                <w:noProof/>
              </w:rPr>
              <w:t>– Specify that periodic checkpoinint is enabled. (Default interval is 10 minutes)</w:t>
            </w:r>
          </w:p>
          <w:p w14:paraId="5B54D0DB" w14:textId="77777777" w:rsidR="00FE2FAF" w:rsidRDefault="00FE2FAF" w:rsidP="001F6F05">
            <w:pPr>
              <w:pStyle w:val="ListParagraph"/>
              <w:numPr>
                <w:ilvl w:val="0"/>
                <w:numId w:val="6"/>
              </w:numPr>
              <w:rPr>
                <w:rFonts w:cs="Times New Roman"/>
                <w:noProof/>
              </w:rPr>
            </w:pPr>
            <w:r>
              <w:rPr>
                <w:rFonts w:cs="Times New Roman"/>
                <w:b/>
                <w:noProof/>
              </w:rPr>
              <w:lastRenderedPageBreak/>
              <w:t xml:space="preserve">Interval=minutes </w:t>
            </w:r>
            <w:r>
              <w:rPr>
                <w:rFonts w:cs="Times New Roman"/>
                <w:noProof/>
              </w:rPr>
              <w:t>– Checkpointing is an interval of minutes (</w:t>
            </w:r>
            <w:r w:rsidRPr="00FE2FAF">
              <w:rPr>
                <w:rFonts w:cs="Times New Roman"/>
                <w:i/>
                <w:noProof/>
              </w:rPr>
              <w:t>walltime</w:t>
            </w:r>
            <w:r>
              <w:rPr>
                <w:rFonts w:cs="Times New Roman"/>
                <w:i/>
                <w:noProof/>
              </w:rPr>
              <w:t>&gt;0</w:t>
            </w:r>
            <w:r>
              <w:rPr>
                <w:rFonts w:cs="Times New Roman"/>
                <w:noProof/>
              </w:rPr>
              <w:t>)</w:t>
            </w:r>
          </w:p>
          <w:p w14:paraId="5FDD5146" w14:textId="77777777" w:rsidR="00FE2FAF" w:rsidRDefault="00FE2FAF" w:rsidP="00FE2FAF">
            <w:pPr>
              <w:pStyle w:val="ListParagraph"/>
              <w:numPr>
                <w:ilvl w:val="0"/>
                <w:numId w:val="6"/>
              </w:numPr>
              <w:rPr>
                <w:rFonts w:cs="Times New Roman"/>
                <w:noProof/>
              </w:rPr>
            </w:pPr>
            <w:r>
              <w:rPr>
                <w:rFonts w:cs="Times New Roman"/>
                <w:b/>
                <w:noProof/>
              </w:rPr>
              <w:t xml:space="preserve">Depth=number- </w:t>
            </w:r>
            <w:r w:rsidR="00507836">
              <w:rPr>
                <w:rFonts w:cs="Times New Roman"/>
                <w:noProof/>
              </w:rPr>
              <w:t>specifies number of checpoint  images</w:t>
            </w:r>
          </w:p>
          <w:p w14:paraId="4883E3F7" w14:textId="77777777" w:rsidR="00507836" w:rsidRPr="001F6F05" w:rsidRDefault="00507836" w:rsidP="00FE2FAF">
            <w:pPr>
              <w:pStyle w:val="ListParagraph"/>
              <w:numPr>
                <w:ilvl w:val="0"/>
                <w:numId w:val="6"/>
              </w:numPr>
              <w:rPr>
                <w:rFonts w:cs="Times New Roman"/>
                <w:noProof/>
              </w:rPr>
            </w:pPr>
            <w:r>
              <w:rPr>
                <w:rFonts w:cs="Times New Roman"/>
                <w:b/>
                <w:noProof/>
              </w:rPr>
              <w:t xml:space="preserve">dir = path- </w:t>
            </w:r>
            <w:r>
              <w:rPr>
                <w:rFonts w:cs="Times New Roman"/>
                <w:noProof/>
              </w:rPr>
              <w:t>directory path of checkpoint</w:t>
            </w:r>
          </w:p>
        </w:tc>
      </w:tr>
      <w:tr w:rsidR="00F57F10" w:rsidRPr="0096672B" w14:paraId="5059E24F" w14:textId="77777777" w:rsidTr="0027167D">
        <w:tc>
          <w:tcPr>
            <w:tcW w:w="1198" w:type="dxa"/>
          </w:tcPr>
          <w:p w14:paraId="0C048FCE" w14:textId="77777777" w:rsidR="004A7C5B" w:rsidRPr="0096672B" w:rsidRDefault="00507836" w:rsidP="0030433D">
            <w:pPr>
              <w:rPr>
                <w:rFonts w:cs="Times New Roman"/>
                <w:noProof/>
              </w:rPr>
            </w:pPr>
            <w:r>
              <w:rPr>
                <w:rFonts w:cs="Times New Roman"/>
                <w:noProof/>
              </w:rPr>
              <w:lastRenderedPageBreak/>
              <w:t>-C</w:t>
            </w:r>
          </w:p>
        </w:tc>
        <w:tc>
          <w:tcPr>
            <w:tcW w:w="2417" w:type="dxa"/>
          </w:tcPr>
          <w:p w14:paraId="260D7EB8" w14:textId="77777777" w:rsidR="004A7C5B" w:rsidRPr="0096672B" w:rsidRDefault="00507836" w:rsidP="0030433D">
            <w:pPr>
              <w:rPr>
                <w:rFonts w:cs="Times New Roman"/>
                <w:noProof/>
              </w:rPr>
            </w:pPr>
            <w:r>
              <w:rPr>
                <w:rFonts w:cs="Times New Roman"/>
                <w:noProof/>
              </w:rPr>
              <w:t>directive_prefix</w:t>
            </w:r>
          </w:p>
        </w:tc>
        <w:tc>
          <w:tcPr>
            <w:tcW w:w="5735" w:type="dxa"/>
          </w:tcPr>
          <w:p w14:paraId="6EC32B1D" w14:textId="77777777" w:rsidR="00F741D0" w:rsidRPr="00F741D0" w:rsidRDefault="00507836" w:rsidP="0030433D">
            <w:pPr>
              <w:rPr>
                <w:rFonts w:cs="Times New Roman"/>
                <w:noProof/>
              </w:rPr>
            </w:pPr>
            <w:r>
              <w:rPr>
                <w:rFonts w:cs="Times New Roman"/>
                <w:noProof/>
              </w:rPr>
              <w:t>Used to define the prefix that declares a directive to qsub command within the script file.</w:t>
            </w:r>
            <w:r w:rsidR="00F741D0">
              <w:rPr>
                <w:rFonts w:cs="Times New Roman"/>
                <w:noProof/>
              </w:rPr>
              <w:t xml:space="preserve"> -C option is is declared then </w:t>
            </w:r>
            <w:r w:rsidR="00F741D0">
              <w:rPr>
                <w:rFonts w:cs="Times New Roman"/>
                <w:i/>
                <w:noProof/>
              </w:rPr>
              <w:t>qsub</w:t>
            </w:r>
            <w:r w:rsidR="00F741D0">
              <w:rPr>
                <w:rFonts w:cs="Times New Roman"/>
                <w:noProof/>
              </w:rPr>
              <w:t xml:space="preserve"> will not scan the script file for directives</w:t>
            </w:r>
          </w:p>
        </w:tc>
      </w:tr>
      <w:tr w:rsidR="00577A7D" w:rsidRPr="0096672B" w14:paraId="16304FAC" w14:textId="77777777" w:rsidTr="0027167D">
        <w:tc>
          <w:tcPr>
            <w:tcW w:w="1198" w:type="dxa"/>
          </w:tcPr>
          <w:p w14:paraId="234BC465" w14:textId="77777777" w:rsidR="004A7C5B" w:rsidRPr="0096672B" w:rsidRDefault="00507836" w:rsidP="0030433D">
            <w:pPr>
              <w:rPr>
                <w:rFonts w:cs="Times New Roman"/>
                <w:noProof/>
              </w:rPr>
            </w:pPr>
            <w:r>
              <w:rPr>
                <w:rFonts w:cs="Times New Roman"/>
                <w:noProof/>
              </w:rPr>
              <w:t>-d</w:t>
            </w:r>
          </w:p>
        </w:tc>
        <w:tc>
          <w:tcPr>
            <w:tcW w:w="2417" w:type="dxa"/>
          </w:tcPr>
          <w:p w14:paraId="2CBA2C69" w14:textId="77777777" w:rsidR="004A7C5B" w:rsidRPr="0096672B" w:rsidRDefault="00507836" w:rsidP="0030433D">
            <w:pPr>
              <w:rPr>
                <w:rFonts w:cs="Times New Roman"/>
                <w:noProof/>
              </w:rPr>
            </w:pPr>
            <w:r>
              <w:rPr>
                <w:rFonts w:cs="Times New Roman"/>
                <w:noProof/>
              </w:rPr>
              <w:t>path</w:t>
            </w:r>
          </w:p>
        </w:tc>
        <w:tc>
          <w:tcPr>
            <w:tcW w:w="5735" w:type="dxa"/>
          </w:tcPr>
          <w:p w14:paraId="7D468A30" w14:textId="77777777" w:rsidR="00F741D0" w:rsidRPr="0096672B" w:rsidRDefault="00F741D0" w:rsidP="00F741D0">
            <w:pPr>
              <w:rPr>
                <w:rFonts w:cs="Times New Roman"/>
                <w:noProof/>
              </w:rPr>
            </w:pPr>
            <w:r>
              <w:rPr>
                <w:rFonts w:cs="Times New Roman"/>
                <w:noProof/>
              </w:rPr>
              <w:t>Used to define  working directory path which is to be used by the job.</w:t>
            </w:r>
          </w:p>
        </w:tc>
      </w:tr>
      <w:tr w:rsidR="00F57F10" w:rsidRPr="0096672B" w14:paraId="7D3B9D6F" w14:textId="77777777" w:rsidTr="0027167D">
        <w:tc>
          <w:tcPr>
            <w:tcW w:w="1198" w:type="dxa"/>
          </w:tcPr>
          <w:p w14:paraId="566D3341" w14:textId="77777777" w:rsidR="004A7C5B" w:rsidRPr="0096672B" w:rsidRDefault="00507836" w:rsidP="0030433D">
            <w:pPr>
              <w:rPr>
                <w:rFonts w:cs="Times New Roman"/>
                <w:noProof/>
              </w:rPr>
            </w:pPr>
            <w:r>
              <w:rPr>
                <w:rFonts w:cs="Times New Roman"/>
                <w:noProof/>
              </w:rPr>
              <w:t>-D</w:t>
            </w:r>
          </w:p>
        </w:tc>
        <w:tc>
          <w:tcPr>
            <w:tcW w:w="2417" w:type="dxa"/>
          </w:tcPr>
          <w:p w14:paraId="3654202D" w14:textId="77777777" w:rsidR="004A7C5B" w:rsidRPr="0096672B" w:rsidRDefault="00507836" w:rsidP="0030433D">
            <w:pPr>
              <w:rPr>
                <w:rFonts w:cs="Times New Roman"/>
                <w:noProof/>
              </w:rPr>
            </w:pPr>
            <w:r>
              <w:rPr>
                <w:rFonts w:cs="Times New Roman"/>
                <w:noProof/>
              </w:rPr>
              <w:t>path</w:t>
            </w:r>
          </w:p>
        </w:tc>
        <w:tc>
          <w:tcPr>
            <w:tcW w:w="5735" w:type="dxa"/>
          </w:tcPr>
          <w:p w14:paraId="546336D6" w14:textId="77777777" w:rsidR="004A7C5B" w:rsidRPr="0096672B" w:rsidRDefault="00F741D0" w:rsidP="0030433D">
            <w:pPr>
              <w:rPr>
                <w:rFonts w:cs="Times New Roman"/>
                <w:noProof/>
              </w:rPr>
            </w:pPr>
            <w:r>
              <w:rPr>
                <w:rFonts w:cs="Times New Roman"/>
                <w:noProof/>
              </w:rPr>
              <w:t>Used to define the root directory for the job.</w:t>
            </w:r>
          </w:p>
        </w:tc>
      </w:tr>
      <w:tr w:rsidR="00F57F10" w:rsidRPr="0096672B" w14:paraId="6F3D984C" w14:textId="77777777" w:rsidTr="0027167D">
        <w:tc>
          <w:tcPr>
            <w:tcW w:w="1198" w:type="dxa"/>
          </w:tcPr>
          <w:p w14:paraId="7313A887" w14:textId="77777777" w:rsidR="00507836" w:rsidRPr="0096672B" w:rsidRDefault="00507836" w:rsidP="0030433D">
            <w:pPr>
              <w:rPr>
                <w:rFonts w:cs="Times New Roman"/>
                <w:noProof/>
              </w:rPr>
            </w:pPr>
            <w:r>
              <w:rPr>
                <w:rFonts w:cs="Times New Roman"/>
                <w:noProof/>
              </w:rPr>
              <w:t>-e</w:t>
            </w:r>
          </w:p>
        </w:tc>
        <w:tc>
          <w:tcPr>
            <w:tcW w:w="2417" w:type="dxa"/>
          </w:tcPr>
          <w:p w14:paraId="543530F6" w14:textId="77777777" w:rsidR="00507836" w:rsidRPr="0096672B" w:rsidRDefault="00507836" w:rsidP="0030433D">
            <w:pPr>
              <w:rPr>
                <w:rFonts w:cs="Times New Roman"/>
                <w:noProof/>
              </w:rPr>
            </w:pPr>
            <w:r>
              <w:rPr>
                <w:rFonts w:cs="Times New Roman"/>
                <w:noProof/>
              </w:rPr>
              <w:t>path</w:t>
            </w:r>
          </w:p>
        </w:tc>
        <w:tc>
          <w:tcPr>
            <w:tcW w:w="5735" w:type="dxa"/>
          </w:tcPr>
          <w:p w14:paraId="17A43931" w14:textId="77777777" w:rsidR="00507836" w:rsidRDefault="00FE5F1A" w:rsidP="0030433D">
            <w:pPr>
              <w:rPr>
                <w:rFonts w:cs="Times New Roman"/>
                <w:noProof/>
              </w:rPr>
            </w:pPr>
            <w:r>
              <w:rPr>
                <w:rFonts w:cs="Times New Roman"/>
                <w:noProof/>
              </w:rPr>
              <w:t>Used to define the path to be used for the standard error st of the batch job.</w:t>
            </w:r>
          </w:p>
          <w:p w14:paraId="1232CEE4" w14:textId="77777777" w:rsidR="00FE5F1A" w:rsidRDefault="00FE5F1A" w:rsidP="0030433D">
            <w:pPr>
              <w:rPr>
                <w:rFonts w:cs="Times New Roman"/>
                <w:noProof/>
              </w:rPr>
            </w:pPr>
            <w:r>
              <w:rPr>
                <w:rFonts w:cs="Times New Roman"/>
                <w:noProof/>
              </w:rPr>
              <w:t xml:space="preserve">Format: </w:t>
            </w:r>
            <w:r w:rsidRPr="00FE5F1A">
              <w:rPr>
                <w:rFonts w:cs="Times New Roman"/>
                <w:i/>
                <w:noProof/>
              </w:rPr>
              <w:t>[hostname:]path_name</w:t>
            </w:r>
          </w:p>
          <w:p w14:paraId="4237BC3F" w14:textId="77777777" w:rsidR="00FE5F1A" w:rsidRPr="00FE5F1A" w:rsidRDefault="00FE5F1A" w:rsidP="0030433D">
            <w:pPr>
              <w:rPr>
                <w:rFonts w:cs="Times New Roman"/>
                <w:noProof/>
              </w:rPr>
            </w:pPr>
            <w:r>
              <w:rPr>
                <w:rFonts w:cs="Times New Roman"/>
                <w:noProof/>
              </w:rPr>
              <w:t>Where hostname is the name of a host to which the file will be returned, and path_name is the path name on the host in the POSIX syntax.</w:t>
            </w:r>
          </w:p>
        </w:tc>
      </w:tr>
      <w:tr w:rsidR="00577A7D" w:rsidRPr="0096672B" w14:paraId="342CE470" w14:textId="77777777" w:rsidTr="0027167D">
        <w:tc>
          <w:tcPr>
            <w:tcW w:w="1198" w:type="dxa"/>
          </w:tcPr>
          <w:p w14:paraId="29088C87" w14:textId="77777777" w:rsidR="00507836" w:rsidRPr="0096672B" w:rsidRDefault="00157338" w:rsidP="00CB1432">
            <w:pPr>
              <w:rPr>
                <w:rFonts w:cs="Times New Roman"/>
                <w:noProof/>
              </w:rPr>
            </w:pPr>
            <w:r>
              <w:rPr>
                <w:rFonts w:cs="Times New Roman"/>
                <w:noProof/>
              </w:rPr>
              <w:t>-f</w:t>
            </w:r>
          </w:p>
        </w:tc>
        <w:tc>
          <w:tcPr>
            <w:tcW w:w="2417" w:type="dxa"/>
          </w:tcPr>
          <w:p w14:paraId="4803E6B1" w14:textId="77777777" w:rsidR="00507836" w:rsidRPr="0096672B" w:rsidRDefault="00507836" w:rsidP="00CB1432">
            <w:pPr>
              <w:rPr>
                <w:rFonts w:cs="Times New Roman"/>
                <w:noProof/>
              </w:rPr>
            </w:pPr>
          </w:p>
        </w:tc>
        <w:tc>
          <w:tcPr>
            <w:tcW w:w="5735" w:type="dxa"/>
          </w:tcPr>
          <w:p w14:paraId="58B5F15C" w14:textId="77777777" w:rsidR="00507836" w:rsidRDefault="00157338" w:rsidP="00CB1432">
            <w:pPr>
              <w:rPr>
                <w:rFonts w:cs="Times New Roman"/>
                <w:noProof/>
              </w:rPr>
            </w:pPr>
            <w:r>
              <w:rPr>
                <w:rFonts w:cs="Times New Roman"/>
                <w:noProof/>
              </w:rPr>
              <w:t xml:space="preserve">Use this option to make job fault tolerant. </w:t>
            </w:r>
          </w:p>
          <w:p w14:paraId="56F94730" w14:textId="77777777" w:rsidR="00157338" w:rsidRPr="0096672B" w:rsidRDefault="00157338" w:rsidP="00CB1432">
            <w:pPr>
              <w:rPr>
                <w:rFonts w:cs="Times New Roman"/>
                <w:noProof/>
              </w:rPr>
            </w:pPr>
            <w:r>
              <w:rPr>
                <w:rFonts w:cs="Times New Roman"/>
                <w:noProof/>
              </w:rPr>
              <w:t xml:space="preserve">Job running on multible nodes are polled by mother superior periodically. If one of the node fails to report, the job is canceled by the mother superior and a failure is reported. If a job is fault tolerant, it will not be canceled based on the failed polling. </w:t>
            </w:r>
          </w:p>
        </w:tc>
      </w:tr>
      <w:tr w:rsidR="00577A7D" w:rsidRPr="0096672B" w14:paraId="36FBDE0E" w14:textId="77777777" w:rsidTr="0027167D">
        <w:tc>
          <w:tcPr>
            <w:tcW w:w="1198" w:type="dxa"/>
          </w:tcPr>
          <w:p w14:paraId="39447B06" w14:textId="77777777" w:rsidR="00507836" w:rsidRPr="0096672B" w:rsidRDefault="00157338" w:rsidP="00CB1432">
            <w:pPr>
              <w:rPr>
                <w:rFonts w:cs="Times New Roman"/>
                <w:noProof/>
              </w:rPr>
            </w:pPr>
            <w:r>
              <w:rPr>
                <w:rFonts w:cs="Times New Roman"/>
                <w:noProof/>
              </w:rPr>
              <w:t>-F</w:t>
            </w:r>
          </w:p>
        </w:tc>
        <w:tc>
          <w:tcPr>
            <w:tcW w:w="2417" w:type="dxa"/>
          </w:tcPr>
          <w:p w14:paraId="133062F5" w14:textId="77777777" w:rsidR="00507836" w:rsidRPr="0096672B" w:rsidRDefault="00507836" w:rsidP="00CB1432">
            <w:pPr>
              <w:rPr>
                <w:rFonts w:cs="Times New Roman"/>
                <w:noProof/>
              </w:rPr>
            </w:pPr>
          </w:p>
        </w:tc>
        <w:tc>
          <w:tcPr>
            <w:tcW w:w="5735" w:type="dxa"/>
          </w:tcPr>
          <w:p w14:paraId="4251194F" w14:textId="77777777" w:rsidR="00507836" w:rsidRDefault="00157338" w:rsidP="00CB1432">
            <w:pPr>
              <w:rPr>
                <w:rFonts w:cs="Times New Roman"/>
                <w:noProof/>
              </w:rPr>
            </w:pPr>
            <w:r>
              <w:rPr>
                <w:rFonts w:cs="Times New Roman"/>
                <w:noProof/>
              </w:rPr>
              <w:t>Use to specify the argument that will be passed to the job script when the script is launched.</w:t>
            </w:r>
          </w:p>
          <w:p w14:paraId="3C44D067" w14:textId="77777777" w:rsidR="00157338" w:rsidRPr="0096672B" w:rsidRDefault="00157338" w:rsidP="00CB1432">
            <w:pPr>
              <w:rPr>
                <w:rFonts w:cs="Times New Roman"/>
                <w:noProof/>
              </w:rPr>
            </w:pPr>
            <w:r>
              <w:rPr>
                <w:rFonts w:cs="Times New Roman"/>
                <w:noProof/>
              </w:rPr>
              <w:t xml:space="preserve">Format: </w:t>
            </w:r>
            <w:r w:rsidRPr="00170369">
              <w:rPr>
                <w:rFonts w:cs="Times New Roman"/>
                <w:i/>
                <w:noProof/>
              </w:rPr>
              <w:t>qsub -F “myarg1</w:t>
            </w:r>
            <w:r w:rsidR="00781336" w:rsidRPr="00170369">
              <w:rPr>
                <w:rFonts w:cs="Times New Roman"/>
                <w:i/>
                <w:noProof/>
              </w:rPr>
              <w:t xml:space="preserve"> myarg2 myarg3=myarg3value” myscript2.sh</w:t>
            </w:r>
          </w:p>
        </w:tc>
      </w:tr>
      <w:tr w:rsidR="00577A7D" w:rsidRPr="0096672B" w14:paraId="79D2F310" w14:textId="77777777" w:rsidTr="0027167D">
        <w:tc>
          <w:tcPr>
            <w:tcW w:w="1198" w:type="dxa"/>
          </w:tcPr>
          <w:p w14:paraId="7782825E" w14:textId="77777777" w:rsidR="00507836" w:rsidRPr="0096672B" w:rsidRDefault="00781336" w:rsidP="00CB1432">
            <w:pPr>
              <w:rPr>
                <w:rFonts w:cs="Times New Roman"/>
                <w:noProof/>
              </w:rPr>
            </w:pPr>
            <w:r>
              <w:rPr>
                <w:rFonts w:cs="Times New Roman"/>
                <w:noProof/>
              </w:rPr>
              <w:t>-h</w:t>
            </w:r>
          </w:p>
        </w:tc>
        <w:tc>
          <w:tcPr>
            <w:tcW w:w="2417" w:type="dxa"/>
          </w:tcPr>
          <w:p w14:paraId="64D054B2" w14:textId="77777777" w:rsidR="00507836" w:rsidRPr="0096672B" w:rsidRDefault="00507836" w:rsidP="00CB1432">
            <w:pPr>
              <w:rPr>
                <w:rFonts w:cs="Times New Roman"/>
                <w:noProof/>
              </w:rPr>
            </w:pPr>
          </w:p>
        </w:tc>
        <w:tc>
          <w:tcPr>
            <w:tcW w:w="5735" w:type="dxa"/>
          </w:tcPr>
          <w:p w14:paraId="274E16F1" w14:textId="77777777" w:rsidR="00507836" w:rsidRPr="0096672B" w:rsidRDefault="00781336" w:rsidP="00781336">
            <w:pPr>
              <w:rPr>
                <w:rFonts w:cs="Times New Roman"/>
                <w:noProof/>
              </w:rPr>
            </w:pPr>
            <w:r>
              <w:rPr>
                <w:rFonts w:cs="Times New Roman"/>
                <w:noProof/>
              </w:rPr>
              <w:t>Use to specify that a user hold be applied to the job at submission time.</w:t>
            </w:r>
          </w:p>
        </w:tc>
      </w:tr>
      <w:tr w:rsidR="00F57F10" w:rsidRPr="0096672B" w14:paraId="559636CA" w14:textId="77777777" w:rsidTr="0027167D">
        <w:tc>
          <w:tcPr>
            <w:tcW w:w="1198" w:type="dxa"/>
          </w:tcPr>
          <w:p w14:paraId="2CC3B303" w14:textId="77777777" w:rsidR="00507836" w:rsidRPr="0096672B" w:rsidRDefault="00781336" w:rsidP="0030433D">
            <w:pPr>
              <w:rPr>
                <w:rFonts w:cs="Times New Roman"/>
                <w:noProof/>
              </w:rPr>
            </w:pPr>
            <w:bookmarkStart w:id="23" w:name="OLE_LINK1"/>
            <w:bookmarkStart w:id="24" w:name="OLE_LINK2"/>
            <w:r>
              <w:rPr>
                <w:rFonts w:cs="Times New Roman"/>
                <w:noProof/>
              </w:rPr>
              <w:t>-I</w:t>
            </w:r>
          </w:p>
        </w:tc>
        <w:tc>
          <w:tcPr>
            <w:tcW w:w="2417" w:type="dxa"/>
          </w:tcPr>
          <w:p w14:paraId="6AB739DA" w14:textId="77777777" w:rsidR="00507836" w:rsidRPr="0096672B" w:rsidRDefault="00507836" w:rsidP="0030433D">
            <w:pPr>
              <w:rPr>
                <w:rFonts w:cs="Times New Roman"/>
                <w:noProof/>
              </w:rPr>
            </w:pPr>
          </w:p>
        </w:tc>
        <w:tc>
          <w:tcPr>
            <w:tcW w:w="5735" w:type="dxa"/>
          </w:tcPr>
          <w:p w14:paraId="12335024" w14:textId="77777777" w:rsidR="00507836" w:rsidRPr="0096672B" w:rsidRDefault="00CC4713" w:rsidP="0030433D">
            <w:pPr>
              <w:rPr>
                <w:rFonts w:cs="Times New Roman"/>
                <w:noProof/>
              </w:rPr>
            </w:pPr>
            <w:r>
              <w:rPr>
                <w:rFonts w:cs="Times New Roman"/>
                <w:noProof/>
              </w:rPr>
              <w:t>Used for interactive jobs</w:t>
            </w:r>
          </w:p>
        </w:tc>
      </w:tr>
      <w:tr w:rsidR="00F57F10" w:rsidRPr="0096672B" w14:paraId="7E5F449B" w14:textId="77777777" w:rsidTr="0027167D">
        <w:tc>
          <w:tcPr>
            <w:tcW w:w="1198" w:type="dxa"/>
          </w:tcPr>
          <w:p w14:paraId="7EC0C8AF" w14:textId="77777777" w:rsidR="00781336" w:rsidRDefault="00781336" w:rsidP="0030433D">
            <w:pPr>
              <w:rPr>
                <w:rFonts w:cs="Times New Roman"/>
                <w:noProof/>
              </w:rPr>
            </w:pPr>
            <w:r>
              <w:rPr>
                <w:rFonts w:cs="Times New Roman"/>
                <w:noProof/>
              </w:rPr>
              <w:t>-j</w:t>
            </w:r>
          </w:p>
        </w:tc>
        <w:tc>
          <w:tcPr>
            <w:tcW w:w="2417" w:type="dxa"/>
          </w:tcPr>
          <w:p w14:paraId="44DFD198" w14:textId="77777777" w:rsidR="00781336" w:rsidRPr="0096672B" w:rsidRDefault="00781336" w:rsidP="0030433D">
            <w:pPr>
              <w:rPr>
                <w:rFonts w:cs="Times New Roman"/>
                <w:noProof/>
              </w:rPr>
            </w:pPr>
            <w:r>
              <w:rPr>
                <w:rFonts w:cs="Times New Roman"/>
                <w:noProof/>
              </w:rPr>
              <w:t>Join</w:t>
            </w:r>
          </w:p>
        </w:tc>
        <w:tc>
          <w:tcPr>
            <w:tcW w:w="5735" w:type="dxa"/>
          </w:tcPr>
          <w:p w14:paraId="59787CF9" w14:textId="77777777" w:rsidR="00781336" w:rsidRPr="0096672B" w:rsidRDefault="00CC4713" w:rsidP="0030433D">
            <w:pPr>
              <w:rPr>
                <w:rFonts w:cs="Times New Roman"/>
                <w:noProof/>
              </w:rPr>
            </w:pPr>
            <w:r>
              <w:rPr>
                <w:rFonts w:cs="Times New Roman"/>
                <w:noProof/>
              </w:rPr>
              <w:t>If error stream and output stream of job is mergered</w:t>
            </w:r>
          </w:p>
        </w:tc>
      </w:tr>
      <w:tr w:rsidR="00F57F10" w:rsidRPr="0096672B" w14:paraId="0AAF501E" w14:textId="77777777" w:rsidTr="0027167D">
        <w:tc>
          <w:tcPr>
            <w:tcW w:w="1198" w:type="dxa"/>
          </w:tcPr>
          <w:p w14:paraId="27D7DA95" w14:textId="77777777" w:rsidR="00781336" w:rsidRDefault="00781336" w:rsidP="0030433D">
            <w:pPr>
              <w:rPr>
                <w:rFonts w:cs="Times New Roman"/>
                <w:noProof/>
              </w:rPr>
            </w:pPr>
            <w:r>
              <w:rPr>
                <w:rFonts w:cs="Times New Roman"/>
                <w:noProof/>
              </w:rPr>
              <w:t>-k</w:t>
            </w:r>
          </w:p>
        </w:tc>
        <w:tc>
          <w:tcPr>
            <w:tcW w:w="2417" w:type="dxa"/>
          </w:tcPr>
          <w:p w14:paraId="1EE94BBD" w14:textId="77777777" w:rsidR="00781336" w:rsidRDefault="00781336" w:rsidP="0030433D">
            <w:pPr>
              <w:rPr>
                <w:rFonts w:cs="Times New Roman"/>
                <w:noProof/>
              </w:rPr>
            </w:pPr>
            <w:r>
              <w:rPr>
                <w:rFonts w:cs="Times New Roman"/>
                <w:noProof/>
              </w:rPr>
              <w:t>Keep</w:t>
            </w:r>
          </w:p>
        </w:tc>
        <w:tc>
          <w:tcPr>
            <w:tcW w:w="5735" w:type="dxa"/>
          </w:tcPr>
          <w:p w14:paraId="770B61AE" w14:textId="77777777" w:rsidR="00781336" w:rsidRPr="0096672B" w:rsidRDefault="00A96C20" w:rsidP="00A96C20">
            <w:pPr>
              <w:rPr>
                <w:rFonts w:cs="Times New Roman"/>
                <w:noProof/>
              </w:rPr>
            </w:pPr>
            <w:r>
              <w:rPr>
                <w:rFonts w:cs="Times New Roman"/>
                <w:noProof/>
              </w:rPr>
              <w:t xml:space="preserve">used when output or error will be retained the </w:t>
            </w:r>
            <w:r w:rsidR="00CC4713">
              <w:rPr>
                <w:rFonts w:cs="Times New Roman"/>
                <w:noProof/>
              </w:rPr>
              <w:t xml:space="preserve">execution host </w:t>
            </w:r>
          </w:p>
        </w:tc>
      </w:tr>
      <w:tr w:rsidR="00F57F10" w:rsidRPr="0096672B" w14:paraId="7B3D832D" w14:textId="77777777" w:rsidTr="0027167D">
        <w:tc>
          <w:tcPr>
            <w:tcW w:w="1198" w:type="dxa"/>
          </w:tcPr>
          <w:p w14:paraId="02A144C7" w14:textId="77777777" w:rsidR="00781336" w:rsidRDefault="00781336" w:rsidP="0030433D">
            <w:pPr>
              <w:rPr>
                <w:rFonts w:cs="Times New Roman"/>
                <w:noProof/>
              </w:rPr>
            </w:pPr>
            <w:r>
              <w:rPr>
                <w:rFonts w:cs="Times New Roman"/>
                <w:noProof/>
              </w:rPr>
              <w:t>-l</w:t>
            </w:r>
          </w:p>
        </w:tc>
        <w:tc>
          <w:tcPr>
            <w:tcW w:w="2417" w:type="dxa"/>
          </w:tcPr>
          <w:p w14:paraId="7FD82A68" w14:textId="77777777" w:rsidR="00781336" w:rsidRDefault="00781336" w:rsidP="0030433D">
            <w:pPr>
              <w:rPr>
                <w:rFonts w:cs="Times New Roman"/>
                <w:noProof/>
              </w:rPr>
            </w:pPr>
            <w:r>
              <w:rPr>
                <w:rFonts w:cs="Times New Roman"/>
                <w:noProof/>
              </w:rPr>
              <w:t>Resource_list</w:t>
            </w:r>
          </w:p>
        </w:tc>
        <w:tc>
          <w:tcPr>
            <w:tcW w:w="5735" w:type="dxa"/>
          </w:tcPr>
          <w:p w14:paraId="22DFC6C1" w14:textId="77777777" w:rsidR="00781336" w:rsidRDefault="006F5AFC" w:rsidP="0030433D">
            <w:pPr>
              <w:rPr>
                <w:rFonts w:cs="Times New Roman"/>
                <w:noProof/>
              </w:rPr>
            </w:pPr>
            <w:r>
              <w:rPr>
                <w:rFonts w:cs="Times New Roman"/>
                <w:noProof/>
              </w:rPr>
              <w:t xml:space="preserve">Used to define the required resources for the job </w:t>
            </w:r>
          </w:p>
          <w:p w14:paraId="7DD8A4F7" w14:textId="77777777" w:rsidR="006F5AFC" w:rsidRPr="0096672B" w:rsidRDefault="006F5AFC" w:rsidP="0030433D">
            <w:pPr>
              <w:rPr>
                <w:rFonts w:cs="Times New Roman"/>
                <w:noProof/>
              </w:rPr>
            </w:pPr>
            <w:r>
              <w:rPr>
                <w:rFonts w:cs="Times New Roman"/>
                <w:noProof/>
              </w:rPr>
              <w:t>For instance CPU time.</w:t>
            </w:r>
          </w:p>
        </w:tc>
      </w:tr>
      <w:tr w:rsidR="00F57F10" w:rsidRPr="0096672B" w14:paraId="2BF499E8" w14:textId="77777777" w:rsidTr="0027167D">
        <w:tc>
          <w:tcPr>
            <w:tcW w:w="1198" w:type="dxa"/>
          </w:tcPr>
          <w:p w14:paraId="01DE4179" w14:textId="77777777" w:rsidR="00781336" w:rsidRDefault="00781336" w:rsidP="0030433D">
            <w:pPr>
              <w:rPr>
                <w:rFonts w:cs="Times New Roman"/>
                <w:noProof/>
              </w:rPr>
            </w:pPr>
            <w:r>
              <w:rPr>
                <w:rFonts w:cs="Times New Roman"/>
                <w:noProof/>
              </w:rPr>
              <w:t>-m</w:t>
            </w:r>
          </w:p>
        </w:tc>
        <w:tc>
          <w:tcPr>
            <w:tcW w:w="2417" w:type="dxa"/>
          </w:tcPr>
          <w:p w14:paraId="468276A1" w14:textId="77777777" w:rsidR="00781336" w:rsidRDefault="00781336" w:rsidP="0030433D">
            <w:pPr>
              <w:rPr>
                <w:rFonts w:cs="Times New Roman"/>
                <w:noProof/>
              </w:rPr>
            </w:pPr>
            <w:r>
              <w:rPr>
                <w:rFonts w:cs="Times New Roman"/>
                <w:noProof/>
              </w:rPr>
              <w:t>Mail_options</w:t>
            </w:r>
          </w:p>
        </w:tc>
        <w:tc>
          <w:tcPr>
            <w:tcW w:w="5735" w:type="dxa"/>
          </w:tcPr>
          <w:p w14:paraId="160DD6C2" w14:textId="77777777" w:rsidR="00781336" w:rsidRPr="0096672B" w:rsidRDefault="006F5AFC" w:rsidP="0030433D">
            <w:pPr>
              <w:rPr>
                <w:rFonts w:cs="Times New Roman"/>
                <w:noProof/>
              </w:rPr>
            </w:pPr>
            <w:r>
              <w:rPr>
                <w:rFonts w:cs="Times New Roman"/>
                <w:noProof/>
              </w:rPr>
              <w:t xml:space="preserve">Mailing messages regarding job </w:t>
            </w:r>
          </w:p>
        </w:tc>
      </w:tr>
      <w:tr w:rsidR="00F57F10" w:rsidRPr="0096672B" w14:paraId="52A1B404" w14:textId="77777777" w:rsidTr="0027167D">
        <w:tc>
          <w:tcPr>
            <w:tcW w:w="1198" w:type="dxa"/>
          </w:tcPr>
          <w:p w14:paraId="61C1336B" w14:textId="77777777" w:rsidR="00781336" w:rsidRDefault="00781336" w:rsidP="0030433D">
            <w:pPr>
              <w:rPr>
                <w:rFonts w:cs="Times New Roman"/>
                <w:noProof/>
              </w:rPr>
            </w:pPr>
            <w:r>
              <w:rPr>
                <w:rFonts w:cs="Times New Roman"/>
                <w:noProof/>
              </w:rPr>
              <w:t>-M</w:t>
            </w:r>
          </w:p>
        </w:tc>
        <w:tc>
          <w:tcPr>
            <w:tcW w:w="2417" w:type="dxa"/>
          </w:tcPr>
          <w:p w14:paraId="4BDE7D6A" w14:textId="77777777" w:rsidR="00781336" w:rsidRDefault="00781336" w:rsidP="0030433D">
            <w:pPr>
              <w:rPr>
                <w:rFonts w:cs="Times New Roman"/>
                <w:noProof/>
              </w:rPr>
            </w:pPr>
            <w:r>
              <w:rPr>
                <w:rFonts w:cs="Times New Roman"/>
                <w:noProof/>
              </w:rPr>
              <w:t>User_list</w:t>
            </w:r>
          </w:p>
        </w:tc>
        <w:tc>
          <w:tcPr>
            <w:tcW w:w="5735" w:type="dxa"/>
          </w:tcPr>
          <w:p w14:paraId="317E3AC7" w14:textId="77777777" w:rsidR="00781336" w:rsidRPr="0096672B" w:rsidRDefault="006F5AFC" w:rsidP="0030433D">
            <w:pPr>
              <w:rPr>
                <w:rFonts w:cs="Times New Roman"/>
                <w:noProof/>
              </w:rPr>
            </w:pPr>
            <w:r>
              <w:rPr>
                <w:rFonts w:cs="Times New Roman"/>
                <w:noProof/>
              </w:rPr>
              <w:t>User list of the mail sent.</w:t>
            </w:r>
          </w:p>
        </w:tc>
      </w:tr>
      <w:tr w:rsidR="00F57F10" w:rsidRPr="0096672B" w14:paraId="304EA3B8" w14:textId="77777777" w:rsidTr="0027167D">
        <w:tc>
          <w:tcPr>
            <w:tcW w:w="1198" w:type="dxa"/>
          </w:tcPr>
          <w:p w14:paraId="2083E17C" w14:textId="77777777" w:rsidR="00781336" w:rsidRDefault="00781336" w:rsidP="0030433D">
            <w:pPr>
              <w:rPr>
                <w:rFonts w:cs="Times New Roman"/>
                <w:noProof/>
              </w:rPr>
            </w:pPr>
            <w:r>
              <w:rPr>
                <w:rFonts w:cs="Times New Roman"/>
                <w:noProof/>
              </w:rPr>
              <w:t>-n</w:t>
            </w:r>
          </w:p>
        </w:tc>
        <w:tc>
          <w:tcPr>
            <w:tcW w:w="2417" w:type="dxa"/>
          </w:tcPr>
          <w:p w14:paraId="7E6E1853" w14:textId="77777777" w:rsidR="00781336" w:rsidRDefault="00781336" w:rsidP="0030433D">
            <w:pPr>
              <w:rPr>
                <w:rFonts w:cs="Times New Roman"/>
                <w:noProof/>
              </w:rPr>
            </w:pPr>
            <w:r>
              <w:rPr>
                <w:rFonts w:cs="Times New Roman"/>
                <w:noProof/>
              </w:rPr>
              <w:t>Node-exclusive</w:t>
            </w:r>
          </w:p>
        </w:tc>
        <w:tc>
          <w:tcPr>
            <w:tcW w:w="5735" w:type="dxa"/>
          </w:tcPr>
          <w:p w14:paraId="60A836E4" w14:textId="77777777" w:rsidR="00781336" w:rsidRPr="0096672B" w:rsidRDefault="00AF459D" w:rsidP="0030433D">
            <w:pPr>
              <w:rPr>
                <w:rFonts w:cs="Times New Roman"/>
                <w:noProof/>
              </w:rPr>
            </w:pPr>
            <w:r>
              <w:rPr>
                <w:rFonts w:cs="Times New Roman"/>
                <w:noProof/>
              </w:rPr>
              <w:t>Node allocation request</w:t>
            </w:r>
          </w:p>
        </w:tc>
      </w:tr>
      <w:tr w:rsidR="00F57F10" w:rsidRPr="0096672B" w14:paraId="43A5B078" w14:textId="77777777" w:rsidTr="0027167D">
        <w:tc>
          <w:tcPr>
            <w:tcW w:w="1198" w:type="dxa"/>
          </w:tcPr>
          <w:p w14:paraId="53EB89FB" w14:textId="77777777" w:rsidR="00781336" w:rsidRDefault="00781336" w:rsidP="0030433D">
            <w:pPr>
              <w:rPr>
                <w:rFonts w:cs="Times New Roman"/>
                <w:noProof/>
              </w:rPr>
            </w:pPr>
            <w:r>
              <w:rPr>
                <w:rFonts w:cs="Times New Roman"/>
                <w:noProof/>
              </w:rPr>
              <w:t>-N</w:t>
            </w:r>
          </w:p>
        </w:tc>
        <w:tc>
          <w:tcPr>
            <w:tcW w:w="2417" w:type="dxa"/>
          </w:tcPr>
          <w:p w14:paraId="0E194E9C" w14:textId="77777777" w:rsidR="00781336" w:rsidRDefault="00781336" w:rsidP="0030433D">
            <w:pPr>
              <w:rPr>
                <w:rFonts w:cs="Times New Roman"/>
                <w:noProof/>
              </w:rPr>
            </w:pPr>
            <w:r>
              <w:rPr>
                <w:rFonts w:cs="Times New Roman"/>
                <w:noProof/>
              </w:rPr>
              <w:t>Name</w:t>
            </w:r>
          </w:p>
        </w:tc>
        <w:tc>
          <w:tcPr>
            <w:tcW w:w="5735" w:type="dxa"/>
          </w:tcPr>
          <w:p w14:paraId="7BE963C6" w14:textId="77777777" w:rsidR="00781336" w:rsidRPr="0096672B" w:rsidRDefault="00D21158" w:rsidP="0030433D">
            <w:pPr>
              <w:rPr>
                <w:rFonts w:cs="Times New Roman"/>
                <w:noProof/>
              </w:rPr>
            </w:pPr>
            <w:r>
              <w:rPr>
                <w:rFonts w:cs="Times New Roman"/>
                <w:noProof/>
              </w:rPr>
              <w:t>Name for the job, the option is used as the base name of the job script file specified  on the command line.</w:t>
            </w:r>
          </w:p>
        </w:tc>
      </w:tr>
      <w:tr w:rsidR="00F57F10" w:rsidRPr="0096672B" w14:paraId="110974F8" w14:textId="77777777" w:rsidTr="0027167D">
        <w:tc>
          <w:tcPr>
            <w:tcW w:w="1198" w:type="dxa"/>
          </w:tcPr>
          <w:p w14:paraId="466FCA14" w14:textId="77777777" w:rsidR="00781336" w:rsidRDefault="00781336" w:rsidP="0030433D">
            <w:pPr>
              <w:rPr>
                <w:rFonts w:cs="Times New Roman"/>
                <w:noProof/>
              </w:rPr>
            </w:pPr>
            <w:r>
              <w:rPr>
                <w:rFonts w:cs="Times New Roman"/>
                <w:noProof/>
              </w:rPr>
              <w:t>-o</w:t>
            </w:r>
          </w:p>
        </w:tc>
        <w:tc>
          <w:tcPr>
            <w:tcW w:w="2417" w:type="dxa"/>
          </w:tcPr>
          <w:p w14:paraId="49A83CFA" w14:textId="77777777" w:rsidR="00781336" w:rsidRDefault="00781336" w:rsidP="0030433D">
            <w:pPr>
              <w:rPr>
                <w:rFonts w:cs="Times New Roman"/>
                <w:noProof/>
              </w:rPr>
            </w:pPr>
            <w:r>
              <w:rPr>
                <w:rFonts w:cs="Times New Roman"/>
                <w:noProof/>
              </w:rPr>
              <w:t>Path</w:t>
            </w:r>
          </w:p>
        </w:tc>
        <w:tc>
          <w:tcPr>
            <w:tcW w:w="5735" w:type="dxa"/>
          </w:tcPr>
          <w:p w14:paraId="5638293F" w14:textId="77777777" w:rsidR="00781336" w:rsidRDefault="00601F35" w:rsidP="0030433D">
            <w:pPr>
              <w:rPr>
                <w:rFonts w:cs="Times New Roman"/>
                <w:noProof/>
              </w:rPr>
            </w:pPr>
            <w:r>
              <w:rPr>
                <w:rFonts w:cs="Times New Roman"/>
                <w:noProof/>
              </w:rPr>
              <w:t>Used to define the path to be used for the standard ouput stream of the batch job.</w:t>
            </w:r>
          </w:p>
          <w:p w14:paraId="43933B57" w14:textId="77777777" w:rsidR="00601F35" w:rsidRDefault="00601F35" w:rsidP="0030433D">
            <w:pPr>
              <w:rPr>
                <w:rFonts w:cs="Times New Roman"/>
                <w:i/>
                <w:noProof/>
              </w:rPr>
            </w:pPr>
            <w:r>
              <w:rPr>
                <w:rFonts w:cs="Times New Roman"/>
                <w:noProof/>
              </w:rPr>
              <w:t xml:space="preserve">Format: </w:t>
            </w:r>
            <w:r w:rsidRPr="00601F35">
              <w:rPr>
                <w:rFonts w:cs="Times New Roman"/>
                <w:i/>
                <w:noProof/>
              </w:rPr>
              <w:t>[hostname:]path_name</w:t>
            </w:r>
          </w:p>
          <w:p w14:paraId="02585033" w14:textId="77777777" w:rsidR="00A951FC" w:rsidRPr="00A951FC" w:rsidRDefault="00A951FC" w:rsidP="0030433D">
            <w:pPr>
              <w:rPr>
                <w:rFonts w:cs="Times New Roman"/>
                <w:noProof/>
              </w:rPr>
            </w:pPr>
            <w:r>
              <w:rPr>
                <w:rFonts w:cs="Times New Roman"/>
                <w:noProof/>
              </w:rPr>
              <w:lastRenderedPageBreak/>
              <w:t xml:space="preserve">Where </w:t>
            </w:r>
            <w:r w:rsidRPr="00A951FC">
              <w:rPr>
                <w:rFonts w:cs="Times New Roman"/>
                <w:i/>
                <w:noProof/>
              </w:rPr>
              <w:t>hostname</w:t>
            </w:r>
            <w:r>
              <w:rPr>
                <w:rFonts w:cs="Times New Roman"/>
                <w:noProof/>
              </w:rPr>
              <w:t xml:space="preserve"> is the name of a host to which the file will be returned, and the </w:t>
            </w:r>
            <w:r w:rsidRPr="00A951FC">
              <w:rPr>
                <w:rFonts w:cs="Times New Roman"/>
                <w:i/>
                <w:noProof/>
              </w:rPr>
              <w:t>path_name</w:t>
            </w:r>
            <w:r>
              <w:rPr>
                <w:rFonts w:cs="Times New Roman"/>
                <w:i/>
                <w:noProof/>
              </w:rPr>
              <w:t xml:space="preserve"> </w:t>
            </w:r>
            <w:r>
              <w:rPr>
                <w:rFonts w:cs="Times New Roman"/>
                <w:noProof/>
              </w:rPr>
              <w:t>is the path name on that host.</w:t>
            </w:r>
          </w:p>
        </w:tc>
      </w:tr>
      <w:tr w:rsidR="00F57F10" w:rsidRPr="0096672B" w14:paraId="239D25C9" w14:textId="77777777" w:rsidTr="0027167D">
        <w:tc>
          <w:tcPr>
            <w:tcW w:w="1198" w:type="dxa"/>
          </w:tcPr>
          <w:p w14:paraId="32D909AA" w14:textId="77777777" w:rsidR="00781336" w:rsidRDefault="00781336" w:rsidP="0030433D">
            <w:pPr>
              <w:rPr>
                <w:rFonts w:cs="Times New Roman"/>
                <w:noProof/>
              </w:rPr>
            </w:pPr>
            <w:r>
              <w:rPr>
                <w:rFonts w:cs="Times New Roman"/>
                <w:noProof/>
              </w:rPr>
              <w:lastRenderedPageBreak/>
              <w:t>-p</w:t>
            </w:r>
          </w:p>
        </w:tc>
        <w:tc>
          <w:tcPr>
            <w:tcW w:w="2417" w:type="dxa"/>
          </w:tcPr>
          <w:p w14:paraId="4B5498BF" w14:textId="77777777" w:rsidR="00781336" w:rsidRDefault="00781336" w:rsidP="0030433D">
            <w:pPr>
              <w:rPr>
                <w:rFonts w:cs="Times New Roman"/>
                <w:noProof/>
              </w:rPr>
            </w:pPr>
            <w:r>
              <w:rPr>
                <w:rFonts w:cs="Times New Roman"/>
                <w:noProof/>
              </w:rPr>
              <w:t>Priority</w:t>
            </w:r>
          </w:p>
        </w:tc>
        <w:tc>
          <w:tcPr>
            <w:tcW w:w="5735" w:type="dxa"/>
          </w:tcPr>
          <w:p w14:paraId="0774B700" w14:textId="77777777" w:rsidR="00781336" w:rsidRPr="0096672B" w:rsidRDefault="00A951FC" w:rsidP="0030433D">
            <w:pPr>
              <w:rPr>
                <w:rFonts w:cs="Times New Roman"/>
                <w:noProof/>
              </w:rPr>
            </w:pPr>
            <w:r>
              <w:rPr>
                <w:rFonts w:cs="Times New Roman"/>
                <w:noProof/>
              </w:rPr>
              <w:t>Used to define the priority of the job. The priority argument must be a integer between -1024 and +1023 inclusive. The default is 0 (no priority).</w:t>
            </w:r>
          </w:p>
        </w:tc>
      </w:tr>
      <w:tr w:rsidR="00F57F10" w:rsidRPr="0096672B" w14:paraId="6CB8BF7E" w14:textId="77777777" w:rsidTr="0027167D">
        <w:tc>
          <w:tcPr>
            <w:tcW w:w="1198" w:type="dxa"/>
          </w:tcPr>
          <w:p w14:paraId="5EBF5EFE" w14:textId="77777777" w:rsidR="00781336" w:rsidRDefault="00781336" w:rsidP="0030433D">
            <w:pPr>
              <w:rPr>
                <w:rFonts w:cs="Times New Roman"/>
                <w:noProof/>
              </w:rPr>
            </w:pPr>
            <w:r>
              <w:rPr>
                <w:rFonts w:cs="Times New Roman"/>
                <w:noProof/>
              </w:rPr>
              <w:t>-P</w:t>
            </w:r>
          </w:p>
        </w:tc>
        <w:tc>
          <w:tcPr>
            <w:tcW w:w="2417" w:type="dxa"/>
          </w:tcPr>
          <w:p w14:paraId="6EAC2158" w14:textId="77777777" w:rsidR="00781336" w:rsidRDefault="00781336" w:rsidP="0030433D">
            <w:pPr>
              <w:rPr>
                <w:rFonts w:cs="Times New Roman"/>
                <w:noProof/>
              </w:rPr>
            </w:pPr>
            <w:r>
              <w:rPr>
                <w:rFonts w:cs="Times New Roman"/>
                <w:noProof/>
              </w:rPr>
              <w:t>User[:group]</w:t>
            </w:r>
          </w:p>
        </w:tc>
        <w:tc>
          <w:tcPr>
            <w:tcW w:w="5735" w:type="dxa"/>
          </w:tcPr>
          <w:p w14:paraId="5C881C76" w14:textId="77777777" w:rsidR="00781336" w:rsidRPr="0096672B" w:rsidRDefault="00A951FC" w:rsidP="0030433D">
            <w:pPr>
              <w:rPr>
                <w:rFonts w:cs="Times New Roman"/>
                <w:noProof/>
              </w:rPr>
            </w:pPr>
            <w:r>
              <w:rPr>
                <w:rFonts w:cs="Times New Roman"/>
                <w:noProof/>
              </w:rPr>
              <w:t>Use to submit a job as another user.</w:t>
            </w:r>
          </w:p>
        </w:tc>
      </w:tr>
      <w:tr w:rsidR="00F57F10" w:rsidRPr="0096672B" w14:paraId="1C469431" w14:textId="77777777" w:rsidTr="0027167D">
        <w:tc>
          <w:tcPr>
            <w:tcW w:w="1198" w:type="dxa"/>
          </w:tcPr>
          <w:p w14:paraId="069742CF" w14:textId="77777777" w:rsidR="00781336" w:rsidRDefault="00781336" w:rsidP="0030433D">
            <w:pPr>
              <w:rPr>
                <w:rFonts w:cs="Times New Roman"/>
                <w:noProof/>
              </w:rPr>
            </w:pPr>
            <w:r>
              <w:rPr>
                <w:rFonts w:cs="Times New Roman"/>
                <w:noProof/>
              </w:rPr>
              <w:t>-q</w:t>
            </w:r>
          </w:p>
        </w:tc>
        <w:tc>
          <w:tcPr>
            <w:tcW w:w="2417" w:type="dxa"/>
          </w:tcPr>
          <w:p w14:paraId="73EAA064" w14:textId="77777777" w:rsidR="00781336" w:rsidRDefault="00781336" w:rsidP="0030433D">
            <w:pPr>
              <w:rPr>
                <w:rFonts w:cs="Times New Roman"/>
                <w:noProof/>
              </w:rPr>
            </w:pPr>
            <w:r>
              <w:rPr>
                <w:rFonts w:cs="Times New Roman"/>
                <w:noProof/>
              </w:rPr>
              <w:t>Destination</w:t>
            </w:r>
          </w:p>
        </w:tc>
        <w:tc>
          <w:tcPr>
            <w:tcW w:w="5735" w:type="dxa"/>
          </w:tcPr>
          <w:p w14:paraId="0B180814" w14:textId="77777777" w:rsidR="00781336" w:rsidRDefault="00A951FC" w:rsidP="0030433D">
            <w:pPr>
              <w:rPr>
                <w:rFonts w:cs="Times New Roman"/>
                <w:noProof/>
              </w:rPr>
            </w:pPr>
            <w:r>
              <w:rPr>
                <w:rFonts w:cs="Times New Roman"/>
                <w:noProof/>
              </w:rPr>
              <w:t>Defines the destination of the job. The destination names a queue, a server, or a queue at a server.</w:t>
            </w:r>
          </w:p>
          <w:p w14:paraId="33FAA289" w14:textId="77777777" w:rsidR="00A951FC" w:rsidRDefault="00A951FC" w:rsidP="0030433D">
            <w:pPr>
              <w:rPr>
                <w:rFonts w:cs="Times New Roman"/>
                <w:noProof/>
              </w:rPr>
            </w:pPr>
            <w:r>
              <w:rPr>
                <w:rFonts w:cs="Times New Roman"/>
                <w:noProof/>
              </w:rPr>
              <w:t xml:space="preserve">Format: </w:t>
            </w:r>
          </w:p>
          <w:p w14:paraId="313A2F3F" w14:textId="77777777" w:rsidR="00A951FC" w:rsidRPr="00A951FC" w:rsidRDefault="00A951FC" w:rsidP="00A951FC">
            <w:pPr>
              <w:pStyle w:val="ListParagraph"/>
              <w:numPr>
                <w:ilvl w:val="0"/>
                <w:numId w:val="8"/>
              </w:numPr>
              <w:rPr>
                <w:rFonts w:cs="Times New Roman"/>
                <w:i/>
                <w:noProof/>
              </w:rPr>
            </w:pPr>
            <w:r w:rsidRPr="00A951FC">
              <w:rPr>
                <w:rFonts w:cs="Times New Roman"/>
                <w:i/>
                <w:noProof/>
              </w:rPr>
              <w:t>queue</w:t>
            </w:r>
          </w:p>
          <w:p w14:paraId="203356AF" w14:textId="77777777" w:rsidR="00A951FC" w:rsidRPr="00A951FC" w:rsidRDefault="00A951FC" w:rsidP="00A951FC">
            <w:pPr>
              <w:pStyle w:val="ListParagraph"/>
              <w:numPr>
                <w:ilvl w:val="0"/>
                <w:numId w:val="8"/>
              </w:numPr>
              <w:rPr>
                <w:rFonts w:cs="Times New Roman"/>
                <w:i/>
                <w:noProof/>
              </w:rPr>
            </w:pPr>
            <w:r w:rsidRPr="00A951FC">
              <w:rPr>
                <w:rFonts w:cs="Times New Roman"/>
                <w:i/>
                <w:noProof/>
              </w:rPr>
              <w:t>@server</w:t>
            </w:r>
          </w:p>
          <w:p w14:paraId="6C914665" w14:textId="77777777" w:rsidR="00A951FC" w:rsidRPr="00A951FC" w:rsidRDefault="00A951FC" w:rsidP="00A951FC">
            <w:pPr>
              <w:pStyle w:val="ListParagraph"/>
              <w:numPr>
                <w:ilvl w:val="0"/>
                <w:numId w:val="8"/>
              </w:numPr>
              <w:rPr>
                <w:rFonts w:cs="Times New Roman"/>
                <w:noProof/>
              </w:rPr>
            </w:pPr>
            <w:r w:rsidRPr="00A951FC">
              <w:rPr>
                <w:rFonts w:cs="Times New Roman"/>
                <w:i/>
                <w:noProof/>
              </w:rPr>
              <w:t>queue@server</w:t>
            </w:r>
          </w:p>
        </w:tc>
      </w:tr>
      <w:tr w:rsidR="00F57F10" w:rsidRPr="0096672B" w14:paraId="484E1118" w14:textId="77777777" w:rsidTr="0027167D">
        <w:tc>
          <w:tcPr>
            <w:tcW w:w="1198" w:type="dxa"/>
          </w:tcPr>
          <w:p w14:paraId="5AAFED3F" w14:textId="77777777" w:rsidR="00781336" w:rsidRDefault="00781336" w:rsidP="0030433D">
            <w:pPr>
              <w:rPr>
                <w:rFonts w:cs="Times New Roman"/>
                <w:noProof/>
              </w:rPr>
            </w:pPr>
            <w:r>
              <w:rPr>
                <w:rFonts w:cs="Times New Roman"/>
                <w:noProof/>
              </w:rPr>
              <w:t>-r</w:t>
            </w:r>
          </w:p>
        </w:tc>
        <w:tc>
          <w:tcPr>
            <w:tcW w:w="2417" w:type="dxa"/>
          </w:tcPr>
          <w:p w14:paraId="2A2D74BC" w14:textId="77777777" w:rsidR="00781336" w:rsidRDefault="00781336" w:rsidP="0030433D">
            <w:pPr>
              <w:rPr>
                <w:rFonts w:cs="Times New Roman"/>
                <w:noProof/>
              </w:rPr>
            </w:pPr>
            <w:r>
              <w:rPr>
                <w:rFonts w:cs="Times New Roman"/>
                <w:noProof/>
              </w:rPr>
              <w:t>y/n</w:t>
            </w:r>
          </w:p>
        </w:tc>
        <w:tc>
          <w:tcPr>
            <w:tcW w:w="5735" w:type="dxa"/>
          </w:tcPr>
          <w:p w14:paraId="2CE42AE3" w14:textId="77777777" w:rsidR="00781336" w:rsidRPr="006575B7" w:rsidRDefault="006575B7" w:rsidP="0030433D">
            <w:pPr>
              <w:rPr>
                <w:rFonts w:cs="Times New Roman"/>
                <w:noProof/>
              </w:rPr>
            </w:pPr>
            <w:r>
              <w:rPr>
                <w:rFonts w:cs="Times New Roman"/>
                <w:noProof/>
              </w:rPr>
              <w:t xml:space="preserve">Declares the job is rerunable. If </w:t>
            </w:r>
            <w:r w:rsidRPr="006575B7">
              <w:rPr>
                <w:rFonts w:cs="Times New Roman"/>
                <w:i/>
                <w:noProof/>
              </w:rPr>
              <w:t>“y”</w:t>
            </w:r>
            <w:r>
              <w:rPr>
                <w:rFonts w:cs="Times New Roman"/>
                <w:i/>
                <w:noProof/>
              </w:rPr>
              <w:t xml:space="preserve">, </w:t>
            </w:r>
            <w:r w:rsidRPr="006575B7">
              <w:rPr>
                <w:rFonts w:cs="Times New Roman"/>
                <w:noProof/>
              </w:rPr>
              <w:t>the job is rerunable,</w:t>
            </w:r>
            <w:r>
              <w:rPr>
                <w:rFonts w:cs="Times New Roman"/>
                <w:i/>
                <w:noProof/>
              </w:rPr>
              <w:t xml:space="preserve"> </w:t>
            </w:r>
            <w:r w:rsidRPr="006575B7">
              <w:rPr>
                <w:rFonts w:cs="Times New Roman"/>
                <w:noProof/>
              </w:rPr>
              <w:t xml:space="preserve">if </w:t>
            </w:r>
            <w:r>
              <w:rPr>
                <w:rFonts w:cs="Times New Roman"/>
                <w:i/>
                <w:noProof/>
              </w:rPr>
              <w:t xml:space="preserve">“n” </w:t>
            </w:r>
            <w:r w:rsidRPr="006575B7">
              <w:rPr>
                <w:rFonts w:cs="Times New Roman"/>
                <w:noProof/>
              </w:rPr>
              <w:t>the job is not rerunable. Default is</w:t>
            </w:r>
            <w:r>
              <w:rPr>
                <w:rFonts w:cs="Times New Roman"/>
                <w:i/>
                <w:noProof/>
              </w:rPr>
              <w:t xml:space="preserve"> “y”. </w:t>
            </w:r>
          </w:p>
        </w:tc>
      </w:tr>
      <w:tr w:rsidR="00F57F10" w:rsidRPr="00621B3F" w14:paraId="63E5CAEF" w14:textId="77777777" w:rsidTr="0027167D">
        <w:tc>
          <w:tcPr>
            <w:tcW w:w="1198" w:type="dxa"/>
          </w:tcPr>
          <w:p w14:paraId="75F29C42" w14:textId="77777777" w:rsidR="00781336" w:rsidRDefault="00781336" w:rsidP="0030433D">
            <w:pPr>
              <w:rPr>
                <w:rFonts w:cs="Times New Roman"/>
                <w:noProof/>
              </w:rPr>
            </w:pPr>
            <w:r>
              <w:rPr>
                <w:rFonts w:cs="Times New Roman"/>
                <w:noProof/>
              </w:rPr>
              <w:t>-S</w:t>
            </w:r>
          </w:p>
        </w:tc>
        <w:tc>
          <w:tcPr>
            <w:tcW w:w="2417" w:type="dxa"/>
          </w:tcPr>
          <w:p w14:paraId="7761884F" w14:textId="77777777" w:rsidR="00781336" w:rsidRDefault="00781336" w:rsidP="0030433D">
            <w:pPr>
              <w:rPr>
                <w:rFonts w:cs="Times New Roman"/>
                <w:noProof/>
              </w:rPr>
            </w:pPr>
            <w:r>
              <w:rPr>
                <w:rFonts w:cs="Times New Roman"/>
                <w:noProof/>
              </w:rPr>
              <w:t>Path_list</w:t>
            </w:r>
          </w:p>
        </w:tc>
        <w:tc>
          <w:tcPr>
            <w:tcW w:w="5735" w:type="dxa"/>
          </w:tcPr>
          <w:p w14:paraId="73B7341C" w14:textId="77777777" w:rsidR="00781336" w:rsidRDefault="006575B7" w:rsidP="0030433D">
            <w:pPr>
              <w:rPr>
                <w:rFonts w:cs="Times New Roman"/>
                <w:noProof/>
              </w:rPr>
            </w:pPr>
            <w:r>
              <w:rPr>
                <w:rFonts w:cs="Times New Roman"/>
                <w:noProof/>
              </w:rPr>
              <w:t>Declares the path to the desired shell in the job.</w:t>
            </w:r>
          </w:p>
          <w:p w14:paraId="56570849" w14:textId="77777777" w:rsidR="006575B7" w:rsidRPr="006575B7" w:rsidRDefault="006575B7" w:rsidP="0030433D">
            <w:pPr>
              <w:rPr>
                <w:rFonts w:cs="Times New Roman"/>
                <w:noProof/>
                <w:lang w:val="de-DE"/>
              </w:rPr>
            </w:pPr>
            <w:r w:rsidRPr="006575B7">
              <w:rPr>
                <w:rFonts w:cs="Times New Roman"/>
                <w:noProof/>
                <w:lang w:val="de-DE"/>
              </w:rPr>
              <w:t xml:space="preserve">Format: </w:t>
            </w:r>
            <w:r w:rsidRPr="006575B7">
              <w:rPr>
                <w:rFonts w:cs="Times New Roman"/>
                <w:i/>
                <w:noProof/>
                <w:lang w:val="de-DE"/>
              </w:rPr>
              <w:t>path[@host][,path[@host],…]</w:t>
            </w:r>
          </w:p>
        </w:tc>
      </w:tr>
      <w:tr w:rsidR="00F57F10" w:rsidRPr="0096672B" w14:paraId="3131EC57" w14:textId="77777777" w:rsidTr="0027167D">
        <w:tc>
          <w:tcPr>
            <w:tcW w:w="1198" w:type="dxa"/>
          </w:tcPr>
          <w:p w14:paraId="01A71AAE" w14:textId="77777777" w:rsidR="00781336" w:rsidRDefault="00781336" w:rsidP="0030433D">
            <w:pPr>
              <w:rPr>
                <w:rFonts w:cs="Times New Roman"/>
                <w:noProof/>
              </w:rPr>
            </w:pPr>
            <w:r>
              <w:rPr>
                <w:rFonts w:cs="Times New Roman"/>
                <w:noProof/>
              </w:rPr>
              <w:t>-t</w:t>
            </w:r>
          </w:p>
        </w:tc>
        <w:tc>
          <w:tcPr>
            <w:tcW w:w="2417" w:type="dxa"/>
          </w:tcPr>
          <w:p w14:paraId="02B72F40" w14:textId="77777777" w:rsidR="00781336" w:rsidRDefault="00781336" w:rsidP="0030433D">
            <w:pPr>
              <w:rPr>
                <w:rFonts w:cs="Times New Roman"/>
                <w:noProof/>
              </w:rPr>
            </w:pPr>
            <w:r>
              <w:rPr>
                <w:rFonts w:cs="Times New Roman"/>
                <w:noProof/>
              </w:rPr>
              <w:t>Array_request</w:t>
            </w:r>
          </w:p>
        </w:tc>
        <w:tc>
          <w:tcPr>
            <w:tcW w:w="5735" w:type="dxa"/>
          </w:tcPr>
          <w:p w14:paraId="489C59E8" w14:textId="77777777" w:rsidR="00781336" w:rsidRPr="0096672B" w:rsidRDefault="00930633" w:rsidP="0030433D">
            <w:pPr>
              <w:rPr>
                <w:rFonts w:cs="Times New Roman"/>
                <w:noProof/>
              </w:rPr>
            </w:pPr>
            <w:r>
              <w:rPr>
                <w:rFonts w:cs="Times New Roman"/>
                <w:noProof/>
              </w:rPr>
              <w:t>Specifies the task ids of a job array.</w:t>
            </w:r>
          </w:p>
        </w:tc>
      </w:tr>
      <w:tr w:rsidR="00F57F10" w:rsidRPr="00621B3F" w14:paraId="2D7E4B13" w14:textId="77777777" w:rsidTr="0027167D">
        <w:tc>
          <w:tcPr>
            <w:tcW w:w="1198" w:type="dxa"/>
          </w:tcPr>
          <w:p w14:paraId="634482AC" w14:textId="77777777" w:rsidR="00781336" w:rsidRDefault="00781336" w:rsidP="0030433D">
            <w:pPr>
              <w:rPr>
                <w:rFonts w:cs="Times New Roman"/>
                <w:noProof/>
              </w:rPr>
            </w:pPr>
            <w:r>
              <w:rPr>
                <w:rFonts w:cs="Times New Roman"/>
                <w:noProof/>
              </w:rPr>
              <w:t>-u</w:t>
            </w:r>
          </w:p>
        </w:tc>
        <w:tc>
          <w:tcPr>
            <w:tcW w:w="2417" w:type="dxa"/>
          </w:tcPr>
          <w:p w14:paraId="5655DBBF" w14:textId="77777777" w:rsidR="00781336" w:rsidRDefault="00781336" w:rsidP="0030433D">
            <w:pPr>
              <w:rPr>
                <w:rFonts w:cs="Times New Roman"/>
                <w:noProof/>
              </w:rPr>
            </w:pPr>
            <w:r>
              <w:rPr>
                <w:rFonts w:cs="Times New Roman"/>
                <w:noProof/>
              </w:rPr>
              <w:t>User_list</w:t>
            </w:r>
          </w:p>
        </w:tc>
        <w:tc>
          <w:tcPr>
            <w:tcW w:w="5735" w:type="dxa"/>
          </w:tcPr>
          <w:p w14:paraId="36DC115E" w14:textId="77777777" w:rsidR="00781336" w:rsidRDefault="00C16330" w:rsidP="0030433D">
            <w:pPr>
              <w:rPr>
                <w:rFonts w:cs="Times New Roman"/>
                <w:noProof/>
              </w:rPr>
            </w:pPr>
            <w:r>
              <w:rPr>
                <w:rFonts w:cs="Times New Roman"/>
                <w:noProof/>
              </w:rPr>
              <w:t>Use to define the user name under which the job is to run on the execution system.</w:t>
            </w:r>
          </w:p>
          <w:p w14:paraId="33931AF7" w14:textId="77777777" w:rsidR="00C16330" w:rsidRPr="00C16330" w:rsidRDefault="00C16330" w:rsidP="0030433D">
            <w:pPr>
              <w:rPr>
                <w:rFonts w:cs="Times New Roman"/>
                <w:noProof/>
                <w:lang w:val="de-DE"/>
              </w:rPr>
            </w:pPr>
            <w:r w:rsidRPr="00C16330">
              <w:rPr>
                <w:rFonts w:cs="Times New Roman"/>
                <w:noProof/>
                <w:lang w:val="de-DE"/>
              </w:rPr>
              <w:t xml:space="preserve">Format: </w:t>
            </w:r>
            <w:r w:rsidRPr="00C16330">
              <w:rPr>
                <w:rFonts w:cs="Times New Roman"/>
                <w:i/>
                <w:noProof/>
                <w:lang w:val="de-DE"/>
              </w:rPr>
              <w:t>user[@host][,user[@host],…]</w:t>
            </w:r>
          </w:p>
        </w:tc>
      </w:tr>
      <w:tr w:rsidR="00F57F10" w:rsidRPr="0096672B" w14:paraId="740488C0" w14:textId="77777777" w:rsidTr="0027167D">
        <w:tc>
          <w:tcPr>
            <w:tcW w:w="1198" w:type="dxa"/>
          </w:tcPr>
          <w:p w14:paraId="6112ED78" w14:textId="77777777" w:rsidR="00781336" w:rsidRDefault="00781336" w:rsidP="0030433D">
            <w:pPr>
              <w:rPr>
                <w:rFonts w:cs="Times New Roman"/>
                <w:noProof/>
              </w:rPr>
            </w:pPr>
            <w:r>
              <w:rPr>
                <w:rFonts w:cs="Times New Roman"/>
                <w:noProof/>
              </w:rPr>
              <w:t>-v</w:t>
            </w:r>
          </w:p>
        </w:tc>
        <w:tc>
          <w:tcPr>
            <w:tcW w:w="2417" w:type="dxa"/>
          </w:tcPr>
          <w:p w14:paraId="2E2CFF11" w14:textId="77777777" w:rsidR="00781336" w:rsidRDefault="00781336" w:rsidP="0030433D">
            <w:pPr>
              <w:rPr>
                <w:rFonts w:cs="Times New Roman"/>
                <w:noProof/>
              </w:rPr>
            </w:pPr>
            <w:r>
              <w:rPr>
                <w:rFonts w:cs="Times New Roman"/>
                <w:noProof/>
              </w:rPr>
              <w:t>Variable_list</w:t>
            </w:r>
          </w:p>
        </w:tc>
        <w:tc>
          <w:tcPr>
            <w:tcW w:w="5735" w:type="dxa"/>
          </w:tcPr>
          <w:p w14:paraId="0F420D4A" w14:textId="77777777" w:rsidR="00781336" w:rsidRPr="0096672B" w:rsidRDefault="00C16330" w:rsidP="0030433D">
            <w:pPr>
              <w:rPr>
                <w:rFonts w:cs="Times New Roman"/>
                <w:noProof/>
              </w:rPr>
            </w:pPr>
            <w:r>
              <w:rPr>
                <w:rFonts w:cs="Times New Roman"/>
                <w:noProof/>
              </w:rPr>
              <w:t>Use this attribute to expand the list of environment variables that are exported to the job.</w:t>
            </w:r>
          </w:p>
        </w:tc>
      </w:tr>
      <w:tr w:rsidR="00F57F10" w:rsidRPr="0096672B" w14:paraId="1C29D708" w14:textId="77777777" w:rsidTr="0027167D">
        <w:tc>
          <w:tcPr>
            <w:tcW w:w="1198" w:type="dxa"/>
          </w:tcPr>
          <w:p w14:paraId="6CFF28C8" w14:textId="77777777" w:rsidR="00781336" w:rsidRDefault="00781336" w:rsidP="0030433D">
            <w:pPr>
              <w:rPr>
                <w:rFonts w:cs="Times New Roman"/>
                <w:noProof/>
              </w:rPr>
            </w:pPr>
            <w:r>
              <w:rPr>
                <w:rFonts w:cs="Times New Roman"/>
                <w:noProof/>
              </w:rPr>
              <w:t>-V</w:t>
            </w:r>
          </w:p>
        </w:tc>
        <w:tc>
          <w:tcPr>
            <w:tcW w:w="2417" w:type="dxa"/>
          </w:tcPr>
          <w:p w14:paraId="13CC6464" w14:textId="77777777" w:rsidR="00781336" w:rsidRDefault="00781336" w:rsidP="0030433D">
            <w:pPr>
              <w:rPr>
                <w:rFonts w:cs="Times New Roman"/>
                <w:noProof/>
              </w:rPr>
            </w:pPr>
          </w:p>
        </w:tc>
        <w:tc>
          <w:tcPr>
            <w:tcW w:w="5735" w:type="dxa"/>
          </w:tcPr>
          <w:p w14:paraId="2333FAD1" w14:textId="77777777" w:rsidR="00781336" w:rsidRPr="0096672B" w:rsidRDefault="00C16330" w:rsidP="0030433D">
            <w:pPr>
              <w:rPr>
                <w:rFonts w:cs="Times New Roman"/>
                <w:noProof/>
              </w:rPr>
            </w:pPr>
            <w:r>
              <w:rPr>
                <w:rFonts w:cs="Times New Roman"/>
                <w:noProof/>
              </w:rPr>
              <w:t>Use this attribute to declare that all the environment variables that are exported to the job.</w:t>
            </w:r>
          </w:p>
        </w:tc>
      </w:tr>
      <w:tr w:rsidR="00F57F10" w:rsidRPr="00C16330" w14:paraId="43B0B6EC" w14:textId="77777777" w:rsidTr="0027167D">
        <w:tc>
          <w:tcPr>
            <w:tcW w:w="1198" w:type="dxa"/>
          </w:tcPr>
          <w:p w14:paraId="0C2AFCBD" w14:textId="77777777" w:rsidR="00781336" w:rsidRDefault="00781336" w:rsidP="0030433D">
            <w:pPr>
              <w:rPr>
                <w:rFonts w:cs="Times New Roman"/>
                <w:noProof/>
              </w:rPr>
            </w:pPr>
            <w:r>
              <w:rPr>
                <w:rFonts w:cs="Times New Roman"/>
                <w:noProof/>
              </w:rPr>
              <w:t>-W</w:t>
            </w:r>
          </w:p>
        </w:tc>
        <w:tc>
          <w:tcPr>
            <w:tcW w:w="2417" w:type="dxa"/>
          </w:tcPr>
          <w:p w14:paraId="682EA64A" w14:textId="77777777" w:rsidR="00781336" w:rsidRDefault="00781336" w:rsidP="0030433D">
            <w:pPr>
              <w:rPr>
                <w:rFonts w:cs="Times New Roman"/>
                <w:noProof/>
              </w:rPr>
            </w:pPr>
            <w:r>
              <w:rPr>
                <w:rFonts w:cs="Times New Roman"/>
                <w:noProof/>
              </w:rPr>
              <w:t>Additional_attributes</w:t>
            </w:r>
          </w:p>
        </w:tc>
        <w:tc>
          <w:tcPr>
            <w:tcW w:w="5735" w:type="dxa"/>
          </w:tcPr>
          <w:p w14:paraId="60AE5799" w14:textId="77777777" w:rsidR="00781336" w:rsidRDefault="00577A7D" w:rsidP="0030433D">
            <w:pPr>
              <w:rPr>
                <w:rFonts w:cs="Times New Roman"/>
                <w:noProof/>
              </w:rPr>
            </w:pPr>
            <w:r>
              <w:rPr>
                <w:rFonts w:cs="Times New Roman"/>
                <w:noProof/>
              </w:rPr>
              <w:t>Use this attribute to specify additional job attributes.</w:t>
            </w:r>
          </w:p>
          <w:p w14:paraId="1B6365F2" w14:textId="77777777" w:rsidR="00577A7D" w:rsidRDefault="00577A7D" w:rsidP="0030433D">
            <w:pPr>
              <w:rPr>
                <w:rFonts w:cs="Times New Roman"/>
                <w:noProof/>
              </w:rPr>
            </w:pPr>
            <w:r>
              <w:rPr>
                <w:rFonts w:cs="Times New Roman"/>
                <w:noProof/>
              </w:rPr>
              <w:t>Format:</w:t>
            </w:r>
          </w:p>
          <w:p w14:paraId="4F4AB4D4" w14:textId="77777777" w:rsidR="00577A7D" w:rsidRDefault="00577A7D" w:rsidP="0030433D">
            <w:pPr>
              <w:rPr>
                <w:rFonts w:cs="Times New Roman"/>
                <w:noProof/>
              </w:rPr>
            </w:pPr>
            <w:r w:rsidRPr="00577A7D">
              <w:rPr>
                <w:rFonts w:cs="Times New Roman"/>
                <w:i/>
                <w:noProof/>
              </w:rPr>
              <w:t>-w attr_name=attr_value[,attr_name=attr_value…]</w:t>
            </w:r>
            <w:r>
              <w:rPr>
                <w:rFonts w:cs="Times New Roman"/>
                <w:i/>
                <w:noProof/>
              </w:rPr>
              <w:t xml:space="preserve"> </w:t>
            </w:r>
          </w:p>
          <w:p w14:paraId="00080089" w14:textId="77777777" w:rsidR="00577A7D" w:rsidRDefault="00577A7D" w:rsidP="0030433D">
            <w:pPr>
              <w:rPr>
                <w:rFonts w:cs="Times New Roman"/>
                <w:noProof/>
              </w:rPr>
            </w:pPr>
            <w:r>
              <w:rPr>
                <w:rFonts w:cs="Times New Roman"/>
                <w:noProof/>
              </w:rPr>
              <w:t>PBS currently supports the following attribures within this option:</w:t>
            </w:r>
          </w:p>
          <w:p w14:paraId="4E09413D" w14:textId="77777777" w:rsidR="00F57F10" w:rsidRDefault="00577A7D" w:rsidP="00F57F10">
            <w:pPr>
              <w:pStyle w:val="ListParagraph"/>
              <w:numPr>
                <w:ilvl w:val="0"/>
                <w:numId w:val="7"/>
              </w:numPr>
              <w:rPr>
                <w:rFonts w:cs="Times New Roman"/>
                <w:noProof/>
              </w:rPr>
            </w:pPr>
            <w:r w:rsidRPr="00F57F10">
              <w:rPr>
                <w:rFonts w:cs="Times New Roman"/>
                <w:b/>
                <w:noProof/>
              </w:rPr>
              <w:t>depends=dependency_list</w:t>
            </w:r>
            <w:r>
              <w:rPr>
                <w:rFonts w:cs="Times New Roman"/>
                <w:noProof/>
              </w:rPr>
              <w:t xml:space="preserve"> </w:t>
            </w:r>
            <w:r w:rsidR="00F57F10">
              <w:rPr>
                <w:rFonts w:cs="Times New Roman"/>
                <w:noProof/>
              </w:rPr>
              <w:t>–</w:t>
            </w:r>
            <w:r>
              <w:rPr>
                <w:rFonts w:cs="Times New Roman"/>
                <w:noProof/>
              </w:rPr>
              <w:t xml:space="preserve"> </w:t>
            </w:r>
            <w:r w:rsidR="00F57F10">
              <w:rPr>
                <w:rFonts w:cs="Times New Roman"/>
                <w:noProof/>
              </w:rPr>
              <w:t xml:space="preserve">Define the dependency between this and other jobs. </w:t>
            </w:r>
          </w:p>
          <w:p w14:paraId="5418A737" w14:textId="77777777" w:rsidR="00F57F10" w:rsidRDefault="00F57F10" w:rsidP="00F57F10">
            <w:pPr>
              <w:ind w:left="720"/>
              <w:rPr>
                <w:rFonts w:cs="Times New Roman"/>
                <w:i/>
                <w:noProof/>
              </w:rPr>
            </w:pPr>
            <w:r w:rsidRPr="00F57F10">
              <w:rPr>
                <w:rFonts w:cs="Times New Roman"/>
                <w:noProof/>
              </w:rPr>
              <w:t xml:space="preserve">Format: </w:t>
            </w:r>
            <w:r w:rsidRPr="00F57F10">
              <w:rPr>
                <w:rFonts w:cs="Times New Roman"/>
                <w:i/>
                <w:noProof/>
              </w:rPr>
              <w:t>type[:argument[:argument…][,type:argument…]</w:t>
            </w:r>
          </w:p>
          <w:p w14:paraId="50D3B93A" w14:textId="77777777" w:rsidR="00F57F10" w:rsidRPr="00F57F10" w:rsidRDefault="00F57F10" w:rsidP="00F57F10">
            <w:pPr>
              <w:ind w:left="720"/>
              <w:rPr>
                <w:rFonts w:cs="Times New Roman"/>
                <w:noProof/>
              </w:rPr>
            </w:pPr>
            <w:r>
              <w:rPr>
                <w:rFonts w:cs="Times New Roman"/>
                <w:noProof/>
              </w:rPr>
              <w:t>The argument is either a numeric count or a PBS job id according to type.</w:t>
            </w:r>
          </w:p>
          <w:p w14:paraId="6575D483" w14:textId="77777777" w:rsidR="007C111D" w:rsidRDefault="00F57F10" w:rsidP="00F57F10">
            <w:pPr>
              <w:pStyle w:val="ListParagraph"/>
              <w:numPr>
                <w:ilvl w:val="0"/>
                <w:numId w:val="7"/>
              </w:numPr>
              <w:rPr>
                <w:rFonts w:cs="Times New Roman"/>
                <w:b/>
                <w:noProof/>
              </w:rPr>
            </w:pPr>
            <w:r w:rsidRPr="00F57F10">
              <w:rPr>
                <w:rFonts w:cs="Times New Roman"/>
                <w:b/>
                <w:noProof/>
              </w:rPr>
              <w:t>Group_list=g_list</w:t>
            </w:r>
            <w:r>
              <w:rPr>
                <w:rFonts w:cs="Times New Roman"/>
                <w:b/>
                <w:noProof/>
              </w:rPr>
              <w:t xml:space="preserve"> – </w:t>
            </w:r>
            <w:r w:rsidRPr="00F57F10">
              <w:rPr>
                <w:rFonts w:cs="Times New Roman"/>
                <w:noProof/>
              </w:rPr>
              <w:t>Defines the group name under which the job is to run on the execution system.</w:t>
            </w:r>
          </w:p>
          <w:p w14:paraId="74669BC0" w14:textId="77777777" w:rsidR="00F57F10" w:rsidRDefault="007C111D" w:rsidP="007C111D">
            <w:pPr>
              <w:ind w:left="720"/>
              <w:rPr>
                <w:rFonts w:cs="Times New Roman"/>
                <w:noProof/>
                <w:lang w:val="de-DE"/>
              </w:rPr>
            </w:pPr>
            <w:r w:rsidRPr="007C111D">
              <w:rPr>
                <w:rFonts w:cs="Times New Roman"/>
                <w:noProof/>
                <w:lang w:val="de-DE"/>
              </w:rPr>
              <w:t xml:space="preserve">Format: </w:t>
            </w:r>
            <w:r w:rsidRPr="00C16330">
              <w:rPr>
                <w:rFonts w:cs="Times New Roman"/>
                <w:i/>
                <w:noProof/>
                <w:lang w:val="de-DE"/>
              </w:rPr>
              <w:t>group[@host][,group[@host],…]</w:t>
            </w:r>
            <w:r w:rsidR="00F57F10" w:rsidRPr="00C16330">
              <w:rPr>
                <w:rFonts w:cs="Times New Roman"/>
                <w:i/>
                <w:noProof/>
                <w:lang w:val="de-DE"/>
              </w:rPr>
              <w:t xml:space="preserve"> </w:t>
            </w:r>
          </w:p>
          <w:p w14:paraId="1F71FFC0" w14:textId="77777777" w:rsidR="007C111D" w:rsidRPr="007C111D" w:rsidRDefault="007C111D" w:rsidP="007C111D">
            <w:pPr>
              <w:ind w:left="720"/>
              <w:rPr>
                <w:rFonts w:cs="Times New Roman"/>
                <w:noProof/>
              </w:rPr>
            </w:pPr>
            <w:r w:rsidRPr="007C111D">
              <w:rPr>
                <w:rFonts w:cs="Times New Roman"/>
                <w:noProof/>
              </w:rPr>
              <w:t>Only one group name may be given per specified host.</w:t>
            </w:r>
          </w:p>
          <w:p w14:paraId="736D2AE9" w14:textId="77777777" w:rsidR="00F57F10" w:rsidRDefault="007C111D" w:rsidP="00F57F10">
            <w:pPr>
              <w:pStyle w:val="ListParagraph"/>
              <w:numPr>
                <w:ilvl w:val="0"/>
                <w:numId w:val="7"/>
              </w:numPr>
              <w:rPr>
                <w:rFonts w:cs="Times New Roman"/>
                <w:noProof/>
              </w:rPr>
            </w:pPr>
            <w:r w:rsidRPr="00C16330">
              <w:rPr>
                <w:rFonts w:cs="Times New Roman"/>
                <w:b/>
                <w:noProof/>
              </w:rPr>
              <w:t>Interactive=true</w:t>
            </w:r>
            <w:r>
              <w:rPr>
                <w:rFonts w:cs="Times New Roman"/>
                <w:noProof/>
              </w:rPr>
              <w:t xml:space="preserve"> – if the interative attribute is specified, the job is an interative job.</w:t>
            </w:r>
          </w:p>
          <w:p w14:paraId="3E141565" w14:textId="77777777" w:rsidR="007C111D" w:rsidRDefault="007C111D" w:rsidP="00F57F10">
            <w:pPr>
              <w:pStyle w:val="ListParagraph"/>
              <w:numPr>
                <w:ilvl w:val="0"/>
                <w:numId w:val="7"/>
              </w:numPr>
              <w:rPr>
                <w:rFonts w:cs="Times New Roman"/>
                <w:noProof/>
              </w:rPr>
            </w:pPr>
            <w:r w:rsidRPr="00C16330">
              <w:rPr>
                <w:rFonts w:cs="Times New Roman"/>
                <w:b/>
                <w:noProof/>
              </w:rPr>
              <w:lastRenderedPageBreak/>
              <w:t>Job_radix=&lt;int&gt;</w:t>
            </w:r>
            <w:r>
              <w:rPr>
                <w:rFonts w:cs="Times New Roman"/>
                <w:noProof/>
              </w:rPr>
              <w:t xml:space="preserve"> - use this with parallel jobs. It directs the mother superior of the job to create a distributed radix of size ,int. between sisters.</w:t>
            </w:r>
          </w:p>
          <w:p w14:paraId="23859B23" w14:textId="77777777" w:rsidR="007C111D" w:rsidRPr="00C16330" w:rsidRDefault="007C111D" w:rsidP="00F57F10">
            <w:pPr>
              <w:pStyle w:val="ListParagraph"/>
              <w:numPr>
                <w:ilvl w:val="0"/>
                <w:numId w:val="7"/>
              </w:numPr>
              <w:rPr>
                <w:rFonts w:cs="Times New Roman"/>
                <w:b/>
                <w:noProof/>
              </w:rPr>
            </w:pPr>
            <w:r w:rsidRPr="00C16330">
              <w:rPr>
                <w:rFonts w:cs="Times New Roman"/>
                <w:b/>
                <w:noProof/>
              </w:rPr>
              <w:t>Stagein=file_list</w:t>
            </w:r>
          </w:p>
          <w:p w14:paraId="579D4037" w14:textId="77777777" w:rsidR="007C111D" w:rsidRDefault="007C111D" w:rsidP="00F57F10">
            <w:pPr>
              <w:pStyle w:val="ListParagraph"/>
              <w:numPr>
                <w:ilvl w:val="0"/>
                <w:numId w:val="7"/>
              </w:numPr>
              <w:rPr>
                <w:rFonts w:cs="Times New Roman"/>
                <w:noProof/>
              </w:rPr>
            </w:pPr>
            <w:r w:rsidRPr="00C16330">
              <w:rPr>
                <w:rFonts w:cs="Times New Roman"/>
                <w:b/>
                <w:noProof/>
              </w:rPr>
              <w:t>Stageout=file_list</w:t>
            </w:r>
            <w:r>
              <w:rPr>
                <w:rFonts w:cs="Times New Roman"/>
                <w:noProof/>
              </w:rPr>
              <w:t xml:space="preserve"> – Specifies which files are staged (copied) in before job start or staged out after the job completes execution.</w:t>
            </w:r>
          </w:p>
          <w:p w14:paraId="46B56827" w14:textId="77777777" w:rsidR="007C111D" w:rsidRDefault="007C111D" w:rsidP="00C16330">
            <w:pPr>
              <w:ind w:left="720"/>
              <w:rPr>
                <w:rFonts w:cs="Times New Roman"/>
                <w:i/>
                <w:noProof/>
                <w:lang w:val="de-DE"/>
              </w:rPr>
            </w:pPr>
            <w:r w:rsidRPr="007C111D">
              <w:rPr>
                <w:rFonts w:cs="Times New Roman"/>
                <w:noProof/>
                <w:lang w:val="de-DE"/>
              </w:rPr>
              <w:t xml:space="preserve">Format: </w:t>
            </w:r>
            <w:r w:rsidRPr="007C111D">
              <w:rPr>
                <w:rFonts w:cs="Times New Roman"/>
                <w:i/>
                <w:noProof/>
                <w:lang w:val="de-DE"/>
              </w:rPr>
              <w:t>local_file@hostname:remote_file[,...]</w:t>
            </w:r>
          </w:p>
          <w:p w14:paraId="386988C5" w14:textId="77777777" w:rsidR="00C16330" w:rsidRPr="00C16330" w:rsidRDefault="00C16330" w:rsidP="00C16330">
            <w:pPr>
              <w:pStyle w:val="ListParagraph"/>
              <w:numPr>
                <w:ilvl w:val="0"/>
                <w:numId w:val="7"/>
              </w:numPr>
              <w:rPr>
                <w:rFonts w:cs="Times New Roman"/>
                <w:b/>
                <w:noProof/>
              </w:rPr>
            </w:pPr>
            <w:r w:rsidRPr="00C16330">
              <w:rPr>
                <w:rFonts w:cs="Times New Roman"/>
                <w:b/>
                <w:noProof/>
              </w:rPr>
              <w:t xml:space="preserve">Umask=XXX </w:t>
            </w:r>
            <w:r w:rsidRPr="00C16330">
              <w:rPr>
                <w:rFonts w:cs="Times New Roman"/>
                <w:noProof/>
              </w:rPr>
              <w:t>–</w:t>
            </w:r>
            <w:r>
              <w:rPr>
                <w:rFonts w:cs="Times New Roman"/>
                <w:noProof/>
              </w:rPr>
              <w:t xml:space="preserve"> Set</w:t>
            </w:r>
            <w:r w:rsidRPr="00C16330">
              <w:rPr>
                <w:rFonts w:cs="Times New Roman"/>
                <w:noProof/>
              </w:rPr>
              <w:t>s umask used to create stdout and stderr sool files in pbs_mom spool directory.</w:t>
            </w:r>
          </w:p>
        </w:tc>
      </w:tr>
      <w:tr w:rsidR="00F57F10" w:rsidRPr="0096672B" w14:paraId="32ABBD4C" w14:textId="77777777" w:rsidTr="0027167D">
        <w:tc>
          <w:tcPr>
            <w:tcW w:w="1198" w:type="dxa"/>
          </w:tcPr>
          <w:p w14:paraId="6D664EE7" w14:textId="77777777" w:rsidR="00781336" w:rsidRDefault="00781336" w:rsidP="0030433D">
            <w:pPr>
              <w:rPr>
                <w:rFonts w:cs="Times New Roman"/>
                <w:noProof/>
              </w:rPr>
            </w:pPr>
            <w:r>
              <w:rPr>
                <w:rFonts w:cs="Times New Roman"/>
                <w:noProof/>
              </w:rPr>
              <w:lastRenderedPageBreak/>
              <w:t>-x</w:t>
            </w:r>
          </w:p>
        </w:tc>
        <w:tc>
          <w:tcPr>
            <w:tcW w:w="2417" w:type="dxa"/>
          </w:tcPr>
          <w:p w14:paraId="08EDE596" w14:textId="77777777" w:rsidR="00781336" w:rsidRDefault="00781336" w:rsidP="0030433D">
            <w:pPr>
              <w:rPr>
                <w:rFonts w:cs="Times New Roman"/>
                <w:noProof/>
              </w:rPr>
            </w:pPr>
          </w:p>
        </w:tc>
        <w:tc>
          <w:tcPr>
            <w:tcW w:w="5735" w:type="dxa"/>
          </w:tcPr>
          <w:p w14:paraId="298D7419" w14:textId="77777777" w:rsidR="00781336" w:rsidRPr="0096672B" w:rsidRDefault="00577A7D" w:rsidP="0030433D">
            <w:pPr>
              <w:rPr>
                <w:rFonts w:cs="Times New Roman"/>
                <w:noProof/>
              </w:rPr>
            </w:pPr>
            <w:r>
              <w:rPr>
                <w:rFonts w:cs="Times New Roman"/>
                <w:noProof/>
              </w:rPr>
              <w:t>Use this attribute to run the script (for the job) in interative mode.</w:t>
            </w:r>
          </w:p>
        </w:tc>
      </w:tr>
      <w:tr w:rsidR="00F57F10" w:rsidRPr="0096672B" w14:paraId="6C30BFB7" w14:textId="77777777" w:rsidTr="0027167D">
        <w:tc>
          <w:tcPr>
            <w:tcW w:w="1198" w:type="dxa"/>
          </w:tcPr>
          <w:p w14:paraId="0189DAC4" w14:textId="77777777" w:rsidR="00781336" w:rsidRDefault="00781336" w:rsidP="0030433D">
            <w:pPr>
              <w:rPr>
                <w:rFonts w:cs="Times New Roman"/>
                <w:noProof/>
              </w:rPr>
            </w:pPr>
            <w:r>
              <w:rPr>
                <w:rFonts w:cs="Times New Roman"/>
                <w:noProof/>
              </w:rPr>
              <w:t>-X</w:t>
            </w:r>
          </w:p>
        </w:tc>
        <w:tc>
          <w:tcPr>
            <w:tcW w:w="2417" w:type="dxa"/>
          </w:tcPr>
          <w:p w14:paraId="209A2FA0" w14:textId="77777777" w:rsidR="00781336" w:rsidRDefault="00781336" w:rsidP="0030433D">
            <w:pPr>
              <w:rPr>
                <w:rFonts w:cs="Times New Roman"/>
                <w:noProof/>
              </w:rPr>
            </w:pPr>
          </w:p>
        </w:tc>
        <w:tc>
          <w:tcPr>
            <w:tcW w:w="5735" w:type="dxa"/>
          </w:tcPr>
          <w:p w14:paraId="5621DD39" w14:textId="77777777" w:rsidR="00781336" w:rsidRPr="0096672B" w:rsidRDefault="00577A7D" w:rsidP="0030433D">
            <w:pPr>
              <w:rPr>
                <w:rFonts w:cs="Times New Roman"/>
                <w:noProof/>
              </w:rPr>
            </w:pPr>
            <w:r>
              <w:rPr>
                <w:rFonts w:cs="Times New Roman"/>
                <w:noProof/>
              </w:rPr>
              <w:t>Use this attribute to enable X11 forwarding.</w:t>
            </w:r>
          </w:p>
        </w:tc>
      </w:tr>
      <w:tr w:rsidR="00F57F10" w:rsidRPr="0096672B" w14:paraId="03A800A9" w14:textId="77777777" w:rsidTr="0027167D">
        <w:tc>
          <w:tcPr>
            <w:tcW w:w="1198" w:type="dxa"/>
          </w:tcPr>
          <w:p w14:paraId="2537B622" w14:textId="77777777" w:rsidR="00781336" w:rsidRDefault="00781336" w:rsidP="0030433D">
            <w:pPr>
              <w:rPr>
                <w:rFonts w:cs="Times New Roman"/>
                <w:noProof/>
              </w:rPr>
            </w:pPr>
            <w:r>
              <w:rPr>
                <w:rFonts w:cs="Times New Roman"/>
                <w:noProof/>
              </w:rPr>
              <w:t>-z</w:t>
            </w:r>
          </w:p>
        </w:tc>
        <w:tc>
          <w:tcPr>
            <w:tcW w:w="2417" w:type="dxa"/>
          </w:tcPr>
          <w:p w14:paraId="65530A7E" w14:textId="77777777" w:rsidR="00781336" w:rsidRDefault="00781336" w:rsidP="0030433D">
            <w:pPr>
              <w:rPr>
                <w:rFonts w:cs="Times New Roman"/>
                <w:noProof/>
              </w:rPr>
            </w:pPr>
          </w:p>
        </w:tc>
        <w:tc>
          <w:tcPr>
            <w:tcW w:w="5735" w:type="dxa"/>
          </w:tcPr>
          <w:p w14:paraId="3DC6834D" w14:textId="77777777" w:rsidR="00781336" w:rsidRPr="0096672B" w:rsidRDefault="00577A7D" w:rsidP="0030433D">
            <w:pPr>
              <w:rPr>
                <w:rFonts w:cs="Times New Roman"/>
                <w:noProof/>
              </w:rPr>
            </w:pPr>
            <w:r>
              <w:rPr>
                <w:rFonts w:cs="Times New Roman"/>
                <w:noProof/>
              </w:rPr>
              <w:t>Use this attribute to direct the qsub command in not to write the job identifier assigned to the job to the commands standard output.</w:t>
            </w:r>
          </w:p>
        </w:tc>
      </w:tr>
      <w:bookmarkEnd w:id="23"/>
      <w:bookmarkEnd w:id="24"/>
    </w:tbl>
    <w:p w14:paraId="5F2E0525" w14:textId="77777777" w:rsidR="0030433D" w:rsidRPr="00275DC6" w:rsidRDefault="0030433D" w:rsidP="0030433D">
      <w:pPr>
        <w:rPr>
          <w:rFonts w:cs="Times New Roman"/>
          <w:b/>
          <w:noProof/>
        </w:rPr>
      </w:pPr>
    </w:p>
    <w:p w14:paraId="03884DA9" w14:textId="77777777" w:rsidR="00A94E02" w:rsidRDefault="00275DC6" w:rsidP="0030433D">
      <w:pPr>
        <w:rPr>
          <w:rFonts w:cs="Times New Roman"/>
          <w:b/>
          <w:noProof/>
        </w:rPr>
      </w:pPr>
      <w:r w:rsidRPr="00275DC6">
        <w:rPr>
          <w:rFonts w:cs="Times New Roman"/>
          <w:b/>
          <w:noProof/>
        </w:rPr>
        <w:t xml:space="preserve">Appending </w:t>
      </w:r>
      <w:r>
        <w:rPr>
          <w:rFonts w:cs="Times New Roman"/>
          <w:b/>
          <w:noProof/>
        </w:rPr>
        <w:t>qsub in PHP:</w:t>
      </w:r>
    </w:p>
    <w:p w14:paraId="1F18117B" w14:textId="77777777" w:rsidR="00275DC6" w:rsidRPr="00275DC6" w:rsidRDefault="00275DC6" w:rsidP="00275DC6">
      <w:pPr>
        <w:rPr>
          <w:rFonts w:cs="Times New Roman"/>
          <w:noProof/>
        </w:rPr>
      </w:pPr>
      <w:r w:rsidRPr="00275DC6">
        <w:rPr>
          <w:rFonts w:cs="Times New Roman"/>
          <w:noProof/>
        </w:rPr>
        <w:t>#!/bin/bash</w:t>
      </w:r>
    </w:p>
    <w:p w14:paraId="7963614A" w14:textId="77777777" w:rsidR="00275DC6" w:rsidRPr="00275DC6" w:rsidRDefault="00275DC6" w:rsidP="00275DC6">
      <w:pPr>
        <w:rPr>
          <w:rFonts w:cs="Times New Roman"/>
          <w:noProof/>
        </w:rPr>
      </w:pPr>
      <w:r w:rsidRPr="00275DC6">
        <w:rPr>
          <w:rFonts w:cs="Times New Roman"/>
          <w:noProof/>
        </w:rPr>
        <w:t>#set -x</w:t>
      </w:r>
    </w:p>
    <w:p w14:paraId="74984A44" w14:textId="77777777" w:rsidR="00275DC6" w:rsidRPr="00275DC6" w:rsidRDefault="00275DC6" w:rsidP="00275DC6">
      <w:pPr>
        <w:rPr>
          <w:rFonts w:cs="Times New Roman"/>
          <w:noProof/>
        </w:rPr>
      </w:pPr>
      <w:r w:rsidRPr="00275DC6">
        <w:rPr>
          <w:rFonts w:cs="Times New Roman"/>
          <w:noProof/>
        </w:rPr>
        <w:t>echo "command started with \"$*\"" &gt;/tmp/qsub.log</w:t>
      </w:r>
    </w:p>
    <w:p w14:paraId="1166129C" w14:textId="77777777" w:rsidR="00275DC6" w:rsidRPr="00275DC6" w:rsidRDefault="00275DC6" w:rsidP="00275DC6">
      <w:pPr>
        <w:rPr>
          <w:rFonts w:cs="Times New Roman"/>
          <w:noProof/>
        </w:rPr>
      </w:pPr>
      <w:r w:rsidRPr="00275DC6">
        <w:rPr>
          <w:rFonts w:cs="Times New Roman"/>
          <w:noProof/>
        </w:rPr>
        <w:t>USER_NAME=$1</w:t>
      </w:r>
    </w:p>
    <w:p w14:paraId="13E4A08C" w14:textId="77777777" w:rsidR="00275DC6" w:rsidRPr="00275DC6" w:rsidRDefault="00275DC6" w:rsidP="00275DC6">
      <w:pPr>
        <w:rPr>
          <w:rFonts w:cs="Times New Roman"/>
          <w:noProof/>
        </w:rPr>
      </w:pPr>
      <w:r w:rsidRPr="00275DC6">
        <w:rPr>
          <w:rFonts w:cs="Times New Roman"/>
          <w:noProof/>
        </w:rPr>
        <w:t>JOB_SCRIPT=$2</w:t>
      </w:r>
    </w:p>
    <w:p w14:paraId="44EFE557" w14:textId="77777777" w:rsidR="00275DC6" w:rsidRPr="00275DC6" w:rsidRDefault="00275DC6" w:rsidP="00275DC6">
      <w:pPr>
        <w:rPr>
          <w:rFonts w:cs="Times New Roman"/>
          <w:noProof/>
        </w:rPr>
      </w:pPr>
      <w:r w:rsidRPr="00275DC6">
        <w:rPr>
          <w:rFonts w:cs="Times New Roman"/>
          <w:noProof/>
        </w:rPr>
        <w:t>if [ ! "$USER_NAME" ] || [ ! "$JOB_SCRIPT" ]; then</w:t>
      </w:r>
    </w:p>
    <w:p w14:paraId="423E0336" w14:textId="77777777" w:rsidR="00275DC6" w:rsidRPr="00275DC6" w:rsidRDefault="00275DC6" w:rsidP="00275DC6">
      <w:pPr>
        <w:rPr>
          <w:rFonts w:cs="Times New Roman"/>
          <w:noProof/>
        </w:rPr>
      </w:pPr>
      <w:r w:rsidRPr="00275DC6">
        <w:rPr>
          <w:rFonts w:cs="Times New Roman"/>
          <w:noProof/>
        </w:rPr>
        <w:t xml:space="preserve">        echo "$0 &lt;UserID&gt; &lt;JOB_SCRIPT&gt;"</w:t>
      </w:r>
    </w:p>
    <w:p w14:paraId="600E08D4" w14:textId="77777777" w:rsidR="00275DC6" w:rsidRPr="00275DC6" w:rsidRDefault="00275DC6" w:rsidP="00275DC6">
      <w:pPr>
        <w:rPr>
          <w:rFonts w:cs="Times New Roman"/>
          <w:noProof/>
        </w:rPr>
      </w:pPr>
      <w:r w:rsidRPr="00275DC6">
        <w:rPr>
          <w:rFonts w:cs="Times New Roman"/>
          <w:noProof/>
        </w:rPr>
        <w:t xml:space="preserve">        exit 10</w:t>
      </w:r>
    </w:p>
    <w:p w14:paraId="1575A188" w14:textId="77777777" w:rsidR="00275DC6" w:rsidRPr="00275DC6" w:rsidRDefault="00275DC6" w:rsidP="00275DC6">
      <w:pPr>
        <w:rPr>
          <w:rFonts w:cs="Times New Roman"/>
          <w:noProof/>
        </w:rPr>
      </w:pPr>
      <w:r w:rsidRPr="00275DC6">
        <w:rPr>
          <w:rFonts w:cs="Times New Roman"/>
          <w:noProof/>
        </w:rPr>
        <w:t>fi</w:t>
      </w:r>
    </w:p>
    <w:p w14:paraId="5CC2A330" w14:textId="77777777" w:rsidR="00275DC6" w:rsidRPr="00275DC6" w:rsidRDefault="00275DC6" w:rsidP="00275DC6">
      <w:pPr>
        <w:rPr>
          <w:rFonts w:cs="Times New Roman"/>
          <w:noProof/>
        </w:rPr>
      </w:pPr>
    </w:p>
    <w:p w14:paraId="31FB5EE6" w14:textId="77777777" w:rsidR="00275DC6" w:rsidRPr="00275DC6" w:rsidRDefault="00275DC6" w:rsidP="00275DC6">
      <w:pPr>
        <w:rPr>
          <w:rFonts w:cs="Times New Roman"/>
          <w:noProof/>
        </w:rPr>
      </w:pPr>
      <w:r w:rsidRPr="00275DC6">
        <w:rPr>
          <w:rFonts w:cs="Times New Roman"/>
          <w:noProof/>
        </w:rPr>
        <w:t xml:space="preserve">echo "Executing \"ssh </w:t>
      </w:r>
      <w:r w:rsidR="006444F0">
        <w:rPr>
          <w:rFonts w:cs="Times New Roman"/>
          <w:noProof/>
        </w:rPr>
        <w:t>$USER_NAME@sdo2600 \"qsub $JOB_SCRIPT</w:t>
      </w:r>
      <w:r w:rsidRPr="00275DC6">
        <w:rPr>
          <w:rFonts w:cs="Times New Roman"/>
          <w:noProof/>
        </w:rPr>
        <w:t>\"\"" &gt;&gt;/tmp/qsub.log</w:t>
      </w:r>
    </w:p>
    <w:p w14:paraId="13747E11" w14:textId="77777777" w:rsidR="00275DC6" w:rsidRDefault="00275DC6" w:rsidP="00275DC6">
      <w:pPr>
        <w:rPr>
          <w:rFonts w:cs="Times New Roman"/>
          <w:noProof/>
        </w:rPr>
      </w:pPr>
      <w:r w:rsidRPr="00275DC6">
        <w:rPr>
          <w:rFonts w:cs="Times New Roman"/>
          <w:noProof/>
        </w:rPr>
        <w:t>ssh 1&gt;&amp;2 2&gt;&gt;/tmp/qsub.log -vvv $USER_NAME@sdo2600 "qsub $JOB_SCRIPT"</w:t>
      </w:r>
    </w:p>
    <w:p w14:paraId="771503DA" w14:textId="77777777" w:rsidR="00275DC6" w:rsidRPr="00275DC6" w:rsidRDefault="00275DC6" w:rsidP="00275DC6">
      <w:pPr>
        <w:rPr>
          <w:rFonts w:cs="Times New Roman"/>
          <w:noProof/>
        </w:rPr>
      </w:pPr>
    </w:p>
    <w:p w14:paraId="7C41AC71" w14:textId="77777777" w:rsidR="0030433D" w:rsidRDefault="0030433D" w:rsidP="0030433D">
      <w:pPr>
        <w:rPr>
          <w:rFonts w:cs="Times New Roman"/>
          <w:noProof/>
        </w:rPr>
      </w:pPr>
      <w:r>
        <w:rPr>
          <w:rFonts w:cs="Times New Roman"/>
          <w:noProof/>
        </w:rPr>
        <w:lastRenderedPageBreak/>
        <w:t>[2]</w:t>
      </w:r>
      <w:r>
        <w:rPr>
          <w:rFonts w:cs="Times New Roman"/>
          <w:noProof/>
        </w:rPr>
        <w:tab/>
      </w:r>
      <w:r w:rsidRPr="00CA23C6">
        <w:rPr>
          <w:rFonts w:cs="Times New Roman"/>
          <w:b/>
          <w:noProof/>
        </w:rPr>
        <w:t>qstat</w:t>
      </w:r>
      <w:r>
        <w:rPr>
          <w:rFonts w:cs="Times New Roman"/>
          <w:noProof/>
        </w:rPr>
        <w:tab/>
        <w:t>-</w:t>
      </w:r>
      <w:r>
        <w:rPr>
          <w:rFonts w:cs="Times New Roman"/>
          <w:noProof/>
        </w:rPr>
        <w:tab/>
        <w:t>monitoring jobs</w:t>
      </w:r>
    </w:p>
    <w:p w14:paraId="7E815AC4" w14:textId="77777777" w:rsidR="00CB1432" w:rsidRDefault="00CB1432" w:rsidP="0030433D">
      <w:pPr>
        <w:rPr>
          <w:rFonts w:cs="Times New Roman"/>
          <w:i/>
          <w:noProof/>
        </w:rPr>
      </w:pPr>
      <w:r>
        <w:rPr>
          <w:rFonts w:cs="Times New Roman"/>
          <w:noProof/>
        </w:rPr>
        <w:t>Usage:-</w:t>
      </w:r>
      <w:r>
        <w:rPr>
          <w:rFonts w:cs="Times New Roman"/>
          <w:i/>
          <w:noProof/>
        </w:rPr>
        <w:t>qstat [-f[-1]][-W site_specific][job_identifer…| destination…][time]</w:t>
      </w:r>
    </w:p>
    <w:p w14:paraId="43840AD0" w14:textId="77777777" w:rsidR="00CB1432" w:rsidRDefault="00CB1432" w:rsidP="0030433D">
      <w:pPr>
        <w:rPr>
          <w:rFonts w:cs="Times New Roman"/>
          <w:i/>
          <w:noProof/>
        </w:rPr>
      </w:pPr>
      <w:r w:rsidRPr="00CB1432">
        <w:rPr>
          <w:rFonts w:cs="Times New Roman"/>
          <w:i/>
          <w:noProof/>
        </w:rPr>
        <w:t>qstat [-a|-i|-r|-e][-n[-1]][-s][-G|-M][-R][-u user_list][job_identifier…</w:t>
      </w:r>
      <w:r>
        <w:rPr>
          <w:rFonts w:cs="Times New Roman"/>
          <w:i/>
          <w:noProof/>
        </w:rPr>
        <w:t>|destination</w:t>
      </w:r>
      <w:r w:rsidRPr="00CB1432">
        <w:rPr>
          <w:rFonts w:cs="Times New Roman"/>
          <w:i/>
          <w:noProof/>
        </w:rPr>
        <w:t>]</w:t>
      </w:r>
    </w:p>
    <w:p w14:paraId="3B9F9FE9" w14:textId="77777777" w:rsidR="00CB1432" w:rsidRDefault="00CB1432" w:rsidP="0030433D">
      <w:pPr>
        <w:rPr>
          <w:rFonts w:cs="Times New Roman"/>
          <w:i/>
          <w:noProof/>
        </w:rPr>
      </w:pPr>
      <w:r>
        <w:rPr>
          <w:rFonts w:cs="Times New Roman"/>
          <w:i/>
          <w:noProof/>
        </w:rPr>
        <w:t>qstat -Q [-f[-1]][-W site_specific][destination..]</w:t>
      </w:r>
    </w:p>
    <w:p w14:paraId="75C67905" w14:textId="77777777" w:rsidR="00CB1432" w:rsidRPr="00822DB9" w:rsidRDefault="00CB1432" w:rsidP="0030433D">
      <w:pPr>
        <w:rPr>
          <w:rFonts w:cs="Times New Roman"/>
          <w:i/>
          <w:noProof/>
          <w:lang w:val="de-DE"/>
        </w:rPr>
      </w:pPr>
      <w:r w:rsidRPr="00822DB9">
        <w:rPr>
          <w:rFonts w:cs="Times New Roman"/>
          <w:i/>
          <w:noProof/>
          <w:lang w:val="de-DE"/>
        </w:rPr>
        <w:t>qstat -q [-G|-M][destination..]</w:t>
      </w:r>
    </w:p>
    <w:p w14:paraId="5A1DAAAD" w14:textId="77777777" w:rsidR="00822DB9" w:rsidRDefault="00822DB9" w:rsidP="0030433D">
      <w:pPr>
        <w:rPr>
          <w:rFonts w:cs="Times New Roman"/>
          <w:i/>
          <w:noProof/>
        </w:rPr>
      </w:pPr>
      <w:r w:rsidRPr="00822DB9">
        <w:rPr>
          <w:rFonts w:cs="Times New Roman"/>
          <w:i/>
          <w:noProof/>
        </w:rPr>
        <w:t>qstat -B [-f[-1]][-W site_specific]</w:t>
      </w:r>
      <w:r>
        <w:rPr>
          <w:rFonts w:cs="Times New Roman"/>
          <w:i/>
          <w:noProof/>
        </w:rPr>
        <w:t>[server_name…]</w:t>
      </w:r>
    </w:p>
    <w:p w14:paraId="40F81E5D" w14:textId="4D143094" w:rsidR="0027167D" w:rsidRDefault="0027167D" w:rsidP="0027167D">
      <w:pPr>
        <w:pStyle w:val="Caption"/>
        <w:keepNext/>
      </w:pPr>
      <w:bookmarkStart w:id="25" w:name="_Toc453626065"/>
      <w:r>
        <w:t xml:space="preserve">Table </w:t>
      </w:r>
      <w:fldSimple w:instr=" SEQ Table \* ARABIC ">
        <w:r w:rsidR="005E6938">
          <w:rPr>
            <w:noProof/>
          </w:rPr>
          <w:t>2</w:t>
        </w:r>
      </w:fldSimple>
      <w:r>
        <w:t>: qstat Attributes</w:t>
      </w:r>
      <w:bookmarkEnd w:id="25"/>
    </w:p>
    <w:tbl>
      <w:tblPr>
        <w:tblStyle w:val="TableGrid"/>
        <w:tblW w:w="0" w:type="auto"/>
        <w:tblInd w:w="1440" w:type="dxa"/>
        <w:tblLook w:val="04A0" w:firstRow="1" w:lastRow="0" w:firstColumn="1" w:lastColumn="0" w:noHBand="0" w:noVBand="1"/>
      </w:tblPr>
      <w:tblGrid>
        <w:gridCol w:w="2636"/>
        <w:gridCol w:w="2637"/>
      </w:tblGrid>
      <w:tr w:rsidR="00A070C7" w14:paraId="32225210" w14:textId="77777777" w:rsidTr="00843BCB">
        <w:tc>
          <w:tcPr>
            <w:tcW w:w="2636" w:type="dxa"/>
          </w:tcPr>
          <w:p w14:paraId="3B9529C2" w14:textId="77777777" w:rsidR="00A070C7" w:rsidRPr="00822DB9" w:rsidRDefault="00A070C7" w:rsidP="00822DB9">
            <w:pPr>
              <w:rPr>
                <w:noProof/>
              </w:rPr>
            </w:pPr>
            <w:r>
              <w:rPr>
                <w:noProof/>
              </w:rPr>
              <w:t>-f</w:t>
            </w:r>
          </w:p>
        </w:tc>
        <w:tc>
          <w:tcPr>
            <w:tcW w:w="2637" w:type="dxa"/>
          </w:tcPr>
          <w:p w14:paraId="646FDA9B" w14:textId="77777777" w:rsidR="00A070C7" w:rsidRPr="00A070C7" w:rsidRDefault="00446729" w:rsidP="00A070C7">
            <w:pPr>
              <w:rPr>
                <w:noProof/>
              </w:rPr>
            </w:pPr>
            <w:r>
              <w:rPr>
                <w:noProof/>
              </w:rPr>
              <w:t>full status</w:t>
            </w:r>
          </w:p>
        </w:tc>
      </w:tr>
      <w:tr w:rsidR="00A070C7" w14:paraId="5E2EA164" w14:textId="77777777" w:rsidTr="00843BCB">
        <w:tc>
          <w:tcPr>
            <w:tcW w:w="2636" w:type="dxa"/>
          </w:tcPr>
          <w:p w14:paraId="69B2FCE9" w14:textId="77777777" w:rsidR="00A070C7" w:rsidRPr="00822DB9" w:rsidRDefault="00A070C7" w:rsidP="00822DB9">
            <w:pPr>
              <w:rPr>
                <w:noProof/>
              </w:rPr>
            </w:pPr>
            <w:r>
              <w:rPr>
                <w:noProof/>
              </w:rPr>
              <w:t>-a</w:t>
            </w:r>
          </w:p>
        </w:tc>
        <w:tc>
          <w:tcPr>
            <w:tcW w:w="2637" w:type="dxa"/>
          </w:tcPr>
          <w:p w14:paraId="129D7354" w14:textId="77777777" w:rsidR="00A070C7" w:rsidRDefault="00446729" w:rsidP="00CB1432">
            <w:pPr>
              <w:pStyle w:val="Caption"/>
              <w:rPr>
                <w:rFonts w:cs="Times New Roman"/>
                <w:b w:val="0"/>
                <w:noProof/>
              </w:rPr>
            </w:pPr>
            <w:r>
              <w:rPr>
                <w:rFonts w:cs="Times New Roman"/>
                <w:b w:val="0"/>
                <w:noProof/>
              </w:rPr>
              <w:t>alternative format</w:t>
            </w:r>
          </w:p>
          <w:p w14:paraId="3D5E1A95" w14:textId="77777777" w:rsidR="004A3022" w:rsidRPr="004A3022" w:rsidRDefault="00446729" w:rsidP="004A3022">
            <w:r>
              <w:t>i.e if operand is a jobid, information of job is displayed</w:t>
            </w:r>
          </w:p>
        </w:tc>
      </w:tr>
      <w:tr w:rsidR="00A070C7" w14:paraId="52220F4C" w14:textId="77777777" w:rsidTr="00843BCB">
        <w:tc>
          <w:tcPr>
            <w:tcW w:w="2636" w:type="dxa"/>
          </w:tcPr>
          <w:p w14:paraId="3DF25C4F" w14:textId="77777777" w:rsidR="00A070C7" w:rsidRPr="00822DB9" w:rsidRDefault="00A070C7" w:rsidP="00822DB9">
            <w:pPr>
              <w:rPr>
                <w:noProof/>
              </w:rPr>
            </w:pPr>
            <w:r>
              <w:rPr>
                <w:noProof/>
              </w:rPr>
              <w:t>-e</w:t>
            </w:r>
          </w:p>
        </w:tc>
        <w:tc>
          <w:tcPr>
            <w:tcW w:w="2637" w:type="dxa"/>
          </w:tcPr>
          <w:p w14:paraId="15CC1A85" w14:textId="77777777" w:rsidR="00A070C7" w:rsidRDefault="009B78D2" w:rsidP="009B78D2">
            <w:pPr>
              <w:rPr>
                <w:noProof/>
              </w:rPr>
            </w:pPr>
            <w:r>
              <w:rPr>
                <w:noProof/>
              </w:rPr>
              <w:t>only jobs in executable queues</w:t>
            </w:r>
          </w:p>
        </w:tc>
      </w:tr>
      <w:tr w:rsidR="00A070C7" w14:paraId="1EBC6A7A" w14:textId="77777777" w:rsidTr="00843BCB">
        <w:tc>
          <w:tcPr>
            <w:tcW w:w="2636" w:type="dxa"/>
          </w:tcPr>
          <w:p w14:paraId="7FB1AC2D" w14:textId="77777777" w:rsidR="00A070C7" w:rsidRDefault="00A070C7" w:rsidP="00822DB9">
            <w:pPr>
              <w:rPr>
                <w:noProof/>
              </w:rPr>
            </w:pPr>
            <w:r>
              <w:rPr>
                <w:noProof/>
              </w:rPr>
              <w:t>-i</w:t>
            </w:r>
          </w:p>
        </w:tc>
        <w:tc>
          <w:tcPr>
            <w:tcW w:w="2637" w:type="dxa"/>
          </w:tcPr>
          <w:p w14:paraId="5E2724D2" w14:textId="77777777" w:rsidR="00A070C7" w:rsidRDefault="009B78D2" w:rsidP="009B78D2">
            <w:pPr>
              <w:rPr>
                <w:noProof/>
              </w:rPr>
            </w:pPr>
            <w:r>
              <w:rPr>
                <w:noProof/>
              </w:rPr>
              <w:t>alternative format regardless of status</w:t>
            </w:r>
          </w:p>
        </w:tc>
      </w:tr>
      <w:tr w:rsidR="00A070C7" w14:paraId="18222E02" w14:textId="77777777" w:rsidTr="00843BCB">
        <w:tc>
          <w:tcPr>
            <w:tcW w:w="2636" w:type="dxa"/>
          </w:tcPr>
          <w:p w14:paraId="3D4D8A29" w14:textId="77777777" w:rsidR="00A070C7" w:rsidRDefault="00A070C7" w:rsidP="00822DB9">
            <w:pPr>
              <w:rPr>
                <w:noProof/>
              </w:rPr>
            </w:pPr>
            <w:r>
              <w:rPr>
                <w:noProof/>
              </w:rPr>
              <w:t>-r</w:t>
            </w:r>
          </w:p>
        </w:tc>
        <w:tc>
          <w:tcPr>
            <w:tcW w:w="2637" w:type="dxa"/>
          </w:tcPr>
          <w:p w14:paraId="62BA1771" w14:textId="77777777" w:rsidR="00A070C7" w:rsidRDefault="009B78D2" w:rsidP="009B78D2">
            <w:pPr>
              <w:rPr>
                <w:noProof/>
              </w:rPr>
            </w:pPr>
            <w:r>
              <w:rPr>
                <w:noProof/>
              </w:rPr>
              <w:t>status of the job</w:t>
            </w:r>
          </w:p>
        </w:tc>
      </w:tr>
      <w:tr w:rsidR="00A070C7" w14:paraId="7D0C5A6C" w14:textId="77777777" w:rsidTr="00843BCB">
        <w:tc>
          <w:tcPr>
            <w:tcW w:w="2636" w:type="dxa"/>
          </w:tcPr>
          <w:p w14:paraId="724BC20A" w14:textId="77777777" w:rsidR="00A070C7" w:rsidRDefault="00A070C7" w:rsidP="00822DB9">
            <w:pPr>
              <w:rPr>
                <w:noProof/>
              </w:rPr>
            </w:pPr>
            <w:r>
              <w:rPr>
                <w:noProof/>
              </w:rPr>
              <w:t>-n</w:t>
            </w:r>
          </w:p>
        </w:tc>
        <w:tc>
          <w:tcPr>
            <w:tcW w:w="2637" w:type="dxa"/>
          </w:tcPr>
          <w:p w14:paraId="5F5FE621" w14:textId="77777777" w:rsidR="00A070C7" w:rsidRDefault="009B78D2" w:rsidP="009B78D2">
            <w:pPr>
              <w:rPr>
                <w:noProof/>
              </w:rPr>
            </w:pPr>
            <w:r>
              <w:rPr>
                <w:noProof/>
              </w:rPr>
              <w:t>node allocated to the job</w:t>
            </w:r>
          </w:p>
        </w:tc>
      </w:tr>
      <w:tr w:rsidR="00A070C7" w14:paraId="01BCDE1C" w14:textId="77777777" w:rsidTr="00843BCB">
        <w:tc>
          <w:tcPr>
            <w:tcW w:w="2636" w:type="dxa"/>
          </w:tcPr>
          <w:p w14:paraId="5DF5EAA7" w14:textId="77777777" w:rsidR="00A070C7" w:rsidRDefault="00A070C7" w:rsidP="00822DB9">
            <w:pPr>
              <w:rPr>
                <w:noProof/>
              </w:rPr>
            </w:pPr>
            <w:r>
              <w:rPr>
                <w:noProof/>
              </w:rPr>
              <w:t>-1</w:t>
            </w:r>
          </w:p>
        </w:tc>
        <w:tc>
          <w:tcPr>
            <w:tcW w:w="2637" w:type="dxa"/>
          </w:tcPr>
          <w:p w14:paraId="3E37E79A" w14:textId="77777777" w:rsidR="00A070C7" w:rsidRPr="009B78D2" w:rsidRDefault="009B78D2" w:rsidP="009B78D2">
            <w:pPr>
              <w:rPr>
                <w:noProof/>
              </w:rPr>
            </w:pPr>
            <w:r>
              <w:rPr>
                <w:noProof/>
              </w:rPr>
              <w:t xml:space="preserve">if the -n and -1 then displays all </w:t>
            </w:r>
            <w:r w:rsidRPr="009B78D2">
              <w:rPr>
                <w:noProof/>
              </w:rPr>
              <w:t>the nodeson the same line as the jobid</w:t>
            </w:r>
          </w:p>
        </w:tc>
      </w:tr>
      <w:tr w:rsidR="00A070C7" w14:paraId="6C0FD4EC" w14:textId="77777777" w:rsidTr="00843BCB">
        <w:tc>
          <w:tcPr>
            <w:tcW w:w="2636" w:type="dxa"/>
          </w:tcPr>
          <w:p w14:paraId="45A17F82" w14:textId="77777777" w:rsidR="00A070C7" w:rsidRDefault="00A070C7" w:rsidP="00822DB9">
            <w:pPr>
              <w:rPr>
                <w:noProof/>
              </w:rPr>
            </w:pPr>
            <w:r>
              <w:rPr>
                <w:noProof/>
              </w:rPr>
              <w:t>-s</w:t>
            </w:r>
          </w:p>
        </w:tc>
        <w:tc>
          <w:tcPr>
            <w:tcW w:w="2637" w:type="dxa"/>
          </w:tcPr>
          <w:p w14:paraId="5FA585EE" w14:textId="77777777" w:rsidR="00A070C7" w:rsidRDefault="009B78D2" w:rsidP="009B78D2">
            <w:pPr>
              <w:rPr>
                <w:noProof/>
              </w:rPr>
            </w:pPr>
            <w:r>
              <w:rPr>
                <w:noProof/>
              </w:rPr>
              <w:t>comment by scheduler</w:t>
            </w:r>
          </w:p>
        </w:tc>
      </w:tr>
      <w:tr w:rsidR="00A070C7" w14:paraId="2B1CDCF6" w14:textId="77777777" w:rsidTr="00843BCB">
        <w:tc>
          <w:tcPr>
            <w:tcW w:w="2636" w:type="dxa"/>
          </w:tcPr>
          <w:p w14:paraId="36685D4B" w14:textId="77777777" w:rsidR="00A070C7" w:rsidRDefault="00A070C7" w:rsidP="00822DB9">
            <w:pPr>
              <w:rPr>
                <w:noProof/>
              </w:rPr>
            </w:pPr>
            <w:r>
              <w:rPr>
                <w:noProof/>
              </w:rPr>
              <w:t>-G</w:t>
            </w:r>
          </w:p>
        </w:tc>
        <w:tc>
          <w:tcPr>
            <w:tcW w:w="2637" w:type="dxa"/>
          </w:tcPr>
          <w:p w14:paraId="5CCFCDF3" w14:textId="77777777" w:rsidR="00A070C7" w:rsidRDefault="009B78D2" w:rsidP="009B78D2">
            <w:pPr>
              <w:rPr>
                <w:noProof/>
              </w:rPr>
            </w:pPr>
            <w:r>
              <w:rPr>
                <w:noProof/>
              </w:rPr>
              <w:t>Displays job size in gigabytes</w:t>
            </w:r>
          </w:p>
        </w:tc>
      </w:tr>
      <w:tr w:rsidR="00A070C7" w14:paraId="62E7835C" w14:textId="77777777" w:rsidTr="00843BCB">
        <w:tc>
          <w:tcPr>
            <w:tcW w:w="2636" w:type="dxa"/>
          </w:tcPr>
          <w:p w14:paraId="0D55A29C" w14:textId="77777777" w:rsidR="00A070C7" w:rsidRDefault="00A070C7" w:rsidP="00822DB9">
            <w:pPr>
              <w:rPr>
                <w:noProof/>
              </w:rPr>
            </w:pPr>
            <w:r>
              <w:rPr>
                <w:noProof/>
              </w:rPr>
              <w:t>-M</w:t>
            </w:r>
          </w:p>
        </w:tc>
        <w:tc>
          <w:tcPr>
            <w:tcW w:w="2637" w:type="dxa"/>
          </w:tcPr>
          <w:p w14:paraId="294BFAF6" w14:textId="77777777" w:rsidR="00A070C7" w:rsidRDefault="009B78D2" w:rsidP="001B2FFE">
            <w:pPr>
              <w:rPr>
                <w:rFonts w:cs="Times New Roman"/>
                <w:noProof/>
              </w:rPr>
            </w:pPr>
            <w:r>
              <w:rPr>
                <w:noProof/>
              </w:rPr>
              <w:t>Displays job size in megawords</w:t>
            </w:r>
          </w:p>
        </w:tc>
      </w:tr>
      <w:tr w:rsidR="00A070C7" w14:paraId="3952E1D2" w14:textId="77777777" w:rsidTr="00843BCB">
        <w:tc>
          <w:tcPr>
            <w:tcW w:w="2636" w:type="dxa"/>
          </w:tcPr>
          <w:p w14:paraId="66A75203" w14:textId="77777777" w:rsidR="00A070C7" w:rsidRDefault="00A070C7" w:rsidP="00822DB9">
            <w:pPr>
              <w:rPr>
                <w:noProof/>
              </w:rPr>
            </w:pPr>
            <w:r>
              <w:rPr>
                <w:noProof/>
              </w:rPr>
              <w:t>-R</w:t>
            </w:r>
          </w:p>
        </w:tc>
        <w:tc>
          <w:tcPr>
            <w:tcW w:w="2637" w:type="dxa"/>
          </w:tcPr>
          <w:p w14:paraId="3C022504" w14:textId="77777777" w:rsidR="00A070C7" w:rsidRDefault="009B78D2" w:rsidP="001B2FFE">
            <w:pPr>
              <w:rPr>
                <w:rFonts w:cs="Times New Roman"/>
                <w:noProof/>
              </w:rPr>
            </w:pPr>
            <w:r>
              <w:rPr>
                <w:rFonts w:cs="Times New Roman"/>
                <w:noProof/>
              </w:rPr>
              <w:t>disk reservation information</w:t>
            </w:r>
          </w:p>
        </w:tc>
      </w:tr>
      <w:tr w:rsidR="00A070C7" w14:paraId="7820F25F" w14:textId="77777777" w:rsidTr="00843BCB">
        <w:tc>
          <w:tcPr>
            <w:tcW w:w="2636" w:type="dxa"/>
          </w:tcPr>
          <w:p w14:paraId="3BAE0730" w14:textId="77777777" w:rsidR="00A070C7" w:rsidRDefault="00A070C7" w:rsidP="00822DB9">
            <w:pPr>
              <w:rPr>
                <w:noProof/>
              </w:rPr>
            </w:pPr>
            <w:r>
              <w:rPr>
                <w:noProof/>
              </w:rPr>
              <w:t>-t</w:t>
            </w:r>
          </w:p>
        </w:tc>
        <w:tc>
          <w:tcPr>
            <w:tcW w:w="2637" w:type="dxa"/>
          </w:tcPr>
          <w:p w14:paraId="1E56845F" w14:textId="77777777" w:rsidR="00A070C7" w:rsidRDefault="009B78D2" w:rsidP="001B2FFE">
            <w:pPr>
              <w:rPr>
                <w:rFonts w:cs="Times New Roman"/>
                <w:noProof/>
              </w:rPr>
            </w:pPr>
            <w:r>
              <w:rPr>
                <w:rFonts w:cs="Times New Roman"/>
                <w:noProof/>
              </w:rPr>
              <w:t>expands the output to display array</w:t>
            </w:r>
          </w:p>
        </w:tc>
      </w:tr>
      <w:tr w:rsidR="00A070C7" w14:paraId="1FB83E37" w14:textId="77777777" w:rsidTr="00843BCB">
        <w:tc>
          <w:tcPr>
            <w:tcW w:w="2636" w:type="dxa"/>
          </w:tcPr>
          <w:p w14:paraId="22FF19C1" w14:textId="77777777" w:rsidR="00A070C7" w:rsidRDefault="00A070C7" w:rsidP="00822DB9">
            <w:pPr>
              <w:rPr>
                <w:noProof/>
              </w:rPr>
            </w:pPr>
            <w:r>
              <w:rPr>
                <w:noProof/>
              </w:rPr>
              <w:t>-u</w:t>
            </w:r>
          </w:p>
        </w:tc>
        <w:tc>
          <w:tcPr>
            <w:tcW w:w="2637" w:type="dxa"/>
          </w:tcPr>
          <w:p w14:paraId="2F8BC2AD" w14:textId="77777777" w:rsidR="00A070C7" w:rsidRDefault="009B78D2" w:rsidP="001B2FFE">
            <w:pPr>
              <w:rPr>
                <w:rFonts w:cs="Times New Roman"/>
                <w:noProof/>
              </w:rPr>
            </w:pPr>
            <w:r>
              <w:rPr>
                <w:rFonts w:cs="Times New Roman"/>
                <w:noProof/>
              </w:rPr>
              <w:t>userlist are displayed</w:t>
            </w:r>
          </w:p>
        </w:tc>
      </w:tr>
      <w:tr w:rsidR="00A070C7" w14:paraId="0B89A85A" w14:textId="77777777" w:rsidTr="00843BCB">
        <w:tc>
          <w:tcPr>
            <w:tcW w:w="2636" w:type="dxa"/>
          </w:tcPr>
          <w:p w14:paraId="7A3795E0" w14:textId="77777777" w:rsidR="00A070C7" w:rsidRDefault="00A070C7" w:rsidP="00822DB9">
            <w:pPr>
              <w:rPr>
                <w:noProof/>
              </w:rPr>
            </w:pPr>
            <w:r>
              <w:rPr>
                <w:noProof/>
              </w:rPr>
              <w:t>-Q</w:t>
            </w:r>
          </w:p>
        </w:tc>
        <w:tc>
          <w:tcPr>
            <w:tcW w:w="2637" w:type="dxa"/>
          </w:tcPr>
          <w:p w14:paraId="417DA0AB" w14:textId="77777777" w:rsidR="00A070C7" w:rsidRDefault="009B78D2" w:rsidP="001B2FFE">
            <w:pPr>
              <w:rPr>
                <w:rFonts w:cs="Times New Roman"/>
                <w:noProof/>
              </w:rPr>
            </w:pPr>
            <w:r>
              <w:rPr>
                <w:rFonts w:cs="Times New Roman"/>
                <w:noProof/>
              </w:rPr>
              <w:t>queue status are displayed</w:t>
            </w:r>
          </w:p>
        </w:tc>
      </w:tr>
      <w:tr w:rsidR="00A070C7" w14:paraId="77239455" w14:textId="77777777" w:rsidTr="00843BCB">
        <w:tc>
          <w:tcPr>
            <w:tcW w:w="2636" w:type="dxa"/>
          </w:tcPr>
          <w:p w14:paraId="3B0C2B36" w14:textId="77777777" w:rsidR="00A070C7" w:rsidRDefault="00A070C7" w:rsidP="00822DB9">
            <w:pPr>
              <w:rPr>
                <w:noProof/>
              </w:rPr>
            </w:pPr>
            <w:r>
              <w:rPr>
                <w:noProof/>
              </w:rPr>
              <w:t>-q</w:t>
            </w:r>
          </w:p>
        </w:tc>
        <w:tc>
          <w:tcPr>
            <w:tcW w:w="2637" w:type="dxa"/>
          </w:tcPr>
          <w:p w14:paraId="5CE27807" w14:textId="77777777" w:rsidR="00A070C7" w:rsidRDefault="001B2FFE" w:rsidP="001B2FFE">
            <w:pPr>
              <w:rPr>
                <w:rFonts w:cs="Times New Roman"/>
                <w:noProof/>
              </w:rPr>
            </w:pPr>
            <w:r>
              <w:rPr>
                <w:rFonts w:cs="Times New Roman"/>
                <w:noProof/>
              </w:rPr>
              <w:t>request for queue status in alternative format</w:t>
            </w:r>
          </w:p>
        </w:tc>
      </w:tr>
      <w:tr w:rsidR="00A070C7" w14:paraId="6DBBEECB" w14:textId="77777777" w:rsidTr="00843BCB">
        <w:tc>
          <w:tcPr>
            <w:tcW w:w="2636" w:type="dxa"/>
          </w:tcPr>
          <w:p w14:paraId="2AFE8162" w14:textId="77777777" w:rsidR="00A070C7" w:rsidRDefault="00A070C7" w:rsidP="00822DB9">
            <w:pPr>
              <w:rPr>
                <w:noProof/>
              </w:rPr>
            </w:pPr>
            <w:r>
              <w:rPr>
                <w:noProof/>
              </w:rPr>
              <w:t>-B</w:t>
            </w:r>
          </w:p>
        </w:tc>
        <w:tc>
          <w:tcPr>
            <w:tcW w:w="2637" w:type="dxa"/>
          </w:tcPr>
          <w:p w14:paraId="00B653DD" w14:textId="77777777" w:rsidR="00A070C7" w:rsidRDefault="001B2FFE" w:rsidP="001B2FFE">
            <w:pPr>
              <w:rPr>
                <w:rFonts w:cs="Times New Roman"/>
                <w:noProof/>
              </w:rPr>
            </w:pPr>
            <w:r>
              <w:rPr>
                <w:rFonts w:cs="Times New Roman"/>
                <w:noProof/>
              </w:rPr>
              <w:t>request names  of the batch server request</w:t>
            </w:r>
          </w:p>
        </w:tc>
      </w:tr>
    </w:tbl>
    <w:p w14:paraId="5DC4D3B6" w14:textId="77777777" w:rsidR="00902741" w:rsidRPr="00275DC6" w:rsidRDefault="00275DC6" w:rsidP="00843BCB">
      <w:pPr>
        <w:spacing w:after="240" w:line="252" w:lineRule="auto"/>
        <w:ind w:right="0"/>
        <w:rPr>
          <w:rFonts w:cs="Times New Roman"/>
          <w:b/>
          <w:noProof/>
          <w:szCs w:val="24"/>
        </w:rPr>
      </w:pPr>
      <w:r>
        <w:rPr>
          <w:rFonts w:cs="Times New Roman"/>
          <w:b/>
          <w:noProof/>
          <w:szCs w:val="24"/>
        </w:rPr>
        <w:lastRenderedPageBreak/>
        <w:t>PBS Terminal output on qstat -wans:</w:t>
      </w:r>
    </w:p>
    <w:p w14:paraId="62FADD22" w14:textId="77777777" w:rsidR="009969CF" w:rsidRDefault="00275DC6" w:rsidP="00843BCB">
      <w:pPr>
        <w:spacing w:after="240" w:line="252" w:lineRule="auto"/>
        <w:ind w:right="0"/>
        <w:rPr>
          <w:rFonts w:cs="Times New Roman"/>
          <w:noProof/>
          <w:szCs w:val="24"/>
        </w:rPr>
      </w:pPr>
      <w:r>
        <w:rPr>
          <w:rFonts w:cs="Times New Roman"/>
          <w:noProof/>
          <w:szCs w:val="24"/>
        </w:rPr>
        <w:t xml:space="preserve">On executing </w:t>
      </w:r>
      <w:r w:rsidRPr="00275DC6">
        <w:rPr>
          <w:rFonts w:cs="Times New Roman"/>
          <w:i/>
          <w:noProof/>
          <w:szCs w:val="24"/>
        </w:rPr>
        <w:t>qstat -wans</w:t>
      </w:r>
      <w:r>
        <w:rPr>
          <w:rFonts w:cs="Times New Roman"/>
          <w:i/>
          <w:noProof/>
          <w:szCs w:val="24"/>
        </w:rPr>
        <w:t xml:space="preserve"> </w:t>
      </w:r>
      <w:r>
        <w:rPr>
          <w:rFonts w:cs="Times New Roman"/>
          <w:noProof/>
          <w:szCs w:val="24"/>
        </w:rPr>
        <w:t xml:space="preserve">command, </w:t>
      </w:r>
      <w:r w:rsidR="00503E34">
        <w:rPr>
          <w:rFonts w:cs="Times New Roman"/>
          <w:noProof/>
          <w:szCs w:val="24"/>
        </w:rPr>
        <w:t>the output returns the following details. Information regarding the j</w:t>
      </w:r>
      <w:r w:rsidR="009969CF">
        <w:rPr>
          <w:rFonts w:cs="Times New Roman"/>
          <w:noProof/>
          <w:szCs w:val="24"/>
        </w:rPr>
        <w:t>obid,user</w:t>
      </w:r>
      <w:r w:rsidR="00503E34">
        <w:rPr>
          <w:rFonts w:cs="Times New Roman"/>
          <w:noProof/>
          <w:szCs w:val="24"/>
        </w:rPr>
        <w:t>name</w:t>
      </w:r>
      <w:r w:rsidR="009969CF">
        <w:rPr>
          <w:rFonts w:cs="Times New Roman"/>
          <w:noProof/>
          <w:szCs w:val="24"/>
        </w:rPr>
        <w:t>,queue,jobname,session id,nds,tsk,required memory,status,elaptime</w:t>
      </w:r>
      <w:r w:rsidR="00503E34">
        <w:rPr>
          <w:rFonts w:cs="Times New Roman"/>
          <w:noProof/>
          <w:szCs w:val="24"/>
        </w:rPr>
        <w:t>. This information is to be monitored and later utilized as referrence to perform other pbs operations.</w:t>
      </w:r>
    </w:p>
    <w:p w14:paraId="4D025065" w14:textId="77777777" w:rsidR="00A42FEA" w:rsidRPr="00A42FEA" w:rsidRDefault="00EC2855" w:rsidP="00A42FEA">
      <w:pPr>
        <w:spacing w:after="240" w:line="252" w:lineRule="auto"/>
        <w:ind w:left="6480" w:right="0" w:firstLine="720"/>
        <w:rPr>
          <w:rFonts w:cs="Times New Roman"/>
          <w:noProof/>
          <w:sz w:val="20"/>
          <w:szCs w:val="20"/>
        </w:rPr>
      </w:pPr>
      <w:r>
        <w:rPr>
          <w:rFonts w:cs="Times New Roman"/>
          <w:noProof/>
          <w:sz w:val="20"/>
          <w:szCs w:val="20"/>
        </w:rPr>
        <w:t xml:space="preserve">     </w:t>
      </w:r>
      <w:r w:rsidR="00A42FEA" w:rsidRPr="00A42FEA">
        <w:rPr>
          <w:rFonts w:cs="Times New Roman"/>
          <w:noProof/>
          <w:sz w:val="20"/>
          <w:szCs w:val="20"/>
        </w:rPr>
        <w:t>Req'd  Req'd   Elap</w:t>
      </w:r>
    </w:p>
    <w:p w14:paraId="6CD313DF" w14:textId="77777777" w:rsidR="00A42FEA" w:rsidRPr="00A42FEA" w:rsidRDefault="00A42FEA" w:rsidP="00A42FEA">
      <w:pPr>
        <w:spacing w:after="240" w:line="252" w:lineRule="auto"/>
        <w:ind w:right="0"/>
        <w:rPr>
          <w:rFonts w:cs="Times New Roman"/>
          <w:noProof/>
          <w:sz w:val="20"/>
          <w:szCs w:val="20"/>
        </w:rPr>
      </w:pPr>
      <w:r w:rsidRPr="00A42FEA">
        <w:rPr>
          <w:rFonts w:cs="Times New Roman"/>
          <w:noProof/>
          <w:sz w:val="20"/>
          <w:szCs w:val="20"/>
        </w:rPr>
        <w:t xml:space="preserve">Job ID                         Username        Queue           Jobname         SessID   NDS  TSK  </w:t>
      </w:r>
      <w:r w:rsidR="00EC2855">
        <w:rPr>
          <w:rFonts w:cs="Times New Roman"/>
          <w:noProof/>
          <w:sz w:val="20"/>
          <w:szCs w:val="20"/>
        </w:rPr>
        <w:t xml:space="preserve">    </w:t>
      </w:r>
      <w:r w:rsidRPr="00A42FEA">
        <w:rPr>
          <w:rFonts w:cs="Times New Roman"/>
          <w:noProof/>
          <w:sz w:val="20"/>
          <w:szCs w:val="20"/>
        </w:rPr>
        <w:t xml:space="preserve"> Memory Time  S Time</w:t>
      </w:r>
    </w:p>
    <w:p w14:paraId="78AE4267" w14:textId="77777777" w:rsidR="00A42FEA" w:rsidRPr="00A42FEA" w:rsidRDefault="00A42FEA" w:rsidP="00A42FEA">
      <w:pPr>
        <w:spacing w:after="240" w:line="252" w:lineRule="auto"/>
        <w:ind w:right="0"/>
        <w:rPr>
          <w:rFonts w:cs="Times New Roman"/>
          <w:noProof/>
          <w:sz w:val="20"/>
          <w:szCs w:val="20"/>
        </w:rPr>
      </w:pPr>
      <w:r w:rsidRPr="00A42FEA">
        <w:rPr>
          <w:rFonts w:cs="Times New Roman"/>
          <w:noProof/>
          <w:sz w:val="20"/>
          <w:szCs w:val="20"/>
        </w:rPr>
        <w:t>------------------------------ --------------- --------------- --------------- -------- ---- ----- ------</w:t>
      </w:r>
      <w:r w:rsidR="00EC2855">
        <w:rPr>
          <w:rFonts w:cs="Times New Roman"/>
          <w:noProof/>
          <w:sz w:val="20"/>
          <w:szCs w:val="20"/>
        </w:rPr>
        <w:t>----</w:t>
      </w:r>
      <w:r w:rsidRPr="00A42FEA">
        <w:rPr>
          <w:rFonts w:cs="Times New Roman"/>
          <w:noProof/>
          <w:sz w:val="20"/>
          <w:szCs w:val="20"/>
        </w:rPr>
        <w:t xml:space="preserve"> ----- - -----</w:t>
      </w:r>
      <w:r w:rsidR="0022137B">
        <w:rPr>
          <w:rFonts w:cs="Times New Roman"/>
          <w:noProof/>
          <w:sz w:val="20"/>
          <w:szCs w:val="20"/>
        </w:rPr>
        <w:t>-----------------</w:t>
      </w:r>
    </w:p>
    <w:p w14:paraId="503654F0" w14:textId="77777777" w:rsidR="00A42FEA" w:rsidRPr="00A42FEA" w:rsidRDefault="00A42FEA" w:rsidP="00A42FEA">
      <w:pPr>
        <w:spacing w:after="240" w:line="252" w:lineRule="auto"/>
        <w:ind w:right="0"/>
        <w:rPr>
          <w:rFonts w:cs="Times New Roman"/>
          <w:noProof/>
          <w:sz w:val="20"/>
          <w:szCs w:val="20"/>
        </w:rPr>
      </w:pPr>
      <w:r w:rsidRPr="00A42FEA">
        <w:rPr>
          <w:rFonts w:cs="Times New Roman"/>
          <w:noProof/>
          <w:sz w:val="20"/>
          <w:szCs w:val="20"/>
        </w:rPr>
        <w:t>160287.</w:t>
      </w:r>
      <w:r w:rsidR="00902741">
        <w:rPr>
          <w:rFonts w:cs="Times New Roman"/>
          <w:noProof/>
          <w:sz w:val="20"/>
          <w:szCs w:val="20"/>
        </w:rPr>
        <w:t>sdo2600</w:t>
      </w:r>
      <w:r w:rsidRPr="00A42FEA">
        <w:rPr>
          <w:rFonts w:cs="Times New Roman"/>
          <w:noProof/>
          <w:sz w:val="20"/>
          <w:szCs w:val="20"/>
        </w:rPr>
        <w:t xml:space="preserve">             </w:t>
      </w:r>
      <w:r w:rsidR="00DE5B7B">
        <w:rPr>
          <w:rFonts w:cs="Times New Roman"/>
          <w:noProof/>
          <w:sz w:val="20"/>
          <w:szCs w:val="20"/>
        </w:rPr>
        <w:t>shruti</w:t>
      </w:r>
      <w:r w:rsidRPr="00A42FEA">
        <w:rPr>
          <w:rFonts w:cs="Times New Roman"/>
          <w:noProof/>
          <w:sz w:val="20"/>
          <w:szCs w:val="20"/>
        </w:rPr>
        <w:t xml:space="preserve">        long            job_script         31899    1     4   </w:t>
      </w:r>
      <w:r w:rsidR="00EC2855">
        <w:rPr>
          <w:rFonts w:cs="Times New Roman"/>
          <w:noProof/>
          <w:sz w:val="20"/>
          <w:szCs w:val="20"/>
        </w:rPr>
        <w:tab/>
      </w:r>
      <w:r w:rsidRPr="00A42FEA">
        <w:rPr>
          <w:rFonts w:cs="Times New Roman"/>
          <w:noProof/>
          <w:sz w:val="20"/>
          <w:szCs w:val="20"/>
        </w:rPr>
        <w:t>16gb   --  R 166:47:26</w:t>
      </w:r>
    </w:p>
    <w:p w14:paraId="4F656E34" w14:textId="77777777" w:rsidR="00A42FEA" w:rsidRPr="00A42FEA" w:rsidRDefault="00A42FEA" w:rsidP="00A42FEA">
      <w:pPr>
        <w:spacing w:after="240" w:line="252" w:lineRule="auto"/>
        <w:ind w:right="0"/>
        <w:rPr>
          <w:rFonts w:cs="Times New Roman"/>
          <w:noProof/>
          <w:sz w:val="20"/>
          <w:szCs w:val="20"/>
        </w:rPr>
      </w:pPr>
      <w:r w:rsidRPr="00A42FEA">
        <w:rPr>
          <w:rFonts w:cs="Times New Roman"/>
          <w:noProof/>
          <w:sz w:val="20"/>
          <w:szCs w:val="20"/>
        </w:rPr>
        <w:t xml:space="preserve">   node07/2*4</w:t>
      </w:r>
    </w:p>
    <w:p w14:paraId="014193C4" w14:textId="77777777" w:rsidR="00A42FEA" w:rsidRPr="00A42FEA" w:rsidRDefault="00A42FEA" w:rsidP="00A42FEA">
      <w:pPr>
        <w:spacing w:after="240" w:line="252" w:lineRule="auto"/>
        <w:ind w:right="0"/>
        <w:rPr>
          <w:rFonts w:cs="Times New Roman"/>
          <w:noProof/>
          <w:sz w:val="20"/>
          <w:szCs w:val="20"/>
        </w:rPr>
      </w:pPr>
      <w:r w:rsidRPr="00A42FEA">
        <w:rPr>
          <w:rFonts w:cs="Times New Roman"/>
          <w:noProof/>
          <w:sz w:val="20"/>
          <w:szCs w:val="20"/>
        </w:rPr>
        <w:t xml:space="preserve">  161463.</w:t>
      </w:r>
      <w:r w:rsidR="00902741">
        <w:rPr>
          <w:rFonts w:cs="Times New Roman"/>
          <w:noProof/>
          <w:sz w:val="20"/>
          <w:szCs w:val="20"/>
        </w:rPr>
        <w:t>sdo2600</w:t>
      </w:r>
      <w:r w:rsidRPr="00A42FEA">
        <w:rPr>
          <w:rFonts w:cs="Times New Roman"/>
          <w:noProof/>
          <w:sz w:val="20"/>
          <w:szCs w:val="20"/>
        </w:rPr>
        <w:t xml:space="preserve">             </w:t>
      </w:r>
      <w:r w:rsidR="00DE5B7B">
        <w:rPr>
          <w:rFonts w:cs="Times New Roman"/>
          <w:noProof/>
          <w:sz w:val="20"/>
          <w:szCs w:val="20"/>
        </w:rPr>
        <w:t>shruti</w:t>
      </w:r>
      <w:r w:rsidRPr="00A42FEA">
        <w:rPr>
          <w:rFonts w:cs="Times New Roman"/>
          <w:noProof/>
          <w:sz w:val="20"/>
          <w:szCs w:val="20"/>
        </w:rPr>
        <w:t xml:space="preserve">         long            job_script    29185    1     4   </w:t>
      </w:r>
      <w:r w:rsidR="00EC2855">
        <w:rPr>
          <w:rFonts w:cs="Times New Roman"/>
          <w:noProof/>
          <w:sz w:val="20"/>
          <w:szCs w:val="20"/>
        </w:rPr>
        <w:tab/>
      </w:r>
      <w:r w:rsidRPr="00A42FEA">
        <w:rPr>
          <w:rFonts w:cs="Times New Roman"/>
          <w:noProof/>
          <w:sz w:val="20"/>
          <w:szCs w:val="20"/>
        </w:rPr>
        <w:t>16gb   --  R 21:33:42</w:t>
      </w:r>
    </w:p>
    <w:p w14:paraId="4BCE75A2" w14:textId="77777777" w:rsidR="00A42FEA" w:rsidRPr="00A42FEA" w:rsidRDefault="00A42FEA" w:rsidP="00A42FEA">
      <w:pPr>
        <w:spacing w:after="240" w:line="252" w:lineRule="auto"/>
        <w:ind w:right="0"/>
        <w:rPr>
          <w:rFonts w:cs="Times New Roman"/>
          <w:noProof/>
          <w:sz w:val="20"/>
          <w:szCs w:val="20"/>
        </w:rPr>
      </w:pPr>
      <w:r w:rsidRPr="00A42FEA">
        <w:rPr>
          <w:rFonts w:cs="Times New Roman"/>
          <w:noProof/>
          <w:sz w:val="20"/>
          <w:szCs w:val="20"/>
        </w:rPr>
        <w:t xml:space="preserve">   node02/0*4</w:t>
      </w:r>
    </w:p>
    <w:p w14:paraId="4A83A0DE" w14:textId="77777777" w:rsidR="00A42FEA" w:rsidRPr="00A42FEA" w:rsidRDefault="00A42FEA" w:rsidP="00A42FEA">
      <w:pPr>
        <w:spacing w:after="240" w:line="252" w:lineRule="auto"/>
        <w:ind w:right="0"/>
        <w:rPr>
          <w:rFonts w:cs="Times New Roman"/>
          <w:noProof/>
          <w:sz w:val="20"/>
          <w:szCs w:val="20"/>
        </w:rPr>
      </w:pPr>
      <w:r w:rsidRPr="00A42FEA">
        <w:rPr>
          <w:rFonts w:cs="Times New Roman"/>
          <w:noProof/>
          <w:sz w:val="20"/>
          <w:szCs w:val="20"/>
        </w:rPr>
        <w:t>161636.</w:t>
      </w:r>
      <w:r w:rsidR="00902741">
        <w:rPr>
          <w:rFonts w:cs="Times New Roman"/>
          <w:noProof/>
          <w:sz w:val="20"/>
          <w:szCs w:val="20"/>
        </w:rPr>
        <w:t>sdo2600</w:t>
      </w:r>
      <w:r w:rsidRPr="00A42FEA">
        <w:rPr>
          <w:rFonts w:cs="Times New Roman"/>
          <w:noProof/>
          <w:sz w:val="20"/>
          <w:szCs w:val="20"/>
        </w:rPr>
        <w:t xml:space="preserve">             </w:t>
      </w:r>
      <w:r w:rsidR="00DE5B7B">
        <w:rPr>
          <w:rFonts w:cs="Times New Roman"/>
          <w:noProof/>
          <w:sz w:val="20"/>
          <w:szCs w:val="20"/>
        </w:rPr>
        <w:t>shruti</w:t>
      </w:r>
      <w:r w:rsidRPr="00A42FEA">
        <w:rPr>
          <w:rFonts w:cs="Times New Roman"/>
          <w:noProof/>
          <w:sz w:val="20"/>
          <w:szCs w:val="20"/>
        </w:rPr>
        <w:t xml:space="preserve">         long            job_script    14016    1     4 </w:t>
      </w:r>
      <w:r w:rsidR="00EC2855">
        <w:rPr>
          <w:rFonts w:cs="Times New Roman"/>
          <w:noProof/>
          <w:sz w:val="20"/>
          <w:szCs w:val="20"/>
        </w:rPr>
        <w:tab/>
      </w:r>
      <w:r w:rsidRPr="00A42FEA">
        <w:rPr>
          <w:rFonts w:cs="Times New Roman"/>
          <w:noProof/>
          <w:sz w:val="20"/>
          <w:szCs w:val="20"/>
        </w:rPr>
        <w:t>5000mb   --  R 04:14:52</w:t>
      </w:r>
    </w:p>
    <w:p w14:paraId="36BF41DC" w14:textId="77777777" w:rsidR="00A42FEA" w:rsidRPr="00A42FEA" w:rsidRDefault="00A42FEA" w:rsidP="00A42FEA">
      <w:pPr>
        <w:spacing w:after="240" w:line="252" w:lineRule="auto"/>
        <w:ind w:right="0"/>
        <w:rPr>
          <w:rFonts w:cs="Times New Roman"/>
          <w:noProof/>
          <w:sz w:val="20"/>
          <w:szCs w:val="20"/>
        </w:rPr>
      </w:pPr>
      <w:r w:rsidRPr="00A42FEA">
        <w:rPr>
          <w:rFonts w:cs="Times New Roman"/>
          <w:noProof/>
          <w:sz w:val="20"/>
          <w:szCs w:val="20"/>
        </w:rPr>
        <w:t xml:space="preserve">   node05/0*4</w:t>
      </w:r>
    </w:p>
    <w:p w14:paraId="624E6D43" w14:textId="77777777" w:rsidR="00A42FEA" w:rsidRPr="00A42FEA" w:rsidRDefault="00DE5B7B" w:rsidP="00A42FEA">
      <w:pPr>
        <w:spacing w:after="240" w:line="252" w:lineRule="auto"/>
        <w:ind w:right="0"/>
        <w:rPr>
          <w:rFonts w:cs="Times New Roman"/>
          <w:noProof/>
          <w:sz w:val="20"/>
          <w:szCs w:val="20"/>
        </w:rPr>
      </w:pPr>
      <w:r>
        <w:rPr>
          <w:rFonts w:cs="Times New Roman"/>
          <w:noProof/>
          <w:sz w:val="20"/>
          <w:szCs w:val="20"/>
        </w:rPr>
        <w:t>161655.sdo</w:t>
      </w:r>
      <w:r w:rsidR="00902741">
        <w:rPr>
          <w:rFonts w:cs="Times New Roman"/>
          <w:noProof/>
          <w:sz w:val="20"/>
          <w:szCs w:val="20"/>
        </w:rPr>
        <w:t>2600</w:t>
      </w:r>
      <w:r w:rsidR="00A42FEA" w:rsidRPr="00A42FEA">
        <w:rPr>
          <w:rFonts w:cs="Times New Roman"/>
          <w:noProof/>
          <w:sz w:val="20"/>
          <w:szCs w:val="20"/>
        </w:rPr>
        <w:t xml:space="preserve">             </w:t>
      </w:r>
      <w:r>
        <w:rPr>
          <w:rFonts w:cs="Times New Roman"/>
          <w:noProof/>
          <w:sz w:val="20"/>
          <w:szCs w:val="20"/>
        </w:rPr>
        <w:t>shruti</w:t>
      </w:r>
      <w:r w:rsidR="00A42FEA" w:rsidRPr="00A42FEA">
        <w:rPr>
          <w:rFonts w:cs="Times New Roman"/>
          <w:noProof/>
          <w:sz w:val="20"/>
          <w:szCs w:val="20"/>
        </w:rPr>
        <w:t xml:space="preserve">         long            job_script    26549    1     4   </w:t>
      </w:r>
      <w:r w:rsidR="00EC2855">
        <w:rPr>
          <w:rFonts w:cs="Times New Roman"/>
          <w:noProof/>
          <w:sz w:val="20"/>
          <w:szCs w:val="20"/>
        </w:rPr>
        <w:tab/>
      </w:r>
      <w:r w:rsidR="00A42FEA" w:rsidRPr="00A42FEA">
        <w:rPr>
          <w:rFonts w:cs="Times New Roman"/>
          <w:noProof/>
          <w:sz w:val="20"/>
          <w:szCs w:val="20"/>
        </w:rPr>
        <w:t>32gb   --  R 02:42:53</w:t>
      </w:r>
    </w:p>
    <w:p w14:paraId="75C28318" w14:textId="77777777" w:rsidR="00A42FEA" w:rsidRDefault="00A42FEA" w:rsidP="00A42FEA">
      <w:pPr>
        <w:spacing w:after="240" w:line="252" w:lineRule="auto"/>
        <w:ind w:right="0"/>
        <w:rPr>
          <w:rFonts w:cs="Times New Roman"/>
          <w:noProof/>
          <w:sz w:val="20"/>
          <w:szCs w:val="20"/>
        </w:rPr>
      </w:pPr>
      <w:r w:rsidRPr="00A42FEA">
        <w:rPr>
          <w:rFonts w:cs="Times New Roman"/>
          <w:noProof/>
          <w:sz w:val="20"/>
          <w:szCs w:val="20"/>
        </w:rPr>
        <w:t xml:space="preserve">   node06/0*4</w:t>
      </w:r>
    </w:p>
    <w:p w14:paraId="422C352B" w14:textId="77777777" w:rsidR="00EC2855" w:rsidRDefault="00EC2855" w:rsidP="00A42FEA">
      <w:pPr>
        <w:spacing w:after="240" w:line="252" w:lineRule="auto"/>
        <w:ind w:right="0"/>
        <w:rPr>
          <w:rFonts w:cs="Times New Roman"/>
          <w:noProof/>
          <w:sz w:val="20"/>
          <w:szCs w:val="20"/>
        </w:rPr>
      </w:pPr>
    </w:p>
    <w:p w14:paraId="3500796E" w14:textId="77777777" w:rsidR="00275DC6" w:rsidRDefault="00275DC6" w:rsidP="00275DC6">
      <w:pPr>
        <w:rPr>
          <w:rFonts w:cs="Times New Roman"/>
          <w:b/>
          <w:noProof/>
        </w:rPr>
      </w:pPr>
      <w:r w:rsidRPr="00275DC6">
        <w:rPr>
          <w:rFonts w:cs="Times New Roman"/>
          <w:b/>
          <w:noProof/>
        </w:rPr>
        <w:t xml:space="preserve">Appending </w:t>
      </w:r>
      <w:r>
        <w:rPr>
          <w:rFonts w:cs="Times New Roman"/>
          <w:b/>
          <w:noProof/>
        </w:rPr>
        <w:t>qstat in PHP:</w:t>
      </w:r>
    </w:p>
    <w:p w14:paraId="6E3F3D63" w14:textId="77777777" w:rsidR="00C46EB5" w:rsidRDefault="00DE5B7B" w:rsidP="00275DC6">
      <w:pPr>
        <w:spacing w:after="240" w:line="252" w:lineRule="auto"/>
        <w:ind w:right="0"/>
        <w:rPr>
          <w:rFonts w:cs="Times New Roman"/>
          <w:noProof/>
          <w:szCs w:val="24"/>
        </w:rPr>
      </w:pPr>
      <w:r w:rsidRPr="00DE5B7B">
        <w:rPr>
          <w:rFonts w:cs="Times New Roman"/>
          <w:noProof/>
          <w:szCs w:val="24"/>
        </w:rPr>
        <w:t>The bash script in following bin path contains PBS Envi</w:t>
      </w:r>
      <w:r>
        <w:rPr>
          <w:rFonts w:cs="Times New Roman"/>
          <w:noProof/>
          <w:szCs w:val="24"/>
        </w:rPr>
        <w:t>ronment variables. Each execution of PBS job uses PBS environment for performing PBS operations</w:t>
      </w:r>
      <w:r w:rsidR="00C46EB5">
        <w:rPr>
          <w:rFonts w:cs="Times New Roman"/>
          <w:noProof/>
          <w:szCs w:val="24"/>
        </w:rPr>
        <w:t xml:space="preserve">. The PBS jobs are identified by the standard PBS directive. Once the script finds the directive then it consider the rest of code in file to be user operations. Below the qstat output </w:t>
      </w:r>
      <w:r w:rsidR="00E23789">
        <w:rPr>
          <w:rFonts w:cs="Times New Roman"/>
          <w:noProof/>
          <w:szCs w:val="24"/>
        </w:rPr>
        <w:t>is appended into PHP</w:t>
      </w:r>
    </w:p>
    <w:p w14:paraId="0B22E34C" w14:textId="77777777" w:rsidR="002F6F0A" w:rsidRPr="00CA23C6" w:rsidRDefault="002F6F0A" w:rsidP="002F6F0A">
      <w:pPr>
        <w:spacing w:after="240" w:line="252" w:lineRule="auto"/>
        <w:ind w:right="0"/>
        <w:rPr>
          <w:rFonts w:cs="Times New Roman"/>
          <w:b/>
          <w:noProof/>
          <w:szCs w:val="24"/>
        </w:rPr>
      </w:pPr>
      <w:r w:rsidRPr="00CA23C6">
        <w:rPr>
          <w:rFonts w:cs="Times New Roman"/>
          <w:b/>
          <w:noProof/>
          <w:szCs w:val="24"/>
        </w:rPr>
        <w:t>/opt/pbs/default/bin/qstat -wans &gt; /var/www/html/PBSMon/tmp/gstat.out</w:t>
      </w:r>
    </w:p>
    <w:p w14:paraId="5476967A" w14:textId="77777777" w:rsidR="009505BB" w:rsidRDefault="002F6F0A" w:rsidP="009505BB">
      <w:pPr>
        <w:keepNext/>
        <w:spacing w:after="240" w:line="252" w:lineRule="auto"/>
        <w:ind w:right="0"/>
      </w:pPr>
      <w:r>
        <w:rPr>
          <w:rFonts w:cs="Times New Roman"/>
          <w:noProof/>
          <w:szCs w:val="24"/>
          <w:lang w:eastAsia="en-US"/>
        </w:rPr>
        <w:drawing>
          <wp:inline distT="0" distB="0" distL="0" distR="0" wp14:anchorId="140182AD" wp14:editId="18FEDE5F">
            <wp:extent cx="5943600" cy="1327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8874B0.tmp"/>
                    <pic:cNvPicPr/>
                  </pic:nvPicPr>
                  <pic:blipFill>
                    <a:blip r:embed="rId25"/>
                    <a:stretch>
                      <a:fillRect/>
                    </a:stretch>
                  </pic:blipFill>
                  <pic:spPr>
                    <a:xfrm>
                      <a:off x="0" y="0"/>
                      <a:ext cx="5943600" cy="1327150"/>
                    </a:xfrm>
                    <a:prstGeom prst="rect">
                      <a:avLst/>
                    </a:prstGeom>
                  </pic:spPr>
                </pic:pic>
              </a:graphicData>
            </a:graphic>
          </wp:inline>
        </w:drawing>
      </w:r>
    </w:p>
    <w:p w14:paraId="6477A52D" w14:textId="77777777" w:rsidR="002F6F0A" w:rsidRPr="009505BB" w:rsidRDefault="009505BB" w:rsidP="009505BB">
      <w:pPr>
        <w:pStyle w:val="Caption"/>
        <w:rPr>
          <w:rFonts w:cs="Times New Roman"/>
          <w:noProof/>
          <w:sz w:val="16"/>
          <w:szCs w:val="16"/>
        </w:rPr>
      </w:pPr>
      <w:r w:rsidRPr="009505BB">
        <w:rPr>
          <w:sz w:val="16"/>
          <w:szCs w:val="16"/>
        </w:rPr>
        <w:t xml:space="preserve">Figure </w:t>
      </w:r>
      <w:r>
        <w:rPr>
          <w:sz w:val="16"/>
          <w:szCs w:val="16"/>
        </w:rPr>
        <w:t>8:qstat-&gt;gstat.out</w:t>
      </w:r>
    </w:p>
    <w:p w14:paraId="310448BE" w14:textId="77777777" w:rsidR="001A3D7B" w:rsidRDefault="001A3D7B" w:rsidP="00275DC6">
      <w:pPr>
        <w:spacing w:after="240" w:line="252" w:lineRule="auto"/>
        <w:ind w:right="0"/>
        <w:rPr>
          <w:rFonts w:cs="Times New Roman"/>
          <w:noProof/>
          <w:szCs w:val="24"/>
        </w:rPr>
      </w:pPr>
      <w:r>
        <w:rPr>
          <w:rFonts w:cs="Times New Roman"/>
          <w:noProof/>
          <w:szCs w:val="24"/>
        </w:rPr>
        <w:lastRenderedPageBreak/>
        <w:t>The output contents of the file returned are retrieved by algorthim and scripted by PHP and made it available for monitoring.The PHP file hosting logically used for web monitoring is as following:</w:t>
      </w:r>
    </w:p>
    <w:p w14:paraId="0C6761FD" w14:textId="77777777" w:rsidR="000E2662" w:rsidRPr="000E2662" w:rsidRDefault="000E2662" w:rsidP="000E2662">
      <w:pPr>
        <w:spacing w:after="240"/>
        <w:ind w:right="0"/>
        <w:rPr>
          <w:rFonts w:cs="Times New Roman"/>
          <w:noProof/>
          <w:szCs w:val="24"/>
        </w:rPr>
      </w:pPr>
      <w:r w:rsidRPr="000E2662">
        <w:rPr>
          <w:rFonts w:cs="Times New Roman"/>
          <w:noProof/>
          <w:szCs w:val="24"/>
        </w:rPr>
        <w:t>$j=0;</w:t>
      </w:r>
    </w:p>
    <w:p w14:paraId="7526ECE4" w14:textId="77777777" w:rsidR="000E2662" w:rsidRPr="000E2662" w:rsidRDefault="000E2662" w:rsidP="000E2662">
      <w:pPr>
        <w:spacing w:after="240"/>
        <w:ind w:right="0"/>
        <w:rPr>
          <w:rFonts w:cs="Times New Roman"/>
          <w:noProof/>
          <w:szCs w:val="24"/>
        </w:rPr>
      </w:pPr>
      <w:r w:rsidRPr="000E2662">
        <w:rPr>
          <w:rFonts w:cs="Times New Roman"/>
          <w:noProof/>
          <w:szCs w:val="24"/>
        </w:rPr>
        <w:t>$jobs=array();</w:t>
      </w:r>
    </w:p>
    <w:p w14:paraId="715AD9B1" w14:textId="77777777" w:rsidR="000E2662" w:rsidRPr="000E2662" w:rsidRDefault="000E2662" w:rsidP="000E2662">
      <w:pPr>
        <w:spacing w:after="240"/>
        <w:ind w:right="0"/>
        <w:rPr>
          <w:rFonts w:cs="Times New Roman"/>
          <w:noProof/>
          <w:szCs w:val="24"/>
        </w:rPr>
      </w:pPr>
      <w:r w:rsidRPr="000E2662">
        <w:rPr>
          <w:rFonts w:cs="Times New Roman"/>
          <w:noProof/>
          <w:szCs w:val="24"/>
        </w:rPr>
        <w:t>for($i = 5; $i &lt; count($output); ++$i) {</w:t>
      </w:r>
    </w:p>
    <w:p w14:paraId="455E46AC"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$jid=trim(substr($output[$i],0,30));</w:t>
      </w:r>
    </w:p>
    <w:p w14:paraId="4CCA1990" w14:textId="77777777" w:rsidR="000E2662" w:rsidRPr="000E2662" w:rsidRDefault="000E2662" w:rsidP="000E2662">
      <w:pPr>
        <w:spacing w:after="240"/>
        <w:ind w:right="0"/>
        <w:rPr>
          <w:rFonts w:cs="Times New Roman"/>
          <w:noProof/>
          <w:szCs w:val="24"/>
        </w:rPr>
      </w:pPr>
      <w:r w:rsidRPr="000E2662">
        <w:rPr>
          <w:rFonts w:cs="Times New Roman"/>
          <w:noProof/>
          <w:szCs w:val="24"/>
        </w:rPr>
        <w:t>$jobid[$jid]=trim(substr($output[$i],0,30));</w:t>
      </w:r>
    </w:p>
    <w:p w14:paraId="0043846E"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$username[$jid]=trim(substr($output[$i],30,15));</w:t>
      </w:r>
    </w:p>
    <w:p w14:paraId="393C1EA4"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$queue[$jid]=trim(substr($output[$i],47,15));</w:t>
      </w:r>
    </w:p>
    <w:p w14:paraId="527059A3" w14:textId="77777777" w:rsidR="000E2662" w:rsidRPr="000E2662" w:rsidRDefault="000E2662" w:rsidP="000E2662">
      <w:pPr>
        <w:spacing w:after="240"/>
        <w:ind w:right="0"/>
        <w:rPr>
          <w:rFonts w:cs="Times New Roman"/>
          <w:noProof/>
          <w:szCs w:val="24"/>
        </w:rPr>
      </w:pPr>
      <w:r>
        <w:rPr>
          <w:rFonts w:cs="Times New Roman"/>
          <w:noProof/>
          <w:szCs w:val="24"/>
        </w:rPr>
        <w:t xml:space="preserve"> </w:t>
      </w:r>
      <w:r w:rsidRPr="000E2662">
        <w:rPr>
          <w:rFonts w:cs="Times New Roman"/>
          <w:noProof/>
          <w:szCs w:val="24"/>
        </w:rPr>
        <w:t>$jobname[$jid]=trim(substr($output[$i],63,15));</w:t>
      </w:r>
    </w:p>
    <w:p w14:paraId="3B2BA532"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$sessionid[$jid]=trim(substr($output[$i],79,8));</w:t>
      </w:r>
    </w:p>
    <w:p w14:paraId="146D46FC"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$nds[$jid]=trim(substr($output[$i],88,4));</w:t>
      </w:r>
    </w:p>
    <w:p w14:paraId="3F48E087"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$tsk[$jid]=trim(substr($output[$i],93,5));</w:t>
      </w:r>
    </w:p>
    <w:p w14:paraId="69DA709C"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$reqmem[$jid]=trim(substr($output[$i],99,6));</w:t>
      </w:r>
    </w:p>
    <w:p w14:paraId="7C1EFB24"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$reqtime[$jid]=trim(substr($output[$i],106,5));</w:t>
      </w:r>
    </w:p>
    <w:p w14:paraId="4B95988D" w14:textId="77777777" w:rsidR="000E2662" w:rsidRPr="000E2662" w:rsidRDefault="000E2662" w:rsidP="000E2662">
      <w:pPr>
        <w:spacing w:after="240"/>
        <w:ind w:right="0"/>
        <w:rPr>
          <w:rFonts w:cs="Times New Roman"/>
          <w:noProof/>
          <w:szCs w:val="24"/>
        </w:rPr>
      </w:pPr>
      <w:r>
        <w:rPr>
          <w:rFonts w:cs="Times New Roman"/>
          <w:noProof/>
          <w:szCs w:val="24"/>
        </w:rPr>
        <w:t xml:space="preserve">   </w:t>
      </w:r>
      <w:r w:rsidRPr="000E2662">
        <w:rPr>
          <w:rFonts w:cs="Times New Roman"/>
          <w:noProof/>
          <w:szCs w:val="24"/>
        </w:rPr>
        <w:t>$state[$jid]=trim(substr($output[$i],112,2));</w:t>
      </w:r>
    </w:p>
    <w:p w14:paraId="450A3875"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$elaptime[$jid]=trim(substr($output[$i],114,8));</w:t>
      </w:r>
    </w:p>
    <w:p w14:paraId="3424B52D" w14:textId="77777777" w:rsidR="000E2662" w:rsidRPr="000E2662" w:rsidRDefault="000E2662" w:rsidP="000E2662">
      <w:pPr>
        <w:spacing w:after="240"/>
        <w:ind w:right="0"/>
        <w:rPr>
          <w:rFonts w:cs="Times New Roman"/>
          <w:noProof/>
          <w:szCs w:val="24"/>
        </w:rPr>
      </w:pPr>
      <w:r w:rsidRPr="000E2662">
        <w:rPr>
          <w:rFonts w:cs="Times New Roman"/>
          <w:noProof/>
          <w:szCs w:val="24"/>
        </w:rPr>
        <w:t>if(isset($_POST['list_queuestatus']))</w:t>
      </w:r>
    </w:p>
    <w:p w14:paraId="7F473C8F" w14:textId="77777777" w:rsidR="000E2662" w:rsidRPr="000E2662" w:rsidRDefault="000E2662" w:rsidP="000E2662">
      <w:pPr>
        <w:spacing w:after="240"/>
        <w:ind w:right="0"/>
        <w:rPr>
          <w:rFonts w:cs="Times New Roman"/>
          <w:noProof/>
          <w:szCs w:val="24"/>
        </w:rPr>
      </w:pPr>
      <w:r w:rsidRPr="000E2662">
        <w:rPr>
          <w:rFonts w:cs="Times New Roman"/>
          <w:noProof/>
          <w:szCs w:val="24"/>
        </w:rPr>
        <w:t>{</w:t>
      </w:r>
    </w:p>
    <w:p w14:paraId="6AEB4982"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$selected= $_POST['list_queuestatus'];</w:t>
      </w:r>
    </w:p>
    <w:p w14:paraId="5F700154" w14:textId="77777777" w:rsidR="000E2662" w:rsidRPr="000E2662" w:rsidRDefault="000E2662" w:rsidP="000E2662">
      <w:pPr>
        <w:spacing w:after="240"/>
        <w:ind w:right="0" w:firstLine="720"/>
        <w:rPr>
          <w:rFonts w:cs="Times New Roman"/>
          <w:noProof/>
          <w:szCs w:val="24"/>
        </w:rPr>
      </w:pPr>
      <w:r w:rsidRPr="000E2662">
        <w:rPr>
          <w:rFonts w:cs="Times New Roman"/>
          <w:noProof/>
          <w:szCs w:val="24"/>
        </w:rPr>
        <w:lastRenderedPageBreak/>
        <w:t>switch($selected[$job]){</w:t>
      </w:r>
    </w:p>
    <w:p w14:paraId="66EFCC27"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case 'R':</w:t>
      </w:r>
    </w:p>
    <w:p w14:paraId="1877EFCD"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if($state[$jid]=="R"){</w:t>
      </w:r>
    </w:p>
    <w:p w14:paraId="4C375A12"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$jobs[$j]=$jid;</w:t>
      </w:r>
    </w:p>
    <w:p w14:paraId="02875323"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w:t>
      </w:r>
    </w:p>
    <w:p w14:paraId="1C8D1D17"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break;</w:t>
      </w:r>
    </w:p>
    <w:p w14:paraId="6CA1B7BF"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case 'Q':</w:t>
      </w:r>
    </w:p>
    <w:p w14:paraId="13131AAB"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if($state[$jid]=="Q"){</w:t>
      </w:r>
    </w:p>
    <w:p w14:paraId="5EF2C465"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$jobs[$j]=$jid;</w:t>
      </w:r>
    </w:p>
    <w:p w14:paraId="22655253"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w:t>
      </w:r>
    </w:p>
    <w:p w14:paraId="241408C1"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break;</w:t>
      </w:r>
    </w:p>
    <w:p w14:paraId="2FA09C58"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case 'H':</w:t>
      </w:r>
    </w:p>
    <w:p w14:paraId="3F9AB9B4"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if($state[$jid]=="H"){</w:t>
      </w:r>
    </w:p>
    <w:p w14:paraId="2DD31126"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$jobs[$j]=$jid;</w:t>
      </w:r>
    </w:p>
    <w:p w14:paraId="1545A1B8"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w:t>
      </w:r>
    </w:p>
    <w:p w14:paraId="2B59CB30"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break;</w:t>
      </w:r>
    </w:p>
    <w:p w14:paraId="2ED4C4E2"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case 'S':</w:t>
      </w:r>
    </w:p>
    <w:p w14:paraId="3391E0C7"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if($state[$jid]=="S"){</w:t>
      </w:r>
    </w:p>
    <w:p w14:paraId="7E69017D"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$jobs[$j]=$jid;</w:t>
      </w:r>
    </w:p>
    <w:p w14:paraId="1D6B1864" w14:textId="77777777" w:rsidR="000E2662" w:rsidRPr="000E2662" w:rsidRDefault="000E2662" w:rsidP="000E2662">
      <w:pPr>
        <w:spacing w:after="240"/>
        <w:ind w:right="0"/>
        <w:rPr>
          <w:rFonts w:cs="Times New Roman"/>
          <w:noProof/>
          <w:szCs w:val="24"/>
        </w:rPr>
      </w:pPr>
      <w:r w:rsidRPr="000E2662">
        <w:rPr>
          <w:rFonts w:cs="Times New Roman"/>
          <w:noProof/>
          <w:szCs w:val="24"/>
        </w:rPr>
        <w:lastRenderedPageBreak/>
        <w:t xml:space="preserve">                        }</w:t>
      </w:r>
    </w:p>
    <w:p w14:paraId="30937119"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break;</w:t>
      </w:r>
    </w:p>
    <w:p w14:paraId="23668B79"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case 'W':</w:t>
      </w:r>
    </w:p>
    <w:p w14:paraId="30016E0F"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if($state[$jid]=="W"){</w:t>
      </w:r>
    </w:p>
    <w:p w14:paraId="41E80BC4"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$jobs[$j]=$jid;</w:t>
      </w:r>
    </w:p>
    <w:p w14:paraId="7E1841A1"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w:t>
      </w:r>
    </w:p>
    <w:p w14:paraId="039ABF1E"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break;</w:t>
      </w:r>
    </w:p>
    <w:p w14:paraId="62A29EAA"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case 'E':</w:t>
      </w:r>
    </w:p>
    <w:p w14:paraId="13ADC583"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if($state[$jid]=="E"){</w:t>
      </w:r>
    </w:p>
    <w:p w14:paraId="0C7EFFB2"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$jobs[$j]=$jid;</w:t>
      </w:r>
    </w:p>
    <w:p w14:paraId="7F23FF9D"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w:t>
      </w:r>
    </w:p>
    <w:p w14:paraId="231233D5"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break;</w:t>
      </w:r>
    </w:p>
    <w:p w14:paraId="0C5B275B"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case 'A':</w:t>
      </w:r>
    </w:p>
    <w:p w14:paraId="200191A5"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$jobs[$j]=$jid;</w:t>
      </w:r>
    </w:p>
    <w:p w14:paraId="773D3AA2"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w:t>
      </w:r>
    </w:p>
    <w:p w14:paraId="02FF54F0" w14:textId="77777777" w:rsidR="000E2662" w:rsidRPr="000E2662" w:rsidRDefault="000E2662" w:rsidP="000E2662">
      <w:pPr>
        <w:spacing w:after="240"/>
        <w:ind w:right="0"/>
        <w:rPr>
          <w:rFonts w:cs="Times New Roman"/>
          <w:noProof/>
          <w:szCs w:val="24"/>
        </w:rPr>
      </w:pPr>
      <w:r w:rsidRPr="000E2662">
        <w:rPr>
          <w:rFonts w:cs="Times New Roman"/>
          <w:noProof/>
          <w:szCs w:val="24"/>
        </w:rPr>
        <w:t>}</w:t>
      </w:r>
    </w:p>
    <w:p w14:paraId="186A26E0" w14:textId="77777777" w:rsidR="000E2662" w:rsidRPr="000E2662" w:rsidRDefault="000E2662" w:rsidP="000E2662">
      <w:pPr>
        <w:spacing w:after="240"/>
        <w:ind w:right="0"/>
        <w:rPr>
          <w:rFonts w:cs="Times New Roman"/>
          <w:noProof/>
          <w:szCs w:val="24"/>
        </w:rPr>
      </w:pPr>
      <w:r w:rsidRPr="000E2662">
        <w:rPr>
          <w:rFonts w:cs="Times New Roman"/>
          <w:noProof/>
          <w:szCs w:val="24"/>
        </w:rPr>
        <w:t>else{</w:t>
      </w:r>
    </w:p>
    <w:p w14:paraId="3B620EE2"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$jobs[$j]=$jid;</w:t>
      </w:r>
    </w:p>
    <w:p w14:paraId="3BE1C4BA" w14:textId="77777777" w:rsidR="000E2662" w:rsidRPr="000E2662" w:rsidRDefault="000E2662" w:rsidP="000E2662">
      <w:pPr>
        <w:spacing w:after="240"/>
        <w:ind w:right="0"/>
        <w:rPr>
          <w:rFonts w:cs="Times New Roman"/>
          <w:noProof/>
          <w:szCs w:val="24"/>
        </w:rPr>
      </w:pPr>
      <w:r w:rsidRPr="000E2662">
        <w:rPr>
          <w:rFonts w:cs="Times New Roman"/>
          <w:noProof/>
          <w:szCs w:val="24"/>
        </w:rPr>
        <w:t xml:space="preserve">        break;</w:t>
      </w:r>
    </w:p>
    <w:p w14:paraId="5F44D821" w14:textId="77777777" w:rsidR="000E2662" w:rsidRPr="000E2662" w:rsidRDefault="000E2662" w:rsidP="000E2662">
      <w:pPr>
        <w:spacing w:after="240"/>
        <w:ind w:right="0"/>
        <w:rPr>
          <w:rFonts w:cs="Times New Roman"/>
          <w:noProof/>
          <w:szCs w:val="24"/>
        </w:rPr>
      </w:pPr>
      <w:r w:rsidRPr="000E2662">
        <w:rPr>
          <w:rFonts w:cs="Times New Roman"/>
          <w:noProof/>
          <w:szCs w:val="24"/>
        </w:rPr>
        <w:lastRenderedPageBreak/>
        <w:t>}</w:t>
      </w:r>
    </w:p>
    <w:p w14:paraId="6F244B8B" w14:textId="77777777" w:rsidR="000E2662" w:rsidRDefault="000E2662" w:rsidP="000E2662">
      <w:pPr>
        <w:spacing w:after="240"/>
        <w:ind w:right="0"/>
        <w:rPr>
          <w:rFonts w:cs="Times New Roman"/>
          <w:noProof/>
          <w:szCs w:val="24"/>
        </w:rPr>
      </w:pPr>
      <w:r w:rsidRPr="000E2662">
        <w:rPr>
          <w:rFonts w:cs="Times New Roman"/>
          <w:noProof/>
          <w:szCs w:val="24"/>
        </w:rPr>
        <w:t>}</w:t>
      </w:r>
    </w:p>
    <w:p w14:paraId="5E73005E" w14:textId="77777777" w:rsidR="00A42FEA" w:rsidRPr="0022137B" w:rsidRDefault="00A42FEA" w:rsidP="0022137B">
      <w:pPr>
        <w:spacing w:after="240"/>
        <w:ind w:right="0"/>
        <w:rPr>
          <w:rFonts w:cs="Times New Roman"/>
          <w:noProof/>
          <w:szCs w:val="24"/>
        </w:rPr>
      </w:pPr>
      <w:r w:rsidRPr="0022137B">
        <w:rPr>
          <w:rFonts w:cs="Times New Roman"/>
          <w:noProof/>
          <w:szCs w:val="24"/>
        </w:rPr>
        <w:t>For instance : Job Monitoring Status of qstat</w:t>
      </w:r>
    </w:p>
    <w:p w14:paraId="0606AB4F" w14:textId="77777777" w:rsidR="00AE0134" w:rsidRDefault="00843BCB" w:rsidP="00AE0134">
      <w:pPr>
        <w:keepNext/>
        <w:spacing w:after="240" w:line="252" w:lineRule="auto"/>
        <w:ind w:right="0"/>
      </w:pPr>
      <w:r w:rsidRPr="00A3617F">
        <w:rPr>
          <w:rFonts w:cs="Times New Roman"/>
          <w:noProof/>
          <w:sz w:val="28"/>
          <w:szCs w:val="28"/>
          <w:lang w:eastAsia="en-US"/>
        </w:rPr>
        <w:drawing>
          <wp:inline distT="0" distB="0" distL="0" distR="0" wp14:anchorId="04A5ACD8" wp14:editId="62E49523">
            <wp:extent cx="5943600" cy="94981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0C964.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949811"/>
                    </a:xfrm>
                    <a:prstGeom prst="rect">
                      <a:avLst/>
                    </a:prstGeom>
                  </pic:spPr>
                </pic:pic>
              </a:graphicData>
            </a:graphic>
          </wp:inline>
        </w:drawing>
      </w:r>
    </w:p>
    <w:p w14:paraId="5B23C4FC" w14:textId="1BA2E791" w:rsidR="00AE0134" w:rsidRPr="009505BB" w:rsidRDefault="00AE0134" w:rsidP="00AE0134">
      <w:pPr>
        <w:pStyle w:val="Caption"/>
        <w:jc w:val="center"/>
        <w:rPr>
          <w:rFonts w:cs="Times New Roman"/>
          <w:noProof/>
          <w:sz w:val="16"/>
          <w:szCs w:val="16"/>
        </w:rPr>
      </w:pPr>
      <w:bookmarkStart w:id="26" w:name="_Toc453890698"/>
      <w:r>
        <w:t xml:space="preserve">Figure </w:t>
      </w:r>
      <w:fldSimple w:instr=" SEQ Figure \* ARABIC ">
        <w:r w:rsidR="005E6938">
          <w:rPr>
            <w:noProof/>
          </w:rPr>
          <w:t>6</w:t>
        </w:r>
      </w:fldSimple>
      <w:r>
        <w:t xml:space="preserve">: </w:t>
      </w:r>
      <w:r w:rsidR="00A6526C">
        <w:t>J</w:t>
      </w:r>
      <w:r w:rsidRPr="00AE0134">
        <w:rPr>
          <w:szCs w:val="24"/>
        </w:rPr>
        <w:t>ob monitoring status</w:t>
      </w:r>
      <w:bookmarkEnd w:id="26"/>
    </w:p>
    <w:p w14:paraId="51B70BAC" w14:textId="0B1F9FF8" w:rsidR="0030433D" w:rsidRDefault="00AE0134" w:rsidP="0030433D">
      <w:pPr>
        <w:rPr>
          <w:rFonts w:cs="Times New Roman"/>
          <w:noProof/>
        </w:rPr>
      </w:pPr>
      <w:r>
        <w:rPr>
          <w:rFonts w:cs="Times New Roman"/>
          <w:noProof/>
        </w:rPr>
        <w:t xml:space="preserve"> </w:t>
      </w:r>
      <w:r w:rsidR="00DB55EF">
        <w:rPr>
          <w:rFonts w:cs="Times New Roman"/>
          <w:noProof/>
        </w:rPr>
        <w:t>[3</w:t>
      </w:r>
      <w:r w:rsidR="0030433D">
        <w:rPr>
          <w:rFonts w:cs="Times New Roman"/>
          <w:noProof/>
        </w:rPr>
        <w:t>]</w:t>
      </w:r>
      <w:r w:rsidR="0030433D">
        <w:rPr>
          <w:rFonts w:cs="Times New Roman"/>
          <w:noProof/>
        </w:rPr>
        <w:tab/>
      </w:r>
      <w:r w:rsidR="0030433D" w:rsidRPr="00CA23C6">
        <w:rPr>
          <w:rFonts w:cs="Times New Roman"/>
          <w:b/>
          <w:noProof/>
        </w:rPr>
        <w:t>qhold</w:t>
      </w:r>
      <w:r w:rsidR="0030433D">
        <w:rPr>
          <w:rFonts w:cs="Times New Roman"/>
          <w:noProof/>
        </w:rPr>
        <w:tab/>
        <w:t>-</w:t>
      </w:r>
      <w:r w:rsidR="0030433D">
        <w:rPr>
          <w:rFonts w:cs="Times New Roman"/>
          <w:noProof/>
        </w:rPr>
        <w:tab/>
        <w:t>helding a job</w:t>
      </w:r>
    </w:p>
    <w:p w14:paraId="7647ABD6" w14:textId="77777777" w:rsidR="00C54840" w:rsidRDefault="00C54840" w:rsidP="0030433D">
      <w:pPr>
        <w:rPr>
          <w:rFonts w:cs="Times New Roman"/>
          <w:i/>
          <w:noProof/>
        </w:rPr>
      </w:pPr>
      <w:r>
        <w:rPr>
          <w:rFonts w:cs="Times New Roman"/>
          <w:noProof/>
        </w:rPr>
        <w:t xml:space="preserve">Usage:- </w:t>
      </w:r>
      <w:r>
        <w:rPr>
          <w:rFonts w:cs="Times New Roman"/>
          <w:i/>
          <w:noProof/>
        </w:rPr>
        <w:t>qhold [{-h &lt;HOLD LIST&gt;|-t &lt;array_range&gt;}] &lt;JOBID&gt;[&lt;JOBID&gt;]….</w:t>
      </w:r>
    </w:p>
    <w:p w14:paraId="3698263B" w14:textId="77777777" w:rsidR="00843CC8" w:rsidRPr="00C54840" w:rsidRDefault="00843CC8" w:rsidP="0030433D">
      <w:pPr>
        <w:rPr>
          <w:rFonts w:cs="Times New Roman"/>
          <w:i/>
          <w:noProof/>
        </w:rPr>
      </w:pPr>
    </w:p>
    <w:p w14:paraId="41599A2D" w14:textId="75986D3C" w:rsidR="0027167D" w:rsidRDefault="0027167D" w:rsidP="0027167D">
      <w:pPr>
        <w:pStyle w:val="Caption"/>
        <w:keepNext/>
      </w:pPr>
      <w:bookmarkStart w:id="27" w:name="_Toc453626066"/>
      <w:r>
        <w:t xml:space="preserve">Table </w:t>
      </w:r>
      <w:fldSimple w:instr=" SEQ Table \* ARABIC ">
        <w:r w:rsidR="005E6938">
          <w:rPr>
            <w:noProof/>
          </w:rPr>
          <w:t>3</w:t>
        </w:r>
      </w:fldSimple>
      <w:r>
        <w:t>: qhold Attributes</w:t>
      </w:r>
      <w:bookmarkEnd w:id="27"/>
    </w:p>
    <w:tbl>
      <w:tblPr>
        <w:tblStyle w:val="TableGrid"/>
        <w:tblW w:w="0" w:type="auto"/>
        <w:tblInd w:w="715" w:type="dxa"/>
        <w:tblLook w:val="04A0" w:firstRow="1" w:lastRow="0" w:firstColumn="1" w:lastColumn="0" w:noHBand="0" w:noVBand="1"/>
      </w:tblPr>
      <w:tblGrid>
        <w:gridCol w:w="2469"/>
        <w:gridCol w:w="2714"/>
        <w:gridCol w:w="2727"/>
      </w:tblGrid>
      <w:tr w:rsidR="00C54840" w14:paraId="18C55E56" w14:textId="77777777" w:rsidTr="006574E9">
        <w:tc>
          <w:tcPr>
            <w:tcW w:w="2469" w:type="dxa"/>
          </w:tcPr>
          <w:p w14:paraId="05FF7815" w14:textId="77777777" w:rsidR="008C6538" w:rsidRDefault="00C54840" w:rsidP="00C54840">
            <w:pPr>
              <w:rPr>
                <w:noProof/>
              </w:rPr>
            </w:pPr>
            <w:r>
              <w:rPr>
                <w:noProof/>
              </w:rPr>
              <w:t>-h</w:t>
            </w:r>
          </w:p>
        </w:tc>
        <w:tc>
          <w:tcPr>
            <w:tcW w:w="2714" w:type="dxa"/>
          </w:tcPr>
          <w:p w14:paraId="34AE7E85" w14:textId="77777777" w:rsidR="008C6538" w:rsidRDefault="00C54840" w:rsidP="00C54840">
            <w:pPr>
              <w:rPr>
                <w:noProof/>
              </w:rPr>
            </w:pPr>
            <w:r>
              <w:rPr>
                <w:noProof/>
              </w:rPr>
              <w:t>hold_list</w:t>
            </w:r>
          </w:p>
        </w:tc>
        <w:tc>
          <w:tcPr>
            <w:tcW w:w="2727" w:type="dxa"/>
          </w:tcPr>
          <w:p w14:paraId="25387355" w14:textId="77777777" w:rsidR="00C54840" w:rsidRDefault="00C54840" w:rsidP="00C54840">
            <w:pPr>
              <w:rPr>
                <w:noProof/>
              </w:rPr>
            </w:pPr>
            <w:r>
              <w:rPr>
                <w:noProof/>
              </w:rPr>
              <w:t>holdlist is combination of u,o,s where</w:t>
            </w:r>
          </w:p>
          <w:p w14:paraId="01AD5482" w14:textId="77777777" w:rsidR="00C54840" w:rsidRDefault="00C54840" w:rsidP="00C54840">
            <w:pPr>
              <w:rPr>
                <w:noProof/>
              </w:rPr>
            </w:pPr>
            <w:r>
              <w:rPr>
                <w:noProof/>
              </w:rPr>
              <w:t>u=user</w:t>
            </w:r>
          </w:p>
          <w:p w14:paraId="718F9D6C" w14:textId="77777777" w:rsidR="008C6538" w:rsidRDefault="00C54840" w:rsidP="00C54840">
            <w:pPr>
              <w:rPr>
                <w:noProof/>
              </w:rPr>
            </w:pPr>
            <w:r>
              <w:rPr>
                <w:noProof/>
              </w:rPr>
              <w:t>o=other</w:t>
            </w:r>
          </w:p>
          <w:p w14:paraId="2D9719CB" w14:textId="77777777" w:rsidR="00C54840" w:rsidRPr="00C54840" w:rsidRDefault="00C54840" w:rsidP="00C54840">
            <w:r>
              <w:t>s=system</w:t>
            </w:r>
          </w:p>
        </w:tc>
      </w:tr>
      <w:tr w:rsidR="00C54840" w14:paraId="06840B33" w14:textId="77777777" w:rsidTr="006574E9">
        <w:tc>
          <w:tcPr>
            <w:tcW w:w="2469" w:type="dxa"/>
          </w:tcPr>
          <w:p w14:paraId="66C0B7B2" w14:textId="77777777" w:rsidR="008C6538" w:rsidRDefault="00C54840" w:rsidP="00C54840">
            <w:pPr>
              <w:rPr>
                <w:noProof/>
              </w:rPr>
            </w:pPr>
            <w:r>
              <w:rPr>
                <w:noProof/>
              </w:rPr>
              <w:t>-t</w:t>
            </w:r>
          </w:p>
        </w:tc>
        <w:tc>
          <w:tcPr>
            <w:tcW w:w="2714" w:type="dxa"/>
          </w:tcPr>
          <w:p w14:paraId="0A54192F" w14:textId="77777777" w:rsidR="008C6538" w:rsidRDefault="00C54840" w:rsidP="00C54840">
            <w:pPr>
              <w:rPr>
                <w:noProof/>
              </w:rPr>
            </w:pPr>
            <w:r>
              <w:rPr>
                <w:noProof/>
              </w:rPr>
              <w:t>array_range</w:t>
            </w:r>
          </w:p>
        </w:tc>
        <w:tc>
          <w:tcPr>
            <w:tcW w:w="2727" w:type="dxa"/>
          </w:tcPr>
          <w:p w14:paraId="5756DAAB" w14:textId="77777777" w:rsidR="008C6538" w:rsidRDefault="001D27E1" w:rsidP="00C54840">
            <w:pPr>
              <w:rPr>
                <w:noProof/>
              </w:rPr>
            </w:pPr>
            <w:r>
              <w:rPr>
                <w:noProof/>
              </w:rPr>
              <w:t>Uses a range of ids</w:t>
            </w:r>
          </w:p>
          <w:p w14:paraId="3A0FAD9C" w14:textId="77777777" w:rsidR="001D27E1" w:rsidRDefault="001D27E1" w:rsidP="00C54840">
            <w:pPr>
              <w:rPr>
                <w:noProof/>
              </w:rPr>
            </w:pPr>
            <w:r>
              <w:rPr>
                <w:noProof/>
              </w:rPr>
              <w:t>For instance:1-100</w:t>
            </w:r>
          </w:p>
        </w:tc>
      </w:tr>
    </w:tbl>
    <w:p w14:paraId="12AE489F" w14:textId="77777777" w:rsidR="008C6538" w:rsidRDefault="008C6538" w:rsidP="0030433D">
      <w:pPr>
        <w:rPr>
          <w:rFonts w:cs="Times New Roman"/>
          <w:noProof/>
        </w:rPr>
      </w:pPr>
    </w:p>
    <w:p w14:paraId="4324ABDE" w14:textId="77777777" w:rsidR="00490703" w:rsidRPr="00275DC6" w:rsidRDefault="00490703" w:rsidP="00490703">
      <w:pPr>
        <w:spacing w:after="240" w:line="252" w:lineRule="auto"/>
        <w:ind w:right="0"/>
        <w:rPr>
          <w:rFonts w:cs="Times New Roman"/>
          <w:b/>
          <w:noProof/>
          <w:szCs w:val="24"/>
        </w:rPr>
      </w:pPr>
      <w:r>
        <w:rPr>
          <w:rFonts w:cs="Times New Roman"/>
          <w:b/>
          <w:noProof/>
          <w:szCs w:val="24"/>
        </w:rPr>
        <w:t>PBS Terminal output on qhold:</w:t>
      </w:r>
    </w:p>
    <w:p w14:paraId="70E22EA6" w14:textId="77777777" w:rsidR="00DC2BD8" w:rsidRPr="00DC2BD8" w:rsidRDefault="00DC2BD8" w:rsidP="00DC2BD8">
      <w:pPr>
        <w:ind w:left="6480" w:firstLine="720"/>
        <w:rPr>
          <w:rFonts w:cs="Times New Roman"/>
          <w:noProof/>
          <w:sz w:val="20"/>
          <w:szCs w:val="20"/>
        </w:rPr>
      </w:pPr>
      <w:r w:rsidRPr="00DC2BD8">
        <w:rPr>
          <w:rFonts w:cs="Times New Roman"/>
          <w:noProof/>
          <w:sz w:val="20"/>
          <w:szCs w:val="20"/>
        </w:rPr>
        <w:t>Req'd  Req'd   Elap</w:t>
      </w:r>
    </w:p>
    <w:p w14:paraId="30248FB1" w14:textId="77777777" w:rsidR="00DC2BD8" w:rsidRPr="00DC2BD8" w:rsidRDefault="00DC2BD8" w:rsidP="00DC2BD8">
      <w:pPr>
        <w:rPr>
          <w:rFonts w:cs="Times New Roman"/>
          <w:noProof/>
          <w:sz w:val="20"/>
          <w:szCs w:val="20"/>
        </w:rPr>
      </w:pPr>
      <w:r w:rsidRPr="00DC2BD8">
        <w:rPr>
          <w:rFonts w:cs="Times New Roman"/>
          <w:noProof/>
          <w:sz w:val="20"/>
          <w:szCs w:val="20"/>
        </w:rPr>
        <w:t>Job ID                         Username        Queue           Jobname         SessID   NDS  TSK   Memory Time  S Time</w:t>
      </w:r>
    </w:p>
    <w:p w14:paraId="05A936AC" w14:textId="77777777" w:rsidR="00DC2BD8" w:rsidRPr="00DC2BD8" w:rsidRDefault="00DC2BD8" w:rsidP="00DC2BD8">
      <w:pPr>
        <w:rPr>
          <w:rFonts w:cs="Times New Roman"/>
          <w:noProof/>
          <w:sz w:val="20"/>
          <w:szCs w:val="20"/>
        </w:rPr>
      </w:pPr>
      <w:r w:rsidRPr="00DC2BD8">
        <w:rPr>
          <w:rFonts w:cs="Times New Roman"/>
          <w:noProof/>
          <w:sz w:val="20"/>
          <w:szCs w:val="20"/>
        </w:rPr>
        <w:t>------------------------------ --------------- --------------- --------------- -------- ---- ----- ------ ----- - -----</w:t>
      </w:r>
      <w:r>
        <w:rPr>
          <w:rFonts w:cs="Times New Roman"/>
          <w:noProof/>
          <w:sz w:val="20"/>
          <w:szCs w:val="20"/>
        </w:rPr>
        <w:t>------------------</w:t>
      </w:r>
    </w:p>
    <w:p w14:paraId="47A30EE5" w14:textId="77777777" w:rsidR="00DC2BD8" w:rsidRDefault="00DC2BD8" w:rsidP="00DC2BD8">
      <w:pPr>
        <w:rPr>
          <w:rFonts w:cs="Times New Roman"/>
          <w:noProof/>
          <w:sz w:val="20"/>
          <w:szCs w:val="20"/>
        </w:rPr>
      </w:pPr>
      <w:r w:rsidRPr="00DC2BD8">
        <w:rPr>
          <w:rFonts w:cs="Times New Roman"/>
          <w:noProof/>
          <w:sz w:val="20"/>
          <w:szCs w:val="20"/>
        </w:rPr>
        <w:t>160294.</w:t>
      </w:r>
      <w:r w:rsidR="00902741">
        <w:rPr>
          <w:rFonts w:cs="Times New Roman"/>
          <w:noProof/>
          <w:sz w:val="20"/>
          <w:szCs w:val="20"/>
        </w:rPr>
        <w:t>sdo2600</w:t>
      </w:r>
      <w:r w:rsidR="00CA23C6">
        <w:rPr>
          <w:rFonts w:cs="Times New Roman"/>
          <w:noProof/>
          <w:sz w:val="20"/>
          <w:szCs w:val="20"/>
        </w:rPr>
        <w:t xml:space="preserve"> </w:t>
      </w:r>
      <w:r w:rsidR="00CA23C6">
        <w:rPr>
          <w:rFonts w:cs="Times New Roman"/>
          <w:noProof/>
          <w:sz w:val="20"/>
          <w:szCs w:val="20"/>
        </w:rPr>
        <w:tab/>
      </w:r>
      <w:r w:rsidR="00CA23C6">
        <w:rPr>
          <w:rFonts w:cs="Times New Roman"/>
          <w:noProof/>
          <w:sz w:val="20"/>
          <w:szCs w:val="20"/>
        </w:rPr>
        <w:tab/>
        <w:t xml:space="preserve"> shruti</w:t>
      </w:r>
      <w:r w:rsidRPr="00DC2BD8">
        <w:rPr>
          <w:rFonts w:cs="Times New Roman"/>
          <w:noProof/>
          <w:sz w:val="20"/>
          <w:szCs w:val="20"/>
        </w:rPr>
        <w:t xml:space="preserve">         long            job_script           --     1     4 </w:t>
      </w:r>
      <w:r w:rsidR="00490703">
        <w:rPr>
          <w:rFonts w:cs="Times New Roman"/>
          <w:noProof/>
          <w:sz w:val="20"/>
          <w:szCs w:val="20"/>
        </w:rPr>
        <w:tab/>
      </w:r>
      <w:r w:rsidRPr="00DC2BD8">
        <w:rPr>
          <w:rFonts w:cs="Times New Roman"/>
          <w:noProof/>
          <w:sz w:val="20"/>
          <w:szCs w:val="20"/>
        </w:rPr>
        <w:t xml:space="preserve">  16gb   --  H  --</w:t>
      </w:r>
    </w:p>
    <w:p w14:paraId="557F39B0" w14:textId="77777777" w:rsidR="00CA23C6" w:rsidRDefault="00CA23C6" w:rsidP="00CA23C6">
      <w:pPr>
        <w:rPr>
          <w:rFonts w:cs="Times New Roman"/>
          <w:noProof/>
          <w:sz w:val="20"/>
          <w:szCs w:val="20"/>
        </w:rPr>
      </w:pPr>
      <w:r>
        <w:rPr>
          <w:rFonts w:cs="Times New Roman"/>
          <w:noProof/>
          <w:sz w:val="20"/>
          <w:szCs w:val="20"/>
        </w:rPr>
        <w:t>160295</w:t>
      </w:r>
      <w:r w:rsidRPr="00DC2BD8">
        <w:rPr>
          <w:rFonts w:cs="Times New Roman"/>
          <w:noProof/>
          <w:sz w:val="20"/>
          <w:szCs w:val="20"/>
        </w:rPr>
        <w:t>.</w:t>
      </w:r>
      <w:r>
        <w:rPr>
          <w:rFonts w:cs="Times New Roman"/>
          <w:noProof/>
          <w:sz w:val="20"/>
          <w:szCs w:val="20"/>
        </w:rPr>
        <w:t xml:space="preserve">sdo2600           </w:t>
      </w:r>
      <w:r>
        <w:rPr>
          <w:rFonts w:cs="Times New Roman"/>
          <w:noProof/>
          <w:sz w:val="20"/>
          <w:szCs w:val="20"/>
        </w:rPr>
        <w:tab/>
        <w:t xml:space="preserve">  shruti</w:t>
      </w:r>
      <w:r w:rsidRPr="00DC2BD8">
        <w:rPr>
          <w:rFonts w:cs="Times New Roman"/>
          <w:noProof/>
          <w:sz w:val="20"/>
          <w:szCs w:val="20"/>
        </w:rPr>
        <w:t xml:space="preserve">         long            job_script           --     1     4 </w:t>
      </w:r>
      <w:r>
        <w:rPr>
          <w:rFonts w:cs="Times New Roman"/>
          <w:noProof/>
          <w:sz w:val="20"/>
          <w:szCs w:val="20"/>
        </w:rPr>
        <w:tab/>
      </w:r>
      <w:r w:rsidRPr="00DC2BD8">
        <w:rPr>
          <w:rFonts w:cs="Times New Roman"/>
          <w:noProof/>
          <w:sz w:val="20"/>
          <w:szCs w:val="20"/>
        </w:rPr>
        <w:t xml:space="preserve">  16gb   --  H  --</w:t>
      </w:r>
    </w:p>
    <w:p w14:paraId="0CD4EE41" w14:textId="77777777" w:rsidR="00CA23C6" w:rsidRDefault="00CA23C6" w:rsidP="00CA23C6">
      <w:pPr>
        <w:rPr>
          <w:rFonts w:cs="Times New Roman"/>
          <w:noProof/>
          <w:sz w:val="20"/>
          <w:szCs w:val="20"/>
        </w:rPr>
      </w:pPr>
      <w:r>
        <w:rPr>
          <w:rFonts w:cs="Times New Roman"/>
          <w:noProof/>
          <w:sz w:val="20"/>
          <w:szCs w:val="20"/>
        </w:rPr>
        <w:t>160296</w:t>
      </w:r>
      <w:r w:rsidRPr="00DC2BD8">
        <w:rPr>
          <w:rFonts w:cs="Times New Roman"/>
          <w:noProof/>
          <w:sz w:val="20"/>
          <w:szCs w:val="20"/>
        </w:rPr>
        <w:t>.</w:t>
      </w:r>
      <w:r>
        <w:rPr>
          <w:rFonts w:cs="Times New Roman"/>
          <w:noProof/>
          <w:sz w:val="20"/>
          <w:szCs w:val="20"/>
        </w:rPr>
        <w:t xml:space="preserve">sdo2600           </w:t>
      </w:r>
      <w:r>
        <w:rPr>
          <w:rFonts w:cs="Times New Roman"/>
          <w:noProof/>
          <w:sz w:val="20"/>
          <w:szCs w:val="20"/>
        </w:rPr>
        <w:tab/>
        <w:t xml:space="preserve">  shruti</w:t>
      </w:r>
      <w:r w:rsidRPr="00DC2BD8">
        <w:rPr>
          <w:rFonts w:cs="Times New Roman"/>
          <w:noProof/>
          <w:sz w:val="20"/>
          <w:szCs w:val="20"/>
        </w:rPr>
        <w:t xml:space="preserve">         long            job_script           --     1     4 </w:t>
      </w:r>
      <w:r>
        <w:rPr>
          <w:rFonts w:cs="Times New Roman"/>
          <w:noProof/>
          <w:sz w:val="20"/>
          <w:szCs w:val="20"/>
        </w:rPr>
        <w:tab/>
      </w:r>
      <w:r w:rsidRPr="00DC2BD8">
        <w:rPr>
          <w:rFonts w:cs="Times New Roman"/>
          <w:noProof/>
          <w:sz w:val="20"/>
          <w:szCs w:val="20"/>
        </w:rPr>
        <w:t xml:space="preserve">  16gb   --  H  --</w:t>
      </w:r>
    </w:p>
    <w:p w14:paraId="5FC4FADE" w14:textId="77777777" w:rsidR="00CA23C6" w:rsidRDefault="00CA23C6" w:rsidP="00CA23C6">
      <w:pPr>
        <w:rPr>
          <w:rFonts w:cs="Times New Roman"/>
          <w:noProof/>
          <w:sz w:val="20"/>
          <w:szCs w:val="20"/>
        </w:rPr>
      </w:pPr>
      <w:r>
        <w:rPr>
          <w:rFonts w:cs="Times New Roman"/>
          <w:noProof/>
          <w:sz w:val="20"/>
          <w:szCs w:val="20"/>
        </w:rPr>
        <w:t>160297</w:t>
      </w:r>
      <w:r w:rsidRPr="00DC2BD8">
        <w:rPr>
          <w:rFonts w:cs="Times New Roman"/>
          <w:noProof/>
          <w:sz w:val="20"/>
          <w:szCs w:val="20"/>
        </w:rPr>
        <w:t>.</w:t>
      </w:r>
      <w:r>
        <w:rPr>
          <w:rFonts w:cs="Times New Roman"/>
          <w:noProof/>
          <w:sz w:val="20"/>
          <w:szCs w:val="20"/>
        </w:rPr>
        <w:t xml:space="preserve">sdo2600           </w:t>
      </w:r>
      <w:r>
        <w:rPr>
          <w:rFonts w:cs="Times New Roman"/>
          <w:noProof/>
          <w:sz w:val="20"/>
          <w:szCs w:val="20"/>
        </w:rPr>
        <w:tab/>
        <w:t xml:space="preserve">  shruti</w:t>
      </w:r>
      <w:r w:rsidRPr="00DC2BD8">
        <w:rPr>
          <w:rFonts w:cs="Times New Roman"/>
          <w:noProof/>
          <w:sz w:val="20"/>
          <w:szCs w:val="20"/>
        </w:rPr>
        <w:t xml:space="preserve">         long            job_script           --     1     4 </w:t>
      </w:r>
      <w:r>
        <w:rPr>
          <w:rFonts w:cs="Times New Roman"/>
          <w:noProof/>
          <w:sz w:val="20"/>
          <w:szCs w:val="20"/>
        </w:rPr>
        <w:tab/>
      </w:r>
      <w:r w:rsidRPr="00DC2BD8">
        <w:rPr>
          <w:rFonts w:cs="Times New Roman"/>
          <w:noProof/>
          <w:sz w:val="20"/>
          <w:szCs w:val="20"/>
        </w:rPr>
        <w:t xml:space="preserve">  16gb   --  H  --</w:t>
      </w:r>
    </w:p>
    <w:p w14:paraId="6294F0FA" w14:textId="77777777" w:rsidR="00AE0134" w:rsidRDefault="00C51E4D" w:rsidP="00AE0134">
      <w:pPr>
        <w:pStyle w:val="Caption"/>
        <w:keepNext/>
      </w:pPr>
      <w:r>
        <w:rPr>
          <w:rFonts w:cs="Times New Roman"/>
          <w:noProof/>
          <w:lang w:eastAsia="en-US"/>
        </w:rPr>
        <w:lastRenderedPageBreak/>
        <w:drawing>
          <wp:inline distT="0" distB="0" distL="0" distR="0" wp14:anchorId="763A422B" wp14:editId="34095F63">
            <wp:extent cx="5943600" cy="734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hold (1).png"/>
                    <pic:cNvPicPr/>
                  </pic:nvPicPr>
                  <pic:blipFill>
                    <a:blip r:embed="rId27"/>
                    <a:stretch>
                      <a:fillRect/>
                    </a:stretch>
                  </pic:blipFill>
                  <pic:spPr>
                    <a:xfrm>
                      <a:off x="0" y="0"/>
                      <a:ext cx="5943600" cy="7343775"/>
                    </a:xfrm>
                    <a:prstGeom prst="rect">
                      <a:avLst/>
                    </a:prstGeom>
                  </pic:spPr>
                </pic:pic>
              </a:graphicData>
            </a:graphic>
          </wp:inline>
        </w:drawing>
      </w:r>
    </w:p>
    <w:p w14:paraId="22D90CE3" w14:textId="693C3BB3" w:rsidR="00C51E4D" w:rsidRPr="00AE0134" w:rsidRDefault="00AE0134" w:rsidP="00AE0134">
      <w:pPr>
        <w:pStyle w:val="Caption"/>
        <w:jc w:val="center"/>
        <w:rPr>
          <w:szCs w:val="24"/>
        </w:rPr>
      </w:pPr>
      <w:bookmarkStart w:id="28" w:name="_Toc453890699"/>
      <w:r>
        <w:t xml:space="preserve">Figure </w:t>
      </w:r>
      <w:fldSimple w:instr=" SEQ Figure \* ARABIC ">
        <w:r w:rsidR="005E6938">
          <w:rPr>
            <w:noProof/>
          </w:rPr>
          <w:t>7</w:t>
        </w:r>
      </w:fldSimple>
      <w:r>
        <w:t xml:space="preserve">: </w:t>
      </w:r>
      <w:r w:rsidRPr="00AE0134">
        <w:rPr>
          <w:szCs w:val="24"/>
        </w:rPr>
        <w:t>qhold sequence diagram</w:t>
      </w:r>
      <w:bookmarkEnd w:id="28"/>
    </w:p>
    <w:p w14:paraId="7BD02C10" w14:textId="77777777" w:rsidR="00C51E4D" w:rsidRDefault="00C51E4D" w:rsidP="00D804CE">
      <w:pPr>
        <w:rPr>
          <w:rFonts w:cs="Times New Roman"/>
          <w:b/>
          <w:noProof/>
        </w:rPr>
      </w:pPr>
    </w:p>
    <w:p w14:paraId="7C376C94" w14:textId="77777777" w:rsidR="000E2662" w:rsidRPr="000E2662" w:rsidRDefault="000E2662" w:rsidP="00D804CE">
      <w:pPr>
        <w:rPr>
          <w:rFonts w:cs="Times New Roman"/>
          <w:b/>
          <w:noProof/>
        </w:rPr>
      </w:pPr>
      <w:r>
        <w:rPr>
          <w:rFonts w:cs="Times New Roman"/>
          <w:b/>
          <w:noProof/>
        </w:rPr>
        <w:t>Shell Script for qhold:-</w:t>
      </w:r>
    </w:p>
    <w:p w14:paraId="754D52E3" w14:textId="77777777" w:rsidR="00D804CE" w:rsidRPr="00D804CE" w:rsidRDefault="00D804CE" w:rsidP="00D804CE">
      <w:pPr>
        <w:rPr>
          <w:rFonts w:cs="Times New Roman"/>
          <w:noProof/>
        </w:rPr>
      </w:pPr>
      <w:r w:rsidRPr="00D804CE">
        <w:rPr>
          <w:rFonts w:cs="Times New Roman"/>
          <w:noProof/>
        </w:rPr>
        <w:t>#!/bin/bash</w:t>
      </w:r>
    </w:p>
    <w:p w14:paraId="3271C8AD" w14:textId="77777777" w:rsidR="00D804CE" w:rsidRPr="00D804CE" w:rsidRDefault="00D804CE" w:rsidP="00D804CE">
      <w:pPr>
        <w:rPr>
          <w:rFonts w:cs="Times New Roman"/>
          <w:noProof/>
        </w:rPr>
      </w:pPr>
      <w:r w:rsidRPr="00D804CE">
        <w:rPr>
          <w:rFonts w:cs="Times New Roman"/>
          <w:noProof/>
        </w:rPr>
        <w:t>#set -x</w:t>
      </w:r>
    </w:p>
    <w:p w14:paraId="522C5237" w14:textId="77777777" w:rsidR="00D804CE" w:rsidRPr="00D804CE" w:rsidRDefault="00D804CE" w:rsidP="00D804CE">
      <w:pPr>
        <w:rPr>
          <w:rFonts w:cs="Times New Roman"/>
          <w:noProof/>
        </w:rPr>
      </w:pPr>
      <w:r w:rsidRPr="00D804CE">
        <w:rPr>
          <w:rFonts w:cs="Times New Roman"/>
          <w:noProof/>
        </w:rPr>
        <w:t>echo "command started with \"$*\"" &gt;/tmp/qhold.log</w:t>
      </w:r>
    </w:p>
    <w:p w14:paraId="095AD8C2" w14:textId="77777777" w:rsidR="00D804CE" w:rsidRPr="00D804CE" w:rsidRDefault="00D804CE" w:rsidP="00D804CE">
      <w:pPr>
        <w:rPr>
          <w:rFonts w:cs="Times New Roman"/>
          <w:noProof/>
        </w:rPr>
      </w:pPr>
      <w:r w:rsidRPr="00D804CE">
        <w:rPr>
          <w:rFonts w:cs="Times New Roman"/>
          <w:noProof/>
        </w:rPr>
        <w:t>USER_NAME=$1</w:t>
      </w:r>
    </w:p>
    <w:p w14:paraId="7D3A369B" w14:textId="77777777" w:rsidR="00D804CE" w:rsidRPr="00D804CE" w:rsidRDefault="00D804CE" w:rsidP="00D804CE">
      <w:pPr>
        <w:rPr>
          <w:rFonts w:cs="Times New Roman"/>
          <w:noProof/>
        </w:rPr>
      </w:pPr>
      <w:r w:rsidRPr="00D804CE">
        <w:rPr>
          <w:rFonts w:cs="Times New Roman"/>
          <w:noProof/>
        </w:rPr>
        <w:t>JOBID=$2</w:t>
      </w:r>
    </w:p>
    <w:p w14:paraId="3D4DD7FD" w14:textId="77777777" w:rsidR="00D804CE" w:rsidRPr="00D804CE" w:rsidRDefault="00D804CE" w:rsidP="00D804CE">
      <w:pPr>
        <w:rPr>
          <w:rFonts w:cs="Times New Roman"/>
          <w:noProof/>
        </w:rPr>
      </w:pPr>
      <w:r w:rsidRPr="00D804CE">
        <w:rPr>
          <w:rFonts w:cs="Times New Roman"/>
          <w:noProof/>
        </w:rPr>
        <w:t>if [ ! "$USER_NAME" ] || [ ! "$JOBID" ]; then</w:t>
      </w:r>
    </w:p>
    <w:p w14:paraId="6E63CC2A" w14:textId="77777777" w:rsidR="00D804CE" w:rsidRPr="00D804CE" w:rsidRDefault="00D804CE" w:rsidP="00D804CE">
      <w:pPr>
        <w:rPr>
          <w:rFonts w:cs="Times New Roman"/>
          <w:noProof/>
        </w:rPr>
      </w:pPr>
      <w:r w:rsidRPr="00D804CE">
        <w:rPr>
          <w:rFonts w:cs="Times New Roman"/>
          <w:noProof/>
        </w:rPr>
        <w:t xml:space="preserve">        echo "$0 &lt;UserID&gt; &lt;JOBID&gt;"</w:t>
      </w:r>
    </w:p>
    <w:p w14:paraId="059C5D80" w14:textId="77777777" w:rsidR="00D804CE" w:rsidRPr="00D804CE" w:rsidRDefault="00D804CE" w:rsidP="00D804CE">
      <w:pPr>
        <w:rPr>
          <w:rFonts w:cs="Times New Roman"/>
          <w:noProof/>
        </w:rPr>
      </w:pPr>
      <w:r w:rsidRPr="00D804CE">
        <w:rPr>
          <w:rFonts w:cs="Times New Roman"/>
          <w:noProof/>
        </w:rPr>
        <w:t xml:space="preserve">        exit 10</w:t>
      </w:r>
    </w:p>
    <w:p w14:paraId="5ABB9CE3" w14:textId="77777777" w:rsidR="00D804CE" w:rsidRPr="00D804CE" w:rsidRDefault="00D804CE" w:rsidP="00D804CE">
      <w:pPr>
        <w:rPr>
          <w:rFonts w:cs="Times New Roman"/>
          <w:noProof/>
        </w:rPr>
      </w:pPr>
      <w:r w:rsidRPr="00D804CE">
        <w:rPr>
          <w:rFonts w:cs="Times New Roman"/>
          <w:noProof/>
        </w:rPr>
        <w:t>fi</w:t>
      </w:r>
    </w:p>
    <w:p w14:paraId="6A7EA2CE" w14:textId="77777777" w:rsidR="00490703" w:rsidRDefault="00490703" w:rsidP="00D804CE">
      <w:pPr>
        <w:rPr>
          <w:rFonts w:cs="Times New Roman"/>
          <w:noProof/>
        </w:rPr>
      </w:pPr>
    </w:p>
    <w:p w14:paraId="173899B9" w14:textId="77777777" w:rsidR="00D804CE" w:rsidRPr="00D804CE" w:rsidRDefault="00D804CE" w:rsidP="00D804CE">
      <w:pPr>
        <w:rPr>
          <w:rFonts w:cs="Times New Roman"/>
          <w:noProof/>
        </w:rPr>
      </w:pPr>
      <w:r w:rsidRPr="00D804CE">
        <w:rPr>
          <w:rFonts w:cs="Times New Roman"/>
          <w:noProof/>
        </w:rPr>
        <w:t>echo "Executing \"ssh $USER_NAME@sdo2600 \"qhold -h n $JOBID\"\"" &gt;&gt;/tmp/qhold.log</w:t>
      </w:r>
    </w:p>
    <w:p w14:paraId="716DFC5C" w14:textId="77777777" w:rsidR="00D804CE" w:rsidRDefault="00D804CE" w:rsidP="00D804CE">
      <w:pPr>
        <w:rPr>
          <w:rFonts w:cs="Times New Roman"/>
          <w:noProof/>
        </w:rPr>
      </w:pPr>
      <w:r w:rsidRPr="00D804CE">
        <w:rPr>
          <w:rFonts w:cs="Times New Roman"/>
          <w:noProof/>
        </w:rPr>
        <w:t>ssh 1&gt;&amp;2 2&gt;&gt;/tmp/qhold.log -vvv $USER_NAME@sdo2600 "qhold $JOBID"</w:t>
      </w:r>
    </w:p>
    <w:p w14:paraId="2377516E" w14:textId="77777777" w:rsidR="00C51E4D" w:rsidRDefault="00C51E4D" w:rsidP="00D804CE">
      <w:pPr>
        <w:rPr>
          <w:rFonts w:cs="Times New Roman"/>
          <w:noProof/>
        </w:rPr>
      </w:pPr>
    </w:p>
    <w:p w14:paraId="337BB41D" w14:textId="77777777" w:rsidR="0030433D" w:rsidRDefault="00DC2BD8" w:rsidP="0030433D">
      <w:pPr>
        <w:rPr>
          <w:rFonts w:cs="Times New Roman"/>
          <w:noProof/>
        </w:rPr>
      </w:pPr>
      <w:r>
        <w:rPr>
          <w:rFonts w:cs="Times New Roman"/>
          <w:noProof/>
        </w:rPr>
        <w:t xml:space="preserve"> </w:t>
      </w:r>
      <w:r w:rsidR="006634BD">
        <w:rPr>
          <w:rFonts w:cs="Times New Roman"/>
          <w:noProof/>
        </w:rPr>
        <w:t>[4</w:t>
      </w:r>
      <w:r w:rsidR="00DB55EF">
        <w:rPr>
          <w:rFonts w:cs="Times New Roman"/>
          <w:noProof/>
        </w:rPr>
        <w:t>]</w:t>
      </w:r>
      <w:r w:rsidR="00DB55EF">
        <w:rPr>
          <w:rFonts w:cs="Times New Roman"/>
          <w:noProof/>
        </w:rPr>
        <w:tab/>
      </w:r>
      <w:r w:rsidR="00DB55EF" w:rsidRPr="00CA23C6">
        <w:rPr>
          <w:rFonts w:cs="Times New Roman"/>
          <w:b/>
          <w:noProof/>
        </w:rPr>
        <w:t>qrls</w:t>
      </w:r>
      <w:r w:rsidR="00DB55EF">
        <w:rPr>
          <w:rFonts w:cs="Times New Roman"/>
          <w:noProof/>
        </w:rPr>
        <w:tab/>
        <w:t>-</w:t>
      </w:r>
      <w:r w:rsidR="00DB55EF">
        <w:rPr>
          <w:rFonts w:cs="Times New Roman"/>
          <w:noProof/>
        </w:rPr>
        <w:tab/>
        <w:t>releasing the qhe</w:t>
      </w:r>
      <w:r w:rsidR="0030433D">
        <w:rPr>
          <w:rFonts w:cs="Times New Roman"/>
          <w:noProof/>
        </w:rPr>
        <w:t>ld jobs</w:t>
      </w:r>
    </w:p>
    <w:p w14:paraId="2BB99D7E" w14:textId="77777777" w:rsidR="00430032" w:rsidRDefault="00430032" w:rsidP="00430032">
      <w:pPr>
        <w:rPr>
          <w:rFonts w:cs="Times New Roman"/>
          <w:i/>
          <w:noProof/>
        </w:rPr>
      </w:pPr>
      <w:r>
        <w:rPr>
          <w:rFonts w:cs="Times New Roman"/>
          <w:noProof/>
        </w:rPr>
        <w:t xml:space="preserve">Usage:- </w:t>
      </w:r>
      <w:r>
        <w:rPr>
          <w:rFonts w:cs="Times New Roman"/>
          <w:i/>
          <w:noProof/>
        </w:rPr>
        <w:t>qrls [{-h &lt;HOLD LIST&gt;|-t &lt;array_range&gt;}] &lt;JOBID&gt;[&lt;JOBID&gt;]….</w:t>
      </w:r>
    </w:p>
    <w:p w14:paraId="1FB7479A" w14:textId="567DFE89" w:rsidR="0027167D" w:rsidRDefault="0027167D" w:rsidP="0027167D">
      <w:pPr>
        <w:pStyle w:val="Caption"/>
        <w:keepNext/>
      </w:pPr>
      <w:bookmarkStart w:id="29" w:name="_Toc453626067"/>
      <w:r>
        <w:t xml:space="preserve">Table </w:t>
      </w:r>
      <w:fldSimple w:instr=" SEQ Table \* ARABIC ">
        <w:r w:rsidR="005E6938">
          <w:rPr>
            <w:noProof/>
          </w:rPr>
          <w:t>4</w:t>
        </w:r>
      </w:fldSimple>
      <w:r>
        <w:t>: qrls Attributes</w:t>
      </w:r>
      <w:bookmarkEnd w:id="29"/>
    </w:p>
    <w:tbl>
      <w:tblPr>
        <w:tblStyle w:val="TableGrid"/>
        <w:tblW w:w="0" w:type="auto"/>
        <w:tblInd w:w="85" w:type="dxa"/>
        <w:tblLook w:val="04A0" w:firstRow="1" w:lastRow="0" w:firstColumn="1" w:lastColumn="0" w:noHBand="0" w:noVBand="1"/>
      </w:tblPr>
      <w:tblGrid>
        <w:gridCol w:w="3824"/>
        <w:gridCol w:w="2714"/>
        <w:gridCol w:w="2727"/>
      </w:tblGrid>
      <w:tr w:rsidR="00430032" w14:paraId="64C3077B" w14:textId="77777777" w:rsidTr="00DC2BD8">
        <w:tc>
          <w:tcPr>
            <w:tcW w:w="3824" w:type="dxa"/>
          </w:tcPr>
          <w:p w14:paraId="2C51C9DD" w14:textId="77777777" w:rsidR="00430032" w:rsidRDefault="00430032" w:rsidP="00851E21">
            <w:pPr>
              <w:rPr>
                <w:noProof/>
              </w:rPr>
            </w:pPr>
            <w:r>
              <w:rPr>
                <w:noProof/>
              </w:rPr>
              <w:t>-h</w:t>
            </w:r>
          </w:p>
        </w:tc>
        <w:tc>
          <w:tcPr>
            <w:tcW w:w="2714" w:type="dxa"/>
          </w:tcPr>
          <w:p w14:paraId="58B9EEBD" w14:textId="77777777" w:rsidR="00430032" w:rsidRDefault="00430032" w:rsidP="00851E21">
            <w:pPr>
              <w:rPr>
                <w:noProof/>
              </w:rPr>
            </w:pPr>
            <w:r>
              <w:rPr>
                <w:noProof/>
              </w:rPr>
              <w:t>hold_list</w:t>
            </w:r>
          </w:p>
        </w:tc>
        <w:tc>
          <w:tcPr>
            <w:tcW w:w="2727" w:type="dxa"/>
          </w:tcPr>
          <w:p w14:paraId="70089F20" w14:textId="77777777" w:rsidR="00430032" w:rsidRDefault="00430032" w:rsidP="00851E21">
            <w:pPr>
              <w:rPr>
                <w:noProof/>
              </w:rPr>
            </w:pPr>
            <w:r>
              <w:rPr>
                <w:noProof/>
              </w:rPr>
              <w:t>holdlist is combination of u,o,s where</w:t>
            </w:r>
          </w:p>
          <w:p w14:paraId="15CD7FFF" w14:textId="77777777" w:rsidR="00430032" w:rsidRDefault="00430032" w:rsidP="00851E21">
            <w:pPr>
              <w:rPr>
                <w:noProof/>
              </w:rPr>
            </w:pPr>
            <w:r>
              <w:rPr>
                <w:noProof/>
              </w:rPr>
              <w:t>u=user</w:t>
            </w:r>
          </w:p>
          <w:p w14:paraId="07B4065F" w14:textId="77777777" w:rsidR="00430032" w:rsidRDefault="00430032" w:rsidP="00851E21">
            <w:pPr>
              <w:rPr>
                <w:noProof/>
              </w:rPr>
            </w:pPr>
            <w:r>
              <w:rPr>
                <w:noProof/>
              </w:rPr>
              <w:t>o=other</w:t>
            </w:r>
          </w:p>
          <w:p w14:paraId="20652ED9" w14:textId="77777777" w:rsidR="00430032" w:rsidRPr="00C54840" w:rsidRDefault="00430032" w:rsidP="00851E21">
            <w:r>
              <w:t>s=system</w:t>
            </w:r>
          </w:p>
        </w:tc>
      </w:tr>
      <w:tr w:rsidR="00430032" w14:paraId="5BBE68B4" w14:textId="77777777" w:rsidTr="00DC2BD8">
        <w:tc>
          <w:tcPr>
            <w:tcW w:w="3824" w:type="dxa"/>
          </w:tcPr>
          <w:p w14:paraId="2902F2EB" w14:textId="77777777" w:rsidR="00430032" w:rsidRDefault="00430032" w:rsidP="00851E21">
            <w:pPr>
              <w:rPr>
                <w:noProof/>
              </w:rPr>
            </w:pPr>
            <w:r>
              <w:rPr>
                <w:noProof/>
              </w:rPr>
              <w:t>-t</w:t>
            </w:r>
          </w:p>
        </w:tc>
        <w:tc>
          <w:tcPr>
            <w:tcW w:w="2714" w:type="dxa"/>
          </w:tcPr>
          <w:p w14:paraId="712DF729" w14:textId="77777777" w:rsidR="00430032" w:rsidRDefault="00430032" w:rsidP="00851E21">
            <w:pPr>
              <w:rPr>
                <w:noProof/>
              </w:rPr>
            </w:pPr>
            <w:r>
              <w:rPr>
                <w:noProof/>
              </w:rPr>
              <w:t>array_range</w:t>
            </w:r>
          </w:p>
        </w:tc>
        <w:tc>
          <w:tcPr>
            <w:tcW w:w="2727" w:type="dxa"/>
          </w:tcPr>
          <w:p w14:paraId="0B6FDF47" w14:textId="77777777" w:rsidR="00430032" w:rsidRDefault="00430032" w:rsidP="00851E21">
            <w:pPr>
              <w:rPr>
                <w:noProof/>
              </w:rPr>
            </w:pPr>
            <w:r>
              <w:rPr>
                <w:noProof/>
              </w:rPr>
              <w:t>Uses a range of ids</w:t>
            </w:r>
          </w:p>
          <w:p w14:paraId="5DD5522D" w14:textId="77777777" w:rsidR="00430032" w:rsidRDefault="00430032" w:rsidP="00851E21">
            <w:pPr>
              <w:rPr>
                <w:noProof/>
              </w:rPr>
            </w:pPr>
            <w:r>
              <w:rPr>
                <w:noProof/>
              </w:rPr>
              <w:t>For instance:1-100</w:t>
            </w:r>
          </w:p>
        </w:tc>
      </w:tr>
    </w:tbl>
    <w:p w14:paraId="32C3B1DC" w14:textId="77777777" w:rsidR="00CA23C6" w:rsidRDefault="00CA23C6" w:rsidP="00D804CE">
      <w:pPr>
        <w:rPr>
          <w:rFonts w:cs="Times New Roman"/>
          <w:noProof/>
        </w:rPr>
      </w:pPr>
    </w:p>
    <w:p w14:paraId="188B110D" w14:textId="77777777" w:rsidR="00C51E4D" w:rsidRDefault="00C51E4D" w:rsidP="00D804CE">
      <w:pPr>
        <w:rPr>
          <w:rFonts w:cs="Times New Roman"/>
          <w:noProof/>
        </w:rPr>
      </w:pPr>
    </w:p>
    <w:p w14:paraId="3EECF8FD" w14:textId="77777777" w:rsidR="00CA23C6" w:rsidRPr="00275DC6" w:rsidRDefault="00CA23C6" w:rsidP="00CA23C6">
      <w:pPr>
        <w:spacing w:after="240" w:line="252" w:lineRule="auto"/>
        <w:ind w:right="0"/>
        <w:rPr>
          <w:rFonts w:cs="Times New Roman"/>
          <w:b/>
          <w:noProof/>
          <w:szCs w:val="24"/>
        </w:rPr>
      </w:pPr>
      <w:r>
        <w:rPr>
          <w:rFonts w:cs="Times New Roman"/>
          <w:b/>
          <w:noProof/>
          <w:szCs w:val="24"/>
        </w:rPr>
        <w:lastRenderedPageBreak/>
        <w:t>PBS Terminal output on qrls:</w:t>
      </w:r>
    </w:p>
    <w:p w14:paraId="2418D84E" w14:textId="77777777" w:rsidR="00CA23C6" w:rsidRPr="00DC2BD8" w:rsidRDefault="00CA23C6" w:rsidP="00CA23C6">
      <w:pPr>
        <w:ind w:left="6480" w:firstLine="720"/>
        <w:rPr>
          <w:rFonts w:cs="Times New Roman"/>
          <w:noProof/>
          <w:sz w:val="20"/>
          <w:szCs w:val="20"/>
        </w:rPr>
      </w:pPr>
      <w:r w:rsidRPr="00DC2BD8">
        <w:rPr>
          <w:rFonts w:cs="Times New Roman"/>
          <w:noProof/>
          <w:sz w:val="20"/>
          <w:szCs w:val="20"/>
        </w:rPr>
        <w:t>Req'd  Req'd   Elap</w:t>
      </w:r>
    </w:p>
    <w:p w14:paraId="682EEC5E" w14:textId="77777777" w:rsidR="00CA23C6" w:rsidRPr="00DC2BD8" w:rsidRDefault="00CA23C6" w:rsidP="00CA23C6">
      <w:pPr>
        <w:rPr>
          <w:rFonts w:cs="Times New Roman"/>
          <w:noProof/>
          <w:sz w:val="20"/>
          <w:szCs w:val="20"/>
        </w:rPr>
      </w:pPr>
      <w:r w:rsidRPr="00DC2BD8">
        <w:rPr>
          <w:rFonts w:cs="Times New Roman"/>
          <w:noProof/>
          <w:sz w:val="20"/>
          <w:szCs w:val="20"/>
        </w:rPr>
        <w:t>Job ID                         Username        Queue           Jobname         SessID   NDS  TSK   Memory Time  S Time</w:t>
      </w:r>
    </w:p>
    <w:p w14:paraId="6B2ECFA7" w14:textId="77777777" w:rsidR="00CA23C6" w:rsidRPr="00DC2BD8" w:rsidRDefault="00CA23C6" w:rsidP="00CA23C6">
      <w:pPr>
        <w:rPr>
          <w:rFonts w:cs="Times New Roman"/>
          <w:noProof/>
          <w:sz w:val="20"/>
          <w:szCs w:val="20"/>
        </w:rPr>
      </w:pPr>
      <w:r w:rsidRPr="00DC2BD8">
        <w:rPr>
          <w:rFonts w:cs="Times New Roman"/>
          <w:noProof/>
          <w:sz w:val="20"/>
          <w:szCs w:val="20"/>
        </w:rPr>
        <w:t>------------------------------ --------------- --------------- --------------- -------- ---- ----- ------ ----- - -----</w:t>
      </w:r>
      <w:r>
        <w:rPr>
          <w:rFonts w:cs="Times New Roman"/>
          <w:noProof/>
          <w:sz w:val="20"/>
          <w:szCs w:val="20"/>
        </w:rPr>
        <w:t>------------------</w:t>
      </w:r>
    </w:p>
    <w:p w14:paraId="7DE11D05" w14:textId="77777777" w:rsidR="00CA23C6" w:rsidRDefault="00CA23C6" w:rsidP="00CA23C6">
      <w:pPr>
        <w:rPr>
          <w:rFonts w:cs="Times New Roman"/>
          <w:noProof/>
          <w:sz w:val="20"/>
          <w:szCs w:val="20"/>
        </w:rPr>
      </w:pPr>
      <w:r w:rsidRPr="00DC2BD8">
        <w:rPr>
          <w:rFonts w:cs="Times New Roman"/>
          <w:noProof/>
          <w:sz w:val="20"/>
          <w:szCs w:val="20"/>
        </w:rPr>
        <w:t>160294.</w:t>
      </w:r>
      <w:r>
        <w:rPr>
          <w:rFonts w:cs="Times New Roman"/>
          <w:noProof/>
          <w:sz w:val="20"/>
          <w:szCs w:val="20"/>
        </w:rPr>
        <w:t xml:space="preserve">sdo2600 </w:t>
      </w:r>
      <w:r>
        <w:rPr>
          <w:rFonts w:cs="Times New Roman"/>
          <w:noProof/>
          <w:sz w:val="20"/>
          <w:szCs w:val="20"/>
        </w:rPr>
        <w:tab/>
      </w:r>
      <w:r>
        <w:rPr>
          <w:rFonts w:cs="Times New Roman"/>
          <w:noProof/>
          <w:sz w:val="20"/>
          <w:szCs w:val="20"/>
        </w:rPr>
        <w:tab/>
        <w:t xml:space="preserve"> shruti</w:t>
      </w:r>
      <w:r w:rsidRPr="00DC2BD8">
        <w:rPr>
          <w:rFonts w:cs="Times New Roman"/>
          <w:noProof/>
          <w:sz w:val="20"/>
          <w:szCs w:val="20"/>
        </w:rPr>
        <w:t xml:space="preserve">         long            job_script           --     1     4 </w:t>
      </w:r>
      <w:r>
        <w:rPr>
          <w:rFonts w:cs="Times New Roman"/>
          <w:noProof/>
          <w:sz w:val="20"/>
          <w:szCs w:val="20"/>
        </w:rPr>
        <w:tab/>
        <w:t xml:space="preserve">  16gb   --  R</w:t>
      </w:r>
      <w:r w:rsidRPr="00DC2BD8">
        <w:rPr>
          <w:rFonts w:cs="Times New Roman"/>
          <w:noProof/>
          <w:sz w:val="20"/>
          <w:szCs w:val="20"/>
        </w:rPr>
        <w:t xml:space="preserve">  --</w:t>
      </w:r>
    </w:p>
    <w:p w14:paraId="402343A0" w14:textId="77777777" w:rsidR="00CA23C6" w:rsidRDefault="00CA23C6" w:rsidP="00CA23C6">
      <w:pPr>
        <w:rPr>
          <w:rFonts w:cs="Times New Roman"/>
          <w:noProof/>
          <w:sz w:val="20"/>
          <w:szCs w:val="20"/>
        </w:rPr>
      </w:pPr>
      <w:r>
        <w:rPr>
          <w:rFonts w:cs="Times New Roman"/>
          <w:noProof/>
          <w:sz w:val="20"/>
          <w:szCs w:val="20"/>
        </w:rPr>
        <w:t>160295</w:t>
      </w:r>
      <w:r w:rsidRPr="00DC2BD8">
        <w:rPr>
          <w:rFonts w:cs="Times New Roman"/>
          <w:noProof/>
          <w:sz w:val="20"/>
          <w:szCs w:val="20"/>
        </w:rPr>
        <w:t>.</w:t>
      </w:r>
      <w:r>
        <w:rPr>
          <w:rFonts w:cs="Times New Roman"/>
          <w:noProof/>
          <w:sz w:val="20"/>
          <w:szCs w:val="20"/>
        </w:rPr>
        <w:t xml:space="preserve">sdo2600           </w:t>
      </w:r>
      <w:r>
        <w:rPr>
          <w:rFonts w:cs="Times New Roman"/>
          <w:noProof/>
          <w:sz w:val="20"/>
          <w:szCs w:val="20"/>
        </w:rPr>
        <w:tab/>
        <w:t xml:space="preserve">  shruti</w:t>
      </w:r>
      <w:r w:rsidRPr="00DC2BD8">
        <w:rPr>
          <w:rFonts w:cs="Times New Roman"/>
          <w:noProof/>
          <w:sz w:val="20"/>
          <w:szCs w:val="20"/>
        </w:rPr>
        <w:t xml:space="preserve">         long            job_script           --     1     4 </w:t>
      </w:r>
      <w:r>
        <w:rPr>
          <w:rFonts w:cs="Times New Roman"/>
          <w:noProof/>
          <w:sz w:val="20"/>
          <w:szCs w:val="20"/>
        </w:rPr>
        <w:tab/>
        <w:t xml:space="preserve">  16gb   --  R</w:t>
      </w:r>
      <w:r w:rsidRPr="00DC2BD8">
        <w:rPr>
          <w:rFonts w:cs="Times New Roman"/>
          <w:noProof/>
          <w:sz w:val="20"/>
          <w:szCs w:val="20"/>
        </w:rPr>
        <w:t xml:space="preserve">  --</w:t>
      </w:r>
    </w:p>
    <w:p w14:paraId="23E61FE0" w14:textId="77777777" w:rsidR="00CA23C6" w:rsidRDefault="00CA23C6" w:rsidP="00CA23C6">
      <w:pPr>
        <w:rPr>
          <w:rFonts w:cs="Times New Roman"/>
          <w:noProof/>
          <w:sz w:val="20"/>
          <w:szCs w:val="20"/>
        </w:rPr>
      </w:pPr>
      <w:r>
        <w:rPr>
          <w:rFonts w:cs="Times New Roman"/>
          <w:noProof/>
          <w:sz w:val="20"/>
          <w:szCs w:val="20"/>
        </w:rPr>
        <w:t>160296</w:t>
      </w:r>
      <w:r w:rsidRPr="00DC2BD8">
        <w:rPr>
          <w:rFonts w:cs="Times New Roman"/>
          <w:noProof/>
          <w:sz w:val="20"/>
          <w:szCs w:val="20"/>
        </w:rPr>
        <w:t>.</w:t>
      </w:r>
      <w:r>
        <w:rPr>
          <w:rFonts w:cs="Times New Roman"/>
          <w:noProof/>
          <w:sz w:val="20"/>
          <w:szCs w:val="20"/>
        </w:rPr>
        <w:t xml:space="preserve">sdo2600           </w:t>
      </w:r>
      <w:r>
        <w:rPr>
          <w:rFonts w:cs="Times New Roman"/>
          <w:noProof/>
          <w:sz w:val="20"/>
          <w:szCs w:val="20"/>
        </w:rPr>
        <w:tab/>
        <w:t xml:space="preserve">  shruti</w:t>
      </w:r>
      <w:r w:rsidRPr="00DC2BD8">
        <w:rPr>
          <w:rFonts w:cs="Times New Roman"/>
          <w:noProof/>
          <w:sz w:val="20"/>
          <w:szCs w:val="20"/>
        </w:rPr>
        <w:t xml:space="preserve">         long            job_script           --     1     4 </w:t>
      </w:r>
      <w:r>
        <w:rPr>
          <w:rFonts w:cs="Times New Roman"/>
          <w:noProof/>
          <w:sz w:val="20"/>
          <w:szCs w:val="20"/>
        </w:rPr>
        <w:tab/>
        <w:t xml:space="preserve">  16gb   --  R</w:t>
      </w:r>
      <w:r w:rsidRPr="00DC2BD8">
        <w:rPr>
          <w:rFonts w:cs="Times New Roman"/>
          <w:noProof/>
          <w:sz w:val="20"/>
          <w:szCs w:val="20"/>
        </w:rPr>
        <w:t xml:space="preserve">  --</w:t>
      </w:r>
    </w:p>
    <w:p w14:paraId="4E61AA8B" w14:textId="77777777" w:rsidR="00CA23C6" w:rsidRDefault="00CA23C6" w:rsidP="00CA23C6">
      <w:pPr>
        <w:rPr>
          <w:rFonts w:cs="Times New Roman"/>
          <w:noProof/>
          <w:sz w:val="20"/>
          <w:szCs w:val="20"/>
        </w:rPr>
      </w:pPr>
      <w:r>
        <w:rPr>
          <w:rFonts w:cs="Times New Roman"/>
          <w:noProof/>
          <w:sz w:val="20"/>
          <w:szCs w:val="20"/>
        </w:rPr>
        <w:t>160297</w:t>
      </w:r>
      <w:r w:rsidRPr="00DC2BD8">
        <w:rPr>
          <w:rFonts w:cs="Times New Roman"/>
          <w:noProof/>
          <w:sz w:val="20"/>
          <w:szCs w:val="20"/>
        </w:rPr>
        <w:t>.</w:t>
      </w:r>
      <w:r>
        <w:rPr>
          <w:rFonts w:cs="Times New Roman"/>
          <w:noProof/>
          <w:sz w:val="20"/>
          <w:szCs w:val="20"/>
        </w:rPr>
        <w:t xml:space="preserve">sdo2600           </w:t>
      </w:r>
      <w:r>
        <w:rPr>
          <w:rFonts w:cs="Times New Roman"/>
          <w:noProof/>
          <w:sz w:val="20"/>
          <w:szCs w:val="20"/>
        </w:rPr>
        <w:tab/>
        <w:t xml:space="preserve">  shruti</w:t>
      </w:r>
      <w:r w:rsidRPr="00DC2BD8">
        <w:rPr>
          <w:rFonts w:cs="Times New Roman"/>
          <w:noProof/>
          <w:sz w:val="20"/>
          <w:szCs w:val="20"/>
        </w:rPr>
        <w:t xml:space="preserve">         long            job_script           --     1     4 </w:t>
      </w:r>
      <w:r>
        <w:rPr>
          <w:rFonts w:cs="Times New Roman"/>
          <w:noProof/>
          <w:sz w:val="20"/>
          <w:szCs w:val="20"/>
        </w:rPr>
        <w:tab/>
        <w:t xml:space="preserve">  16gb   --  R</w:t>
      </w:r>
      <w:r w:rsidRPr="00DC2BD8">
        <w:rPr>
          <w:rFonts w:cs="Times New Roman"/>
          <w:noProof/>
          <w:sz w:val="20"/>
          <w:szCs w:val="20"/>
        </w:rPr>
        <w:t xml:space="preserve">  --</w:t>
      </w:r>
    </w:p>
    <w:p w14:paraId="13D86BFE" w14:textId="77777777" w:rsidR="00D622F1" w:rsidRDefault="00D622F1" w:rsidP="00D804CE">
      <w:pPr>
        <w:rPr>
          <w:rFonts w:cs="Times New Roman"/>
          <w:b/>
          <w:noProof/>
        </w:rPr>
      </w:pPr>
    </w:p>
    <w:p w14:paraId="70B3AC6A" w14:textId="77777777" w:rsidR="000E2662" w:rsidRPr="000E2662" w:rsidRDefault="000E2662" w:rsidP="00D804CE">
      <w:pPr>
        <w:rPr>
          <w:rFonts w:cs="Times New Roman"/>
          <w:b/>
          <w:noProof/>
        </w:rPr>
      </w:pPr>
      <w:r>
        <w:rPr>
          <w:rFonts w:cs="Times New Roman"/>
          <w:b/>
          <w:noProof/>
        </w:rPr>
        <w:t>Shell Script for qrls:-</w:t>
      </w:r>
    </w:p>
    <w:p w14:paraId="37EA40BD" w14:textId="77777777" w:rsidR="00D804CE" w:rsidRPr="00D804CE" w:rsidRDefault="00D804CE" w:rsidP="00D804CE">
      <w:pPr>
        <w:rPr>
          <w:rFonts w:cs="Times New Roman"/>
          <w:noProof/>
        </w:rPr>
      </w:pPr>
      <w:r w:rsidRPr="00D804CE">
        <w:rPr>
          <w:rFonts w:cs="Times New Roman"/>
          <w:noProof/>
        </w:rPr>
        <w:t>#!/bin/bash</w:t>
      </w:r>
    </w:p>
    <w:p w14:paraId="30C27198" w14:textId="77777777" w:rsidR="00D804CE" w:rsidRPr="00D804CE" w:rsidRDefault="00D804CE" w:rsidP="00D804CE">
      <w:pPr>
        <w:rPr>
          <w:rFonts w:cs="Times New Roman"/>
          <w:noProof/>
        </w:rPr>
      </w:pPr>
      <w:r w:rsidRPr="00D804CE">
        <w:rPr>
          <w:rFonts w:cs="Times New Roman"/>
          <w:noProof/>
        </w:rPr>
        <w:t>#set -x</w:t>
      </w:r>
    </w:p>
    <w:p w14:paraId="2E8CB361" w14:textId="77777777" w:rsidR="00D804CE" w:rsidRPr="00D804CE" w:rsidRDefault="00D804CE" w:rsidP="00D804CE">
      <w:pPr>
        <w:rPr>
          <w:rFonts w:cs="Times New Roman"/>
          <w:noProof/>
        </w:rPr>
      </w:pPr>
      <w:r w:rsidRPr="00D804CE">
        <w:rPr>
          <w:rFonts w:cs="Times New Roman"/>
          <w:noProof/>
        </w:rPr>
        <w:t>echo "command started with \"$*\"" &gt;/tmp/qrls.log</w:t>
      </w:r>
    </w:p>
    <w:p w14:paraId="66CA5DF0" w14:textId="77777777" w:rsidR="00D804CE" w:rsidRPr="00D804CE" w:rsidRDefault="00D804CE" w:rsidP="00D804CE">
      <w:pPr>
        <w:rPr>
          <w:rFonts w:cs="Times New Roman"/>
          <w:noProof/>
        </w:rPr>
      </w:pPr>
      <w:r w:rsidRPr="00D804CE">
        <w:rPr>
          <w:rFonts w:cs="Times New Roman"/>
          <w:noProof/>
        </w:rPr>
        <w:t>USER_NAME=$1</w:t>
      </w:r>
    </w:p>
    <w:p w14:paraId="7C82A7E3" w14:textId="77777777" w:rsidR="00D804CE" w:rsidRPr="00D804CE" w:rsidRDefault="00D804CE" w:rsidP="00D804CE">
      <w:pPr>
        <w:rPr>
          <w:rFonts w:cs="Times New Roman"/>
          <w:noProof/>
        </w:rPr>
      </w:pPr>
      <w:r w:rsidRPr="00D804CE">
        <w:rPr>
          <w:rFonts w:cs="Times New Roman"/>
          <w:noProof/>
        </w:rPr>
        <w:t>JOBID=$2</w:t>
      </w:r>
    </w:p>
    <w:p w14:paraId="3B6F984A" w14:textId="77777777" w:rsidR="00D804CE" w:rsidRPr="00D804CE" w:rsidRDefault="00D804CE" w:rsidP="00D804CE">
      <w:pPr>
        <w:rPr>
          <w:rFonts w:cs="Times New Roman"/>
          <w:noProof/>
        </w:rPr>
      </w:pPr>
      <w:r w:rsidRPr="00D804CE">
        <w:rPr>
          <w:rFonts w:cs="Times New Roman"/>
          <w:noProof/>
        </w:rPr>
        <w:t>if [ ! "$USER_NAME" ] || [ ! "$JOBID" ]; then</w:t>
      </w:r>
    </w:p>
    <w:p w14:paraId="43322D38" w14:textId="77777777" w:rsidR="00D804CE" w:rsidRPr="00D804CE" w:rsidRDefault="00D804CE" w:rsidP="00D804CE">
      <w:pPr>
        <w:rPr>
          <w:rFonts w:cs="Times New Roman"/>
          <w:noProof/>
        </w:rPr>
      </w:pPr>
      <w:r w:rsidRPr="00D804CE">
        <w:rPr>
          <w:rFonts w:cs="Times New Roman"/>
          <w:noProof/>
        </w:rPr>
        <w:t xml:space="preserve">        echo "$0 &lt;UserID&gt; &lt;JOBID&gt;"</w:t>
      </w:r>
    </w:p>
    <w:p w14:paraId="76FD8B1E" w14:textId="77777777" w:rsidR="00D804CE" w:rsidRPr="00D804CE" w:rsidRDefault="00D804CE" w:rsidP="00D804CE">
      <w:pPr>
        <w:rPr>
          <w:rFonts w:cs="Times New Roman"/>
          <w:noProof/>
        </w:rPr>
      </w:pPr>
      <w:r w:rsidRPr="00D804CE">
        <w:rPr>
          <w:rFonts w:cs="Times New Roman"/>
          <w:noProof/>
        </w:rPr>
        <w:t xml:space="preserve">        exit 10</w:t>
      </w:r>
    </w:p>
    <w:p w14:paraId="77CEEC90" w14:textId="77777777" w:rsidR="00D804CE" w:rsidRDefault="00D804CE" w:rsidP="00D804CE">
      <w:pPr>
        <w:rPr>
          <w:rFonts w:cs="Times New Roman"/>
          <w:noProof/>
        </w:rPr>
      </w:pPr>
      <w:r w:rsidRPr="00D804CE">
        <w:rPr>
          <w:rFonts w:cs="Times New Roman"/>
          <w:noProof/>
        </w:rPr>
        <w:t>fi</w:t>
      </w:r>
    </w:p>
    <w:p w14:paraId="58565B74" w14:textId="77777777" w:rsidR="00D622F1" w:rsidRPr="00D804CE" w:rsidRDefault="00D622F1" w:rsidP="00D804CE">
      <w:pPr>
        <w:rPr>
          <w:rFonts w:cs="Times New Roman"/>
          <w:noProof/>
        </w:rPr>
      </w:pPr>
    </w:p>
    <w:p w14:paraId="03FF56D3" w14:textId="77777777" w:rsidR="00D804CE" w:rsidRPr="00D804CE" w:rsidRDefault="00D804CE" w:rsidP="00D804CE">
      <w:pPr>
        <w:rPr>
          <w:rFonts w:cs="Times New Roman"/>
          <w:noProof/>
        </w:rPr>
      </w:pPr>
      <w:r w:rsidRPr="00D804CE">
        <w:rPr>
          <w:rFonts w:cs="Times New Roman"/>
          <w:noProof/>
        </w:rPr>
        <w:t>echo "Executing \"ssh $USER_NAME@sdo2600 \"qrls $JOBID\"\"" &gt;&gt;/tmp/qrls.log</w:t>
      </w:r>
    </w:p>
    <w:p w14:paraId="75B27C6B" w14:textId="77777777" w:rsidR="00D804CE" w:rsidRPr="00D804CE" w:rsidRDefault="00D804CE" w:rsidP="00D804CE">
      <w:pPr>
        <w:rPr>
          <w:rFonts w:cs="Times New Roman"/>
          <w:noProof/>
        </w:rPr>
      </w:pPr>
      <w:r w:rsidRPr="00D804CE">
        <w:rPr>
          <w:rFonts w:cs="Times New Roman"/>
          <w:noProof/>
        </w:rPr>
        <w:t>ssh 1&gt;&amp;2 2&gt;&gt;/tmp/qrls.log -vvv $USER_NAME@sdo2600 "qrls $JOBID"</w:t>
      </w:r>
    </w:p>
    <w:p w14:paraId="5B5C15AC" w14:textId="77777777" w:rsidR="00430032" w:rsidRDefault="00D804CE" w:rsidP="00D804CE">
      <w:pPr>
        <w:rPr>
          <w:rFonts w:cs="Times New Roman"/>
          <w:noProof/>
        </w:rPr>
      </w:pPr>
      <w:r w:rsidRPr="00D804CE">
        <w:rPr>
          <w:rFonts w:cs="Times New Roman"/>
          <w:noProof/>
        </w:rPr>
        <w:t>~</w:t>
      </w:r>
    </w:p>
    <w:p w14:paraId="21FB7928" w14:textId="77777777" w:rsidR="00AE0134" w:rsidRDefault="00843BCB" w:rsidP="00AE0134">
      <w:pPr>
        <w:keepNext/>
      </w:pPr>
      <w:r>
        <w:rPr>
          <w:noProof/>
          <w:lang w:eastAsia="en-US"/>
        </w:rPr>
        <w:lastRenderedPageBreak/>
        <w:drawing>
          <wp:inline distT="0" distB="0" distL="0" distR="0" wp14:anchorId="669D24DD" wp14:editId="359C3290">
            <wp:extent cx="5942965" cy="7543800"/>
            <wp:effectExtent l="0" t="0" r="635" b="9525"/>
            <wp:docPr id="686" name="Picture 685" descr="q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ls.png"/>
                    <pic:cNvPicPr/>
                  </pic:nvPicPr>
                  <pic:blipFill>
                    <a:blip r:embed="rId28"/>
                    <a:stretch>
                      <a:fillRect/>
                    </a:stretch>
                  </pic:blipFill>
                  <pic:spPr>
                    <a:xfrm>
                      <a:off x="0" y="0"/>
                      <a:ext cx="5942965" cy="7543800"/>
                    </a:xfrm>
                    <a:prstGeom prst="rect">
                      <a:avLst/>
                    </a:prstGeom>
                  </pic:spPr>
                </pic:pic>
              </a:graphicData>
            </a:graphic>
          </wp:inline>
        </w:drawing>
      </w:r>
    </w:p>
    <w:p w14:paraId="4186A00B" w14:textId="63160CF0" w:rsidR="00AE0134" w:rsidRPr="00FB5A4D" w:rsidRDefault="00AE0134" w:rsidP="00AE0134">
      <w:pPr>
        <w:pStyle w:val="Caption"/>
        <w:ind w:left="1440" w:firstLine="720"/>
        <w:rPr>
          <w:rFonts w:cs="Times New Roman"/>
          <w:noProof/>
          <w:sz w:val="16"/>
          <w:szCs w:val="16"/>
        </w:rPr>
      </w:pPr>
      <w:bookmarkStart w:id="30" w:name="_Toc453890700"/>
      <w:r>
        <w:t xml:space="preserve">Figure </w:t>
      </w:r>
      <w:fldSimple w:instr=" SEQ Figure \* ARABIC ">
        <w:r w:rsidR="005E6938">
          <w:rPr>
            <w:noProof/>
          </w:rPr>
          <w:t>8</w:t>
        </w:r>
      </w:fldSimple>
      <w:r w:rsidR="00DE352C">
        <w:rPr>
          <w:szCs w:val="24"/>
        </w:rPr>
        <w:t>: R</w:t>
      </w:r>
      <w:r w:rsidRPr="00AE0134">
        <w:rPr>
          <w:szCs w:val="24"/>
        </w:rPr>
        <w:t>eleased jobs sequence diagram</w:t>
      </w:r>
      <w:bookmarkEnd w:id="30"/>
    </w:p>
    <w:p w14:paraId="76B84A9D" w14:textId="05324121" w:rsidR="006634BD" w:rsidRDefault="006634BD" w:rsidP="00AE0134">
      <w:pPr>
        <w:pStyle w:val="Caption"/>
      </w:pPr>
    </w:p>
    <w:p w14:paraId="17134ECA" w14:textId="77777777" w:rsidR="008C6538" w:rsidRPr="00FB5A4D" w:rsidRDefault="006634BD" w:rsidP="006634BD">
      <w:pPr>
        <w:pStyle w:val="Caption"/>
        <w:ind w:left="1440" w:firstLine="720"/>
        <w:rPr>
          <w:rFonts w:cs="Times New Roman"/>
          <w:noProof/>
          <w:sz w:val="16"/>
          <w:szCs w:val="16"/>
        </w:rPr>
      </w:pPr>
      <w:r w:rsidRPr="006634BD">
        <w:rPr>
          <w:sz w:val="16"/>
          <w:szCs w:val="16"/>
        </w:rPr>
        <w:t xml:space="preserve">Figure </w:t>
      </w:r>
      <w:r w:rsidR="00E01D93">
        <w:rPr>
          <w:sz w:val="16"/>
          <w:szCs w:val="16"/>
        </w:rPr>
        <w:t xml:space="preserve">9: </w:t>
      </w:r>
      <w:r>
        <w:rPr>
          <w:sz w:val="16"/>
          <w:szCs w:val="16"/>
        </w:rPr>
        <w:t xml:space="preserve"> released jobs sequence diagram</w:t>
      </w:r>
    </w:p>
    <w:p w14:paraId="5AC268A2" w14:textId="77777777" w:rsidR="0030433D" w:rsidRDefault="00DB55EF" w:rsidP="0030433D">
      <w:pPr>
        <w:rPr>
          <w:rFonts w:cs="Times New Roman"/>
          <w:noProof/>
        </w:rPr>
      </w:pPr>
      <w:r>
        <w:rPr>
          <w:rFonts w:cs="Times New Roman"/>
          <w:noProof/>
        </w:rPr>
        <w:t>[6]</w:t>
      </w:r>
      <w:r>
        <w:rPr>
          <w:rFonts w:cs="Times New Roman"/>
          <w:noProof/>
        </w:rPr>
        <w:tab/>
      </w:r>
      <w:r w:rsidRPr="006634BD">
        <w:rPr>
          <w:rFonts w:cs="Times New Roman"/>
          <w:b/>
          <w:noProof/>
        </w:rPr>
        <w:t>qdel</w:t>
      </w:r>
      <w:r>
        <w:rPr>
          <w:rFonts w:cs="Times New Roman"/>
          <w:noProof/>
        </w:rPr>
        <w:tab/>
        <w:t>-</w:t>
      </w:r>
      <w:r>
        <w:rPr>
          <w:rFonts w:cs="Times New Roman"/>
          <w:noProof/>
        </w:rPr>
        <w:tab/>
        <w:t>Deletes an executable script to PBS server to delete a job</w:t>
      </w:r>
    </w:p>
    <w:p w14:paraId="6F34F31A" w14:textId="77777777" w:rsidR="00DB55EF" w:rsidRPr="00DB55EF" w:rsidRDefault="00DB55EF" w:rsidP="0030433D">
      <w:pPr>
        <w:rPr>
          <w:rFonts w:cs="Times New Roman"/>
          <w:i/>
          <w:noProof/>
        </w:rPr>
      </w:pPr>
      <w:r>
        <w:rPr>
          <w:rFonts w:cs="Times New Roman"/>
          <w:noProof/>
        </w:rPr>
        <w:t>Usage:</w:t>
      </w:r>
      <w:r>
        <w:rPr>
          <w:rFonts w:cs="Times New Roman"/>
          <w:noProof/>
        </w:rPr>
        <w:tab/>
      </w:r>
      <w:r>
        <w:rPr>
          <w:rFonts w:cs="Times New Roman"/>
          <w:i/>
          <w:noProof/>
        </w:rPr>
        <w:t>qdel [{-a &lt;asynchronous delete&gt;|-m &lt;message&gt;|-p|-W &lt;delay&gt;|-t &lt;array_range&gt;}]&lt;JOBID&gt;[&lt;JOBID&gt;]…|’all’|’</w:t>
      </w:r>
      <w:r w:rsidR="003F10E6">
        <w:rPr>
          <w:rFonts w:cs="Times New Roman"/>
          <w:i/>
          <w:noProof/>
        </w:rPr>
        <w:t>ALL</w:t>
      </w:r>
      <w:r>
        <w:rPr>
          <w:rFonts w:cs="Times New Roman"/>
          <w:i/>
          <w:noProof/>
        </w:rPr>
        <w:t>’</w:t>
      </w:r>
    </w:p>
    <w:p w14:paraId="3E243577" w14:textId="1715ADF0" w:rsidR="0027167D" w:rsidRDefault="0027167D" w:rsidP="0027167D">
      <w:pPr>
        <w:pStyle w:val="Caption"/>
        <w:keepNext/>
      </w:pPr>
      <w:bookmarkStart w:id="31" w:name="_Toc453626068"/>
      <w:r>
        <w:t xml:space="preserve">Table </w:t>
      </w:r>
      <w:fldSimple w:instr=" SEQ Table \* ARABIC ">
        <w:r w:rsidR="005E6938">
          <w:rPr>
            <w:noProof/>
          </w:rPr>
          <w:t>5</w:t>
        </w:r>
      </w:fldSimple>
      <w:r>
        <w:t>: qdel Attributes</w:t>
      </w:r>
      <w:bookmarkEnd w:id="31"/>
    </w:p>
    <w:tbl>
      <w:tblPr>
        <w:tblStyle w:val="TableGrid"/>
        <w:tblW w:w="0" w:type="auto"/>
        <w:tblLook w:val="04A0" w:firstRow="1" w:lastRow="0" w:firstColumn="1" w:lastColumn="0" w:noHBand="0" w:noVBand="1"/>
      </w:tblPr>
      <w:tblGrid>
        <w:gridCol w:w="3116"/>
        <w:gridCol w:w="3117"/>
        <w:gridCol w:w="3117"/>
      </w:tblGrid>
      <w:tr w:rsidR="00DB55EF" w14:paraId="4260D862" w14:textId="77777777" w:rsidTr="00DB55EF">
        <w:tc>
          <w:tcPr>
            <w:tcW w:w="3116" w:type="dxa"/>
          </w:tcPr>
          <w:p w14:paraId="5D5F2DFF" w14:textId="77777777" w:rsidR="00DB55EF" w:rsidRDefault="003F10E6" w:rsidP="0030433D">
            <w:pPr>
              <w:rPr>
                <w:rFonts w:cs="Times New Roman"/>
                <w:noProof/>
              </w:rPr>
            </w:pPr>
            <w:r>
              <w:rPr>
                <w:rFonts w:cs="Times New Roman"/>
                <w:noProof/>
              </w:rPr>
              <w:t>-a</w:t>
            </w:r>
          </w:p>
        </w:tc>
        <w:tc>
          <w:tcPr>
            <w:tcW w:w="3117" w:type="dxa"/>
          </w:tcPr>
          <w:p w14:paraId="27746BBA" w14:textId="77777777" w:rsidR="00DB55EF" w:rsidRDefault="00B71DE2" w:rsidP="0030433D">
            <w:pPr>
              <w:rPr>
                <w:rFonts w:cs="Times New Roman"/>
                <w:noProof/>
              </w:rPr>
            </w:pPr>
            <w:r>
              <w:rPr>
                <w:rFonts w:cs="Times New Roman"/>
                <w:noProof/>
              </w:rPr>
              <w:t>asynchronous delete</w:t>
            </w:r>
          </w:p>
        </w:tc>
        <w:tc>
          <w:tcPr>
            <w:tcW w:w="3117" w:type="dxa"/>
          </w:tcPr>
          <w:p w14:paraId="38557B1D" w14:textId="77777777" w:rsidR="00DB55EF" w:rsidRDefault="00B71DE2" w:rsidP="0030433D">
            <w:pPr>
              <w:rPr>
                <w:rFonts w:cs="Times New Roman"/>
                <w:noProof/>
              </w:rPr>
            </w:pPr>
            <w:r>
              <w:rPr>
                <w:rFonts w:cs="Times New Roman"/>
                <w:noProof/>
              </w:rPr>
              <w:t>User can delete job asynchronously</w:t>
            </w:r>
          </w:p>
        </w:tc>
      </w:tr>
      <w:tr w:rsidR="00DB55EF" w14:paraId="0CB4F9CC" w14:textId="77777777" w:rsidTr="00DB55EF">
        <w:tc>
          <w:tcPr>
            <w:tcW w:w="3116" w:type="dxa"/>
          </w:tcPr>
          <w:p w14:paraId="185A0112" w14:textId="77777777" w:rsidR="00DB55EF" w:rsidRDefault="003F10E6" w:rsidP="0030433D">
            <w:pPr>
              <w:rPr>
                <w:rFonts w:cs="Times New Roman"/>
                <w:noProof/>
              </w:rPr>
            </w:pPr>
            <w:r>
              <w:rPr>
                <w:rFonts w:cs="Times New Roman"/>
                <w:noProof/>
              </w:rPr>
              <w:t>-W</w:t>
            </w:r>
          </w:p>
        </w:tc>
        <w:tc>
          <w:tcPr>
            <w:tcW w:w="3117" w:type="dxa"/>
          </w:tcPr>
          <w:p w14:paraId="4FE7BE5E" w14:textId="77777777" w:rsidR="00DB55EF" w:rsidRDefault="00B71DE2" w:rsidP="0030433D">
            <w:pPr>
              <w:rPr>
                <w:rFonts w:cs="Times New Roman"/>
                <w:noProof/>
              </w:rPr>
            </w:pPr>
            <w:r>
              <w:rPr>
                <w:rFonts w:cs="Times New Roman"/>
                <w:noProof/>
              </w:rPr>
              <w:t>delay</w:t>
            </w:r>
          </w:p>
        </w:tc>
        <w:tc>
          <w:tcPr>
            <w:tcW w:w="3117" w:type="dxa"/>
          </w:tcPr>
          <w:p w14:paraId="087F0A26" w14:textId="77777777" w:rsidR="00DB55EF" w:rsidRDefault="00B71DE2" w:rsidP="0030433D">
            <w:pPr>
              <w:rPr>
                <w:rFonts w:cs="Times New Roman"/>
                <w:noProof/>
              </w:rPr>
            </w:pPr>
            <w:r>
              <w:rPr>
                <w:rFonts w:cs="Times New Roman"/>
                <w:noProof/>
              </w:rPr>
              <w:t>Specify wating time for delete</w:t>
            </w:r>
          </w:p>
        </w:tc>
      </w:tr>
      <w:tr w:rsidR="00DB55EF" w14:paraId="79F5CA0E" w14:textId="77777777" w:rsidTr="00DB55EF">
        <w:tc>
          <w:tcPr>
            <w:tcW w:w="3116" w:type="dxa"/>
          </w:tcPr>
          <w:p w14:paraId="15DFBE1C" w14:textId="77777777" w:rsidR="00DB55EF" w:rsidRDefault="003F10E6" w:rsidP="0030433D">
            <w:pPr>
              <w:rPr>
                <w:rFonts w:cs="Times New Roman"/>
                <w:noProof/>
              </w:rPr>
            </w:pPr>
            <w:r>
              <w:rPr>
                <w:rFonts w:cs="Times New Roman"/>
                <w:noProof/>
              </w:rPr>
              <w:t>-p</w:t>
            </w:r>
          </w:p>
        </w:tc>
        <w:tc>
          <w:tcPr>
            <w:tcW w:w="3117" w:type="dxa"/>
          </w:tcPr>
          <w:p w14:paraId="438CF816" w14:textId="77777777" w:rsidR="00DB55EF" w:rsidRDefault="00B71DE2" w:rsidP="0030433D">
            <w:pPr>
              <w:rPr>
                <w:rFonts w:cs="Times New Roman"/>
                <w:noProof/>
              </w:rPr>
            </w:pPr>
            <w:r>
              <w:rPr>
                <w:rFonts w:cs="Times New Roman"/>
                <w:noProof/>
              </w:rPr>
              <w:t>purge</w:t>
            </w:r>
          </w:p>
        </w:tc>
        <w:tc>
          <w:tcPr>
            <w:tcW w:w="3117" w:type="dxa"/>
          </w:tcPr>
          <w:p w14:paraId="12163B83" w14:textId="77777777" w:rsidR="00DB55EF" w:rsidRDefault="00B71DE2" w:rsidP="0030433D">
            <w:pPr>
              <w:rPr>
                <w:rFonts w:cs="Times New Roman"/>
                <w:noProof/>
              </w:rPr>
            </w:pPr>
            <w:r>
              <w:rPr>
                <w:rFonts w:cs="Times New Roman"/>
                <w:noProof/>
              </w:rPr>
              <w:t>Forcibily deletes a job</w:t>
            </w:r>
          </w:p>
        </w:tc>
      </w:tr>
      <w:tr w:rsidR="003F10E6" w14:paraId="254C58E1" w14:textId="77777777" w:rsidTr="00DB55EF">
        <w:tc>
          <w:tcPr>
            <w:tcW w:w="3116" w:type="dxa"/>
          </w:tcPr>
          <w:p w14:paraId="65558780" w14:textId="77777777" w:rsidR="003F10E6" w:rsidRDefault="003F10E6" w:rsidP="0030433D">
            <w:pPr>
              <w:rPr>
                <w:rFonts w:cs="Times New Roman"/>
                <w:noProof/>
              </w:rPr>
            </w:pPr>
            <w:r>
              <w:rPr>
                <w:rFonts w:cs="Times New Roman"/>
                <w:noProof/>
              </w:rPr>
              <w:t>-m</w:t>
            </w:r>
          </w:p>
        </w:tc>
        <w:tc>
          <w:tcPr>
            <w:tcW w:w="3117" w:type="dxa"/>
          </w:tcPr>
          <w:p w14:paraId="1D3C22A0" w14:textId="77777777" w:rsidR="003F10E6" w:rsidRDefault="00B71DE2" w:rsidP="0030433D">
            <w:pPr>
              <w:rPr>
                <w:rFonts w:cs="Times New Roman"/>
                <w:noProof/>
              </w:rPr>
            </w:pPr>
            <w:r>
              <w:rPr>
                <w:rFonts w:cs="Times New Roman"/>
                <w:noProof/>
              </w:rPr>
              <w:t>message</w:t>
            </w:r>
          </w:p>
        </w:tc>
        <w:tc>
          <w:tcPr>
            <w:tcW w:w="3117" w:type="dxa"/>
          </w:tcPr>
          <w:p w14:paraId="270927E6" w14:textId="77777777" w:rsidR="003F10E6" w:rsidRDefault="00B71DE2" w:rsidP="0030433D">
            <w:pPr>
              <w:rPr>
                <w:rFonts w:cs="Times New Roman"/>
                <w:noProof/>
              </w:rPr>
            </w:pPr>
            <w:r>
              <w:rPr>
                <w:rFonts w:cs="Times New Roman"/>
                <w:noProof/>
              </w:rPr>
              <w:t xml:space="preserve">Sends email </w:t>
            </w:r>
            <w:r w:rsidR="001F0DA9">
              <w:rPr>
                <w:rFonts w:cs="Times New Roman"/>
                <w:noProof/>
              </w:rPr>
              <w:t xml:space="preserve">message with deletion </w:t>
            </w:r>
            <w:r>
              <w:rPr>
                <w:rFonts w:cs="Times New Roman"/>
                <w:noProof/>
              </w:rPr>
              <w:t xml:space="preserve"> </w:t>
            </w:r>
          </w:p>
        </w:tc>
      </w:tr>
      <w:tr w:rsidR="003F10E6" w14:paraId="4B269B1F" w14:textId="77777777" w:rsidTr="00DB55EF">
        <w:tc>
          <w:tcPr>
            <w:tcW w:w="3116" w:type="dxa"/>
          </w:tcPr>
          <w:p w14:paraId="7CFA7DA9" w14:textId="77777777" w:rsidR="003F10E6" w:rsidRDefault="003F10E6" w:rsidP="0030433D">
            <w:pPr>
              <w:rPr>
                <w:rFonts w:cs="Times New Roman"/>
                <w:noProof/>
              </w:rPr>
            </w:pPr>
            <w:r>
              <w:rPr>
                <w:rFonts w:cs="Times New Roman"/>
                <w:noProof/>
              </w:rPr>
              <w:t>-t</w:t>
            </w:r>
          </w:p>
        </w:tc>
        <w:tc>
          <w:tcPr>
            <w:tcW w:w="3117" w:type="dxa"/>
          </w:tcPr>
          <w:p w14:paraId="30B3B900" w14:textId="77777777" w:rsidR="003F10E6" w:rsidRDefault="00B71DE2" w:rsidP="0030433D">
            <w:pPr>
              <w:rPr>
                <w:rFonts w:cs="Times New Roman"/>
                <w:noProof/>
              </w:rPr>
            </w:pPr>
            <w:r>
              <w:rPr>
                <w:rFonts w:cs="Times New Roman"/>
                <w:noProof/>
              </w:rPr>
              <w:t>array_range</w:t>
            </w:r>
          </w:p>
        </w:tc>
        <w:tc>
          <w:tcPr>
            <w:tcW w:w="3117" w:type="dxa"/>
          </w:tcPr>
          <w:p w14:paraId="79CD1189" w14:textId="77777777" w:rsidR="003F10E6" w:rsidRDefault="001F0DA9" w:rsidP="0030433D">
            <w:pPr>
              <w:rPr>
                <w:rFonts w:cs="Times New Roman"/>
                <w:noProof/>
              </w:rPr>
            </w:pPr>
            <w:r>
              <w:rPr>
                <w:rFonts w:cs="Times New Roman"/>
                <w:noProof/>
              </w:rPr>
              <w:t>The command is used for a range of jobs specified in an array.</w:t>
            </w:r>
          </w:p>
        </w:tc>
      </w:tr>
    </w:tbl>
    <w:p w14:paraId="2319D2E6" w14:textId="77777777" w:rsidR="00825B2C" w:rsidRDefault="00825B2C" w:rsidP="00825B2C">
      <w:pPr>
        <w:rPr>
          <w:rFonts w:cs="Times New Roman"/>
          <w:b/>
          <w:noProof/>
        </w:rPr>
      </w:pPr>
    </w:p>
    <w:p w14:paraId="30BC84D7" w14:textId="77777777" w:rsidR="00825B2C" w:rsidRPr="000E2662" w:rsidRDefault="00825B2C" w:rsidP="00825B2C">
      <w:pPr>
        <w:rPr>
          <w:rFonts w:cs="Times New Roman"/>
          <w:b/>
          <w:noProof/>
        </w:rPr>
      </w:pPr>
      <w:r w:rsidRPr="000E2662">
        <w:rPr>
          <w:rFonts w:cs="Times New Roman"/>
          <w:b/>
          <w:noProof/>
        </w:rPr>
        <w:t>Shell Script for qdel:-</w:t>
      </w:r>
    </w:p>
    <w:p w14:paraId="4B410A4A" w14:textId="77777777" w:rsidR="00825B2C" w:rsidRPr="000E7657" w:rsidRDefault="00825B2C" w:rsidP="00825B2C">
      <w:pPr>
        <w:rPr>
          <w:rFonts w:cs="Times New Roman"/>
          <w:noProof/>
        </w:rPr>
      </w:pPr>
      <w:r w:rsidRPr="000E7657">
        <w:rPr>
          <w:rFonts w:cs="Times New Roman"/>
          <w:noProof/>
        </w:rPr>
        <w:t>#!/bin/bash</w:t>
      </w:r>
    </w:p>
    <w:p w14:paraId="19349F16" w14:textId="77777777" w:rsidR="00825B2C" w:rsidRPr="000E7657" w:rsidRDefault="00825B2C" w:rsidP="00825B2C">
      <w:pPr>
        <w:rPr>
          <w:rFonts w:cs="Times New Roman"/>
          <w:noProof/>
        </w:rPr>
      </w:pPr>
      <w:r w:rsidRPr="000E7657">
        <w:rPr>
          <w:rFonts w:cs="Times New Roman"/>
          <w:noProof/>
        </w:rPr>
        <w:t>#set -x</w:t>
      </w:r>
    </w:p>
    <w:p w14:paraId="12C7DF8B" w14:textId="77777777" w:rsidR="00825B2C" w:rsidRPr="000E7657" w:rsidRDefault="00825B2C" w:rsidP="00825B2C">
      <w:pPr>
        <w:rPr>
          <w:rFonts w:cs="Times New Roman"/>
          <w:noProof/>
        </w:rPr>
      </w:pPr>
      <w:r w:rsidRPr="000E7657">
        <w:rPr>
          <w:rFonts w:cs="Times New Roman"/>
          <w:noProof/>
        </w:rPr>
        <w:t>echo "command started with \"$*\"" &gt;/tmp/qdel.log</w:t>
      </w:r>
    </w:p>
    <w:p w14:paraId="18D79517" w14:textId="77777777" w:rsidR="00825B2C" w:rsidRPr="000E7657" w:rsidRDefault="00825B2C" w:rsidP="00825B2C">
      <w:pPr>
        <w:rPr>
          <w:rFonts w:cs="Times New Roman"/>
          <w:noProof/>
        </w:rPr>
      </w:pPr>
      <w:r w:rsidRPr="000E7657">
        <w:rPr>
          <w:rFonts w:cs="Times New Roman"/>
          <w:noProof/>
        </w:rPr>
        <w:t>USER_NAME=$1</w:t>
      </w:r>
    </w:p>
    <w:p w14:paraId="217F52AC" w14:textId="77777777" w:rsidR="00825B2C" w:rsidRPr="000E7657" w:rsidRDefault="00825B2C" w:rsidP="00825B2C">
      <w:pPr>
        <w:rPr>
          <w:rFonts w:cs="Times New Roman"/>
          <w:noProof/>
        </w:rPr>
      </w:pPr>
      <w:r w:rsidRPr="000E7657">
        <w:rPr>
          <w:rFonts w:cs="Times New Roman"/>
          <w:noProof/>
        </w:rPr>
        <w:t>JOBID=$2</w:t>
      </w:r>
    </w:p>
    <w:p w14:paraId="2C93569E" w14:textId="77777777" w:rsidR="00825B2C" w:rsidRPr="000E7657" w:rsidRDefault="00825B2C" w:rsidP="00825B2C">
      <w:pPr>
        <w:rPr>
          <w:rFonts w:cs="Times New Roman"/>
          <w:noProof/>
        </w:rPr>
      </w:pPr>
      <w:r w:rsidRPr="000E7657">
        <w:rPr>
          <w:rFonts w:cs="Times New Roman"/>
          <w:noProof/>
        </w:rPr>
        <w:t>if [ ! "$USER_NAME" ] || [ ! "$JOBID" ]; then</w:t>
      </w:r>
    </w:p>
    <w:p w14:paraId="2B6EC5D7" w14:textId="77777777" w:rsidR="00825B2C" w:rsidRPr="000E7657" w:rsidRDefault="00825B2C" w:rsidP="00825B2C">
      <w:pPr>
        <w:rPr>
          <w:rFonts w:cs="Times New Roman"/>
          <w:noProof/>
        </w:rPr>
      </w:pPr>
      <w:r w:rsidRPr="000E7657">
        <w:rPr>
          <w:rFonts w:cs="Times New Roman"/>
          <w:noProof/>
        </w:rPr>
        <w:t xml:space="preserve">        echo "$0 &lt;UserID&gt; &lt;JOBID&gt;"</w:t>
      </w:r>
    </w:p>
    <w:p w14:paraId="53A885CC" w14:textId="77777777" w:rsidR="00825B2C" w:rsidRPr="000E7657" w:rsidRDefault="00825B2C" w:rsidP="00825B2C">
      <w:pPr>
        <w:rPr>
          <w:rFonts w:cs="Times New Roman"/>
          <w:noProof/>
        </w:rPr>
      </w:pPr>
      <w:r w:rsidRPr="000E7657">
        <w:rPr>
          <w:rFonts w:cs="Times New Roman"/>
          <w:noProof/>
        </w:rPr>
        <w:t xml:space="preserve">        exit 10</w:t>
      </w:r>
    </w:p>
    <w:p w14:paraId="0321C1E6" w14:textId="77777777" w:rsidR="00825B2C" w:rsidRPr="000E7657" w:rsidRDefault="00825B2C" w:rsidP="00825B2C">
      <w:pPr>
        <w:rPr>
          <w:rFonts w:cs="Times New Roman"/>
          <w:noProof/>
        </w:rPr>
      </w:pPr>
      <w:r w:rsidRPr="000E7657">
        <w:rPr>
          <w:rFonts w:cs="Times New Roman"/>
          <w:noProof/>
        </w:rPr>
        <w:t>fi</w:t>
      </w:r>
    </w:p>
    <w:p w14:paraId="5A459B74" w14:textId="77777777" w:rsidR="00825B2C" w:rsidRPr="000E7657" w:rsidRDefault="00825B2C" w:rsidP="00825B2C">
      <w:pPr>
        <w:rPr>
          <w:rFonts w:cs="Times New Roman"/>
          <w:noProof/>
        </w:rPr>
      </w:pPr>
      <w:r w:rsidRPr="000E7657">
        <w:rPr>
          <w:rFonts w:cs="Times New Roman"/>
          <w:noProof/>
        </w:rPr>
        <w:t>echo "Executing \"ssh $USER_NAME@sdo2600 \"qdel $JOBID\"\"" &gt;&gt;/tmp/qdel.log</w:t>
      </w:r>
    </w:p>
    <w:p w14:paraId="3B6988BB" w14:textId="77777777" w:rsidR="00825B2C" w:rsidRDefault="00825B2C" w:rsidP="00825B2C">
      <w:pPr>
        <w:rPr>
          <w:rFonts w:cs="Times New Roman"/>
          <w:noProof/>
        </w:rPr>
      </w:pPr>
      <w:r w:rsidRPr="000E7657">
        <w:rPr>
          <w:rFonts w:cs="Times New Roman"/>
          <w:noProof/>
        </w:rPr>
        <w:t>ssh 1&gt;&amp;2 2&gt;&gt;/tmp/qdel.log -vvv $USER_NAME@sdo2600 "qdel $JOBID"</w:t>
      </w:r>
    </w:p>
    <w:p w14:paraId="1B38AA8D" w14:textId="77777777" w:rsidR="00AE0134" w:rsidRDefault="00843BCB" w:rsidP="00AE0134">
      <w:pPr>
        <w:keepNext/>
      </w:pPr>
      <w:r>
        <w:rPr>
          <w:noProof/>
          <w:lang w:eastAsia="en-US"/>
        </w:rPr>
        <w:lastRenderedPageBreak/>
        <w:drawing>
          <wp:inline distT="0" distB="0" distL="0" distR="0" wp14:anchorId="444C96F4" wp14:editId="4947E3E9">
            <wp:extent cx="5942330" cy="7520152"/>
            <wp:effectExtent l="0" t="0" r="1270" b="5080"/>
            <wp:docPr id="12" name="Picture 684" descr="qdel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el_ac.png"/>
                    <pic:cNvPicPr/>
                  </pic:nvPicPr>
                  <pic:blipFill>
                    <a:blip r:embed="rId29"/>
                    <a:stretch>
                      <a:fillRect/>
                    </a:stretch>
                  </pic:blipFill>
                  <pic:spPr>
                    <a:xfrm>
                      <a:off x="0" y="0"/>
                      <a:ext cx="5946507" cy="7525438"/>
                    </a:xfrm>
                    <a:prstGeom prst="rect">
                      <a:avLst/>
                    </a:prstGeom>
                  </pic:spPr>
                </pic:pic>
              </a:graphicData>
            </a:graphic>
          </wp:inline>
        </w:drawing>
      </w:r>
    </w:p>
    <w:p w14:paraId="0F9DE69D" w14:textId="656F1331" w:rsidR="00AE0134" w:rsidRPr="00FB5A4D" w:rsidRDefault="00AE0134" w:rsidP="00AE0134">
      <w:pPr>
        <w:pStyle w:val="Caption"/>
        <w:ind w:left="1440" w:firstLine="720"/>
        <w:rPr>
          <w:rFonts w:cs="Times New Roman"/>
          <w:noProof/>
          <w:sz w:val="16"/>
          <w:szCs w:val="16"/>
        </w:rPr>
      </w:pPr>
      <w:bookmarkStart w:id="32" w:name="_Toc453890701"/>
      <w:r>
        <w:t xml:space="preserve">Figure </w:t>
      </w:r>
      <w:fldSimple w:instr=" SEQ Figure \* ARABIC ">
        <w:r w:rsidR="005E6938">
          <w:rPr>
            <w:noProof/>
          </w:rPr>
          <w:t>9</w:t>
        </w:r>
      </w:fldSimple>
      <w:r>
        <w:t xml:space="preserve">: </w:t>
      </w:r>
      <w:r w:rsidR="00DE352C">
        <w:rPr>
          <w:szCs w:val="24"/>
        </w:rPr>
        <w:t>D</w:t>
      </w:r>
      <w:r w:rsidRPr="00AE0134">
        <w:rPr>
          <w:szCs w:val="24"/>
        </w:rPr>
        <w:t>eleted jobs sequence diagram</w:t>
      </w:r>
      <w:bookmarkEnd w:id="32"/>
    </w:p>
    <w:p w14:paraId="3670858C" w14:textId="0FD1621E" w:rsidR="00DD74D5" w:rsidRDefault="00DE352C" w:rsidP="002D3DFE">
      <w:pPr>
        <w:pStyle w:val="Heading2"/>
        <w:rPr>
          <w:noProof/>
        </w:rPr>
      </w:pPr>
      <w:r>
        <w:rPr>
          <w:noProof/>
        </w:rPr>
        <w:lastRenderedPageBreak/>
        <w:t xml:space="preserve"> </w:t>
      </w:r>
      <w:bookmarkStart w:id="33" w:name="_Toc453699837"/>
      <w:r w:rsidR="002D3DFE">
        <w:rPr>
          <w:noProof/>
        </w:rPr>
        <w:t>2.6</w:t>
      </w:r>
      <w:r w:rsidR="00FA0A37">
        <w:rPr>
          <w:noProof/>
        </w:rPr>
        <w:tab/>
        <w:t xml:space="preserve">Referring </w:t>
      </w:r>
      <w:r w:rsidR="006444F0">
        <w:rPr>
          <w:noProof/>
        </w:rPr>
        <w:t>qsub,,qhold,qrls,qdel</w:t>
      </w:r>
      <w:r w:rsidR="00FA0A37">
        <w:rPr>
          <w:noProof/>
        </w:rPr>
        <w:t xml:space="preserve"> resources for web based monitoring in PHP</w:t>
      </w:r>
      <w:bookmarkEnd w:id="33"/>
    </w:p>
    <w:p w14:paraId="6EADCD6C" w14:textId="77777777" w:rsidR="00ED573A" w:rsidRPr="00ED573A" w:rsidRDefault="00ED573A" w:rsidP="00ED573A"/>
    <w:p w14:paraId="15C01C2F" w14:textId="77777777" w:rsidR="00DD74D5" w:rsidRPr="00DD74D5" w:rsidRDefault="00DD74D5" w:rsidP="00DD74D5">
      <w:pPr>
        <w:rPr>
          <w:rFonts w:cs="Times New Roman"/>
          <w:noProof/>
        </w:rPr>
      </w:pPr>
      <w:r w:rsidRPr="00DD74D5">
        <w:rPr>
          <w:rFonts w:cs="Times New Roman"/>
          <w:noProof/>
        </w:rPr>
        <w:t>echo '&lt;form action="main.php?page=queuestatus&amp;';</w:t>
      </w:r>
    </w:p>
    <w:p w14:paraId="06060621" w14:textId="77777777" w:rsidR="00DD74D5" w:rsidRDefault="00DD74D5" w:rsidP="00DD74D5">
      <w:pPr>
        <w:rPr>
          <w:rFonts w:cs="Times New Roman"/>
          <w:noProof/>
        </w:rPr>
      </w:pPr>
      <w:r w:rsidRPr="00DD74D5">
        <w:rPr>
          <w:rFonts w:cs="Times New Roman"/>
          <w:noProof/>
        </w:rPr>
        <w:t>echo '" method="POST"&gt;';</w:t>
      </w:r>
    </w:p>
    <w:p w14:paraId="3025C54E" w14:textId="77777777" w:rsidR="001323C3" w:rsidRPr="00DD74D5" w:rsidRDefault="001323C3" w:rsidP="00DD74D5">
      <w:pPr>
        <w:rPr>
          <w:rFonts w:cs="Times New Roman"/>
          <w:noProof/>
        </w:rPr>
      </w:pPr>
      <w:r>
        <w:rPr>
          <w:rFonts w:cs="Times New Roman"/>
          <w:noProof/>
        </w:rPr>
        <w:t>echo '&lt;input type=="text</w:t>
      </w:r>
      <w:r w:rsidRPr="00DD74D5">
        <w:rPr>
          <w:rFonts w:cs="Times New Roman"/>
          <w:noProof/>
        </w:rPr>
        <w:t>"</w:t>
      </w:r>
      <w:r w:rsidRPr="00273E3C">
        <w:rPr>
          <w:rFonts w:cs="Times New Roman"/>
          <w:noProof/>
        </w:rPr>
        <w:t xml:space="preserve"> name="</w:t>
      </w:r>
      <w:r>
        <w:rPr>
          <w:rFonts w:cs="Times New Roman"/>
          <w:noProof/>
        </w:rPr>
        <w:t>job_submission</w:t>
      </w:r>
      <w:r w:rsidRPr="00273E3C">
        <w:rPr>
          <w:rFonts w:cs="Times New Roman"/>
          <w:noProof/>
        </w:rPr>
        <w:t>"&gt;';</w:t>
      </w:r>
    </w:p>
    <w:p w14:paraId="340F0659" w14:textId="77777777" w:rsidR="00612D48" w:rsidRPr="00273E3C" w:rsidRDefault="00612D48" w:rsidP="00612D48">
      <w:pPr>
        <w:rPr>
          <w:rFonts w:cs="Times New Roman"/>
          <w:noProof/>
        </w:rPr>
      </w:pPr>
      <w:r w:rsidRPr="00273E3C">
        <w:rPr>
          <w:rFonts w:cs="Times New Roman"/>
          <w:noProof/>
        </w:rPr>
        <w:t>echo '&lt;select name="list_queuestatus" onchange="this.form.submit();"&gt;';</w:t>
      </w:r>
    </w:p>
    <w:p w14:paraId="3F7342F9" w14:textId="77777777" w:rsidR="00612D48" w:rsidRPr="00273E3C" w:rsidRDefault="00612D48" w:rsidP="00612D48">
      <w:pPr>
        <w:rPr>
          <w:rFonts w:cs="Times New Roman"/>
          <w:noProof/>
        </w:rPr>
      </w:pPr>
      <w:r w:rsidRPr="00273E3C">
        <w:rPr>
          <w:rFonts w:cs="Times New Roman"/>
          <w:noProof/>
        </w:rPr>
        <w:t>echo get_options($selected);</w:t>
      </w:r>
    </w:p>
    <w:p w14:paraId="43DD1E9A" w14:textId="77777777" w:rsidR="00612D48" w:rsidRPr="00273E3C" w:rsidRDefault="00612D48" w:rsidP="00612D48">
      <w:pPr>
        <w:rPr>
          <w:rFonts w:cs="Times New Roman"/>
          <w:noProof/>
        </w:rPr>
      </w:pPr>
      <w:r w:rsidRPr="00273E3C">
        <w:rPr>
          <w:rFonts w:cs="Times New Roman"/>
          <w:noProof/>
        </w:rPr>
        <w:t>echo '&lt;/select&gt;';</w:t>
      </w:r>
    </w:p>
    <w:p w14:paraId="14EBD31D" w14:textId="77777777" w:rsidR="00612D48" w:rsidRPr="00273E3C" w:rsidRDefault="00612D48" w:rsidP="00612D48">
      <w:pPr>
        <w:rPr>
          <w:rFonts w:cs="Times New Roman"/>
          <w:noProof/>
        </w:rPr>
      </w:pPr>
      <w:r w:rsidRPr="00273E3C">
        <w:rPr>
          <w:rFonts w:cs="Times New Roman"/>
          <w:noProof/>
        </w:rPr>
        <w:t>echo '&lt;input type=submit name="sub" value="DELETE Jobs"/&gt;';</w:t>
      </w:r>
    </w:p>
    <w:p w14:paraId="360EB8DB" w14:textId="77777777" w:rsidR="00612D48" w:rsidRPr="00273E3C" w:rsidRDefault="00612D48" w:rsidP="00612D48">
      <w:pPr>
        <w:rPr>
          <w:rFonts w:cs="Times New Roman"/>
          <w:noProof/>
        </w:rPr>
      </w:pPr>
      <w:r w:rsidRPr="00273E3C">
        <w:rPr>
          <w:rFonts w:cs="Times New Roman"/>
          <w:noProof/>
        </w:rPr>
        <w:t>ech</w:t>
      </w:r>
      <w:r w:rsidR="002470C8">
        <w:rPr>
          <w:rFonts w:cs="Times New Roman"/>
          <w:noProof/>
        </w:rPr>
        <w:t xml:space="preserve">o '&lt;input type=submit name="submission" value="SUBMISSION </w:t>
      </w:r>
      <w:r w:rsidRPr="00273E3C">
        <w:rPr>
          <w:rFonts w:cs="Times New Roman"/>
          <w:noProof/>
        </w:rPr>
        <w:t>Jobs"/&gt;';</w:t>
      </w:r>
    </w:p>
    <w:p w14:paraId="6DD681AC" w14:textId="77777777" w:rsidR="00612D48" w:rsidRPr="00273E3C" w:rsidRDefault="00612D48" w:rsidP="00612D48">
      <w:pPr>
        <w:rPr>
          <w:rFonts w:cs="Times New Roman"/>
          <w:noProof/>
        </w:rPr>
      </w:pPr>
      <w:r w:rsidRPr="00273E3C">
        <w:rPr>
          <w:rFonts w:cs="Times New Roman"/>
          <w:noProof/>
        </w:rPr>
        <w:t>echo '&lt;input typ</w:t>
      </w:r>
      <w:r w:rsidR="002470C8">
        <w:rPr>
          <w:rFonts w:cs="Times New Roman"/>
          <w:noProof/>
        </w:rPr>
        <w:t>e=submit name="held" value="HOLD</w:t>
      </w:r>
      <w:r w:rsidRPr="00273E3C">
        <w:rPr>
          <w:rFonts w:cs="Times New Roman"/>
          <w:noProof/>
        </w:rPr>
        <w:t xml:space="preserve"> Jobs"/&gt;';</w:t>
      </w:r>
    </w:p>
    <w:p w14:paraId="593994B3" w14:textId="77777777" w:rsidR="00612D48" w:rsidRPr="00273E3C" w:rsidRDefault="00612D48" w:rsidP="00612D48">
      <w:pPr>
        <w:rPr>
          <w:rFonts w:cs="Times New Roman"/>
          <w:noProof/>
        </w:rPr>
      </w:pPr>
      <w:r w:rsidRPr="00273E3C">
        <w:rPr>
          <w:rFonts w:cs="Times New Roman"/>
          <w:noProof/>
        </w:rPr>
        <w:t>echo '&lt;input type=submit name="restart" value="RESTART Jobs"/&gt;';</w:t>
      </w:r>
    </w:p>
    <w:p w14:paraId="110A828D" w14:textId="77777777" w:rsidR="00612D48" w:rsidRPr="00273E3C" w:rsidRDefault="00612D48" w:rsidP="00612D48">
      <w:pPr>
        <w:rPr>
          <w:rFonts w:cs="Times New Roman"/>
          <w:noProof/>
        </w:rPr>
      </w:pPr>
      <w:r w:rsidRPr="00273E3C">
        <w:rPr>
          <w:rFonts w:cs="Times New Roman"/>
          <w:noProof/>
        </w:rPr>
        <w:t>echo '&lt;/form&gt;';</w:t>
      </w:r>
    </w:p>
    <w:p w14:paraId="5B3F27CC" w14:textId="77777777" w:rsidR="00DD74D5" w:rsidRDefault="00DD74D5" w:rsidP="00DD74D5">
      <w:pPr>
        <w:rPr>
          <w:rFonts w:cs="Times New Roman"/>
          <w:noProof/>
        </w:rPr>
      </w:pPr>
      <w:r w:rsidRPr="00DD74D5">
        <w:rPr>
          <w:rFonts w:cs="Times New Roman"/>
          <w:noProof/>
        </w:rPr>
        <w:t>$checkbox_id="";</w:t>
      </w:r>
    </w:p>
    <w:p w14:paraId="20E6AF61" w14:textId="77777777" w:rsidR="001323C3" w:rsidRPr="00DD74D5" w:rsidRDefault="001323C3" w:rsidP="00DD74D5">
      <w:pPr>
        <w:rPr>
          <w:rFonts w:cs="Times New Roman"/>
          <w:noProof/>
        </w:rPr>
      </w:pPr>
      <w:r>
        <w:rPr>
          <w:rFonts w:cs="Times New Roman"/>
          <w:noProof/>
        </w:rPr>
        <w:t>$submission_id=””;</w:t>
      </w:r>
    </w:p>
    <w:p w14:paraId="67FA00CD" w14:textId="77777777" w:rsidR="00ED573A" w:rsidRDefault="00ED573A" w:rsidP="00DD74D5">
      <w:pPr>
        <w:rPr>
          <w:rFonts w:cs="Times New Roman"/>
          <w:noProof/>
        </w:rPr>
      </w:pPr>
    </w:p>
    <w:p w14:paraId="4CE2CFCA" w14:textId="50F1D15F" w:rsidR="00612D48" w:rsidRDefault="002470C8" w:rsidP="00DD74D5">
      <w:pPr>
        <w:rPr>
          <w:rFonts w:cs="Times New Roman"/>
          <w:noProof/>
        </w:rPr>
      </w:pPr>
      <w:r>
        <w:rPr>
          <w:rFonts w:cs="Times New Roman"/>
          <w:noProof/>
        </w:rPr>
        <w:t>//qdel</w:t>
      </w:r>
    </w:p>
    <w:p w14:paraId="344A5106" w14:textId="77777777" w:rsidR="00DD74D5" w:rsidRPr="00DD74D5" w:rsidRDefault="00DD74D5" w:rsidP="00DD74D5">
      <w:pPr>
        <w:rPr>
          <w:rFonts w:cs="Times New Roman"/>
          <w:noProof/>
        </w:rPr>
      </w:pPr>
      <w:r w:rsidRPr="00DD74D5">
        <w:rPr>
          <w:rFonts w:cs="Times New Roman"/>
          <w:noProof/>
        </w:rPr>
        <w:t>if(isset($_POST['sub']))</w:t>
      </w:r>
    </w:p>
    <w:p w14:paraId="22132873" w14:textId="77777777" w:rsidR="00DD74D5" w:rsidRPr="00DD74D5" w:rsidRDefault="00DD74D5" w:rsidP="00DD74D5">
      <w:pPr>
        <w:rPr>
          <w:rFonts w:cs="Times New Roman"/>
          <w:noProof/>
        </w:rPr>
      </w:pPr>
      <w:r w:rsidRPr="00DD74D5">
        <w:rPr>
          <w:rFonts w:cs="Times New Roman"/>
          <w:noProof/>
        </w:rPr>
        <w:t>{</w:t>
      </w:r>
    </w:p>
    <w:p w14:paraId="54039260" w14:textId="77777777" w:rsidR="00DD74D5" w:rsidRPr="00DD74D5" w:rsidRDefault="00DD74D5" w:rsidP="00DD74D5">
      <w:pPr>
        <w:rPr>
          <w:rFonts w:cs="Times New Roman"/>
          <w:noProof/>
        </w:rPr>
      </w:pPr>
      <w:r w:rsidRPr="00DD74D5">
        <w:rPr>
          <w:rFonts w:cs="Times New Roman"/>
          <w:noProof/>
        </w:rPr>
        <w:t xml:space="preserve">        if(!empty($_POST['chkid']))</w:t>
      </w:r>
    </w:p>
    <w:p w14:paraId="28135B79" w14:textId="77777777" w:rsidR="00DD74D5" w:rsidRPr="00DD74D5" w:rsidRDefault="00DD74D5" w:rsidP="00DD74D5">
      <w:pPr>
        <w:rPr>
          <w:rFonts w:cs="Times New Roman"/>
          <w:noProof/>
        </w:rPr>
      </w:pPr>
      <w:r w:rsidRPr="00DD74D5">
        <w:rPr>
          <w:rFonts w:cs="Times New Roman"/>
          <w:noProof/>
        </w:rPr>
        <w:t xml:space="preserve">        {</w:t>
      </w:r>
    </w:p>
    <w:p w14:paraId="09A8E855" w14:textId="77777777" w:rsidR="00DD74D5" w:rsidRPr="00DD74D5" w:rsidRDefault="00DD74D5" w:rsidP="00DD74D5">
      <w:pPr>
        <w:rPr>
          <w:rFonts w:cs="Times New Roman"/>
          <w:noProof/>
        </w:rPr>
      </w:pPr>
      <w:r w:rsidRPr="00DD74D5">
        <w:rPr>
          <w:rFonts w:cs="Times New Roman"/>
          <w:noProof/>
        </w:rPr>
        <w:t xml:space="preserve">        foreach($_POST['chkid'] as $checkbox_id)</w:t>
      </w:r>
      <w:r w:rsidR="00612D48">
        <w:rPr>
          <w:rFonts w:cs="Times New Roman"/>
          <w:noProof/>
        </w:rPr>
        <w:t>{</w:t>
      </w:r>
    </w:p>
    <w:p w14:paraId="2FE5C146" w14:textId="77777777" w:rsidR="00C51E4D" w:rsidRPr="00DD74D5" w:rsidRDefault="00C51E4D" w:rsidP="00C51E4D">
      <w:pPr>
        <w:rPr>
          <w:rFonts w:cs="Times New Roman"/>
          <w:noProof/>
        </w:rPr>
      </w:pPr>
      <w:r w:rsidRPr="00DD74D5">
        <w:rPr>
          <w:rFonts w:cs="Times New Roman"/>
          <w:noProof/>
        </w:rPr>
        <w:t xml:space="preserve">        $logged_user=$_SERVER['PHP_AUTH_USER'];</w:t>
      </w:r>
    </w:p>
    <w:p w14:paraId="1C345D58" w14:textId="77777777" w:rsidR="00C51E4D" w:rsidRDefault="00C51E4D" w:rsidP="00C51E4D">
      <w:pPr>
        <w:rPr>
          <w:rFonts w:cs="Times New Roman"/>
          <w:noProof/>
        </w:rPr>
      </w:pPr>
      <w:r w:rsidRPr="00DD74D5">
        <w:rPr>
          <w:rFonts w:cs="Times New Roman"/>
          <w:noProof/>
        </w:rPr>
        <w:lastRenderedPageBreak/>
        <w:t xml:space="preserve">        exec("/usr/bin/qdel $logged_user $checkbox_id");</w:t>
      </w:r>
    </w:p>
    <w:p w14:paraId="1FEDB450" w14:textId="77777777" w:rsidR="00612D48" w:rsidRPr="00DD74D5" w:rsidRDefault="00612D48" w:rsidP="00C51E4D">
      <w:pPr>
        <w:rPr>
          <w:rFonts w:cs="Times New Roman"/>
          <w:noProof/>
        </w:rPr>
      </w:pPr>
      <w:r>
        <w:rPr>
          <w:rFonts w:cs="Times New Roman"/>
          <w:noProof/>
        </w:rPr>
        <w:tab/>
        <w:t>}</w:t>
      </w:r>
    </w:p>
    <w:p w14:paraId="7D2B3581" w14:textId="77777777" w:rsidR="00DD74D5" w:rsidRPr="00DD74D5" w:rsidRDefault="00DD74D5" w:rsidP="00DD74D5">
      <w:pPr>
        <w:rPr>
          <w:rFonts w:cs="Times New Roman"/>
          <w:noProof/>
        </w:rPr>
      </w:pPr>
      <w:r w:rsidRPr="00DD74D5">
        <w:rPr>
          <w:rFonts w:cs="Times New Roman"/>
          <w:noProof/>
        </w:rPr>
        <w:t xml:space="preserve">        }</w:t>
      </w:r>
    </w:p>
    <w:p w14:paraId="7DB08AE6" w14:textId="77777777" w:rsidR="00DD74D5" w:rsidRDefault="00DD74D5" w:rsidP="00DD74D5">
      <w:pPr>
        <w:rPr>
          <w:rFonts w:cs="Times New Roman"/>
          <w:noProof/>
        </w:rPr>
      </w:pPr>
      <w:r w:rsidRPr="00DD74D5">
        <w:rPr>
          <w:rFonts w:cs="Times New Roman"/>
          <w:noProof/>
        </w:rPr>
        <w:t>}</w:t>
      </w:r>
    </w:p>
    <w:p w14:paraId="753880BE" w14:textId="77777777" w:rsidR="00ED573A" w:rsidRDefault="00ED573A" w:rsidP="002470C8">
      <w:pPr>
        <w:rPr>
          <w:rFonts w:cs="Times New Roman"/>
          <w:noProof/>
        </w:rPr>
      </w:pPr>
    </w:p>
    <w:p w14:paraId="78CD8F44" w14:textId="6FE3120D" w:rsidR="002470C8" w:rsidRDefault="002470C8" w:rsidP="002470C8">
      <w:pPr>
        <w:rPr>
          <w:rFonts w:cs="Times New Roman"/>
          <w:noProof/>
        </w:rPr>
      </w:pPr>
      <w:r>
        <w:rPr>
          <w:rFonts w:cs="Times New Roman"/>
          <w:noProof/>
        </w:rPr>
        <w:t>//qsub</w:t>
      </w:r>
    </w:p>
    <w:p w14:paraId="00FE0B55" w14:textId="77777777" w:rsidR="002470C8" w:rsidRPr="00DD74D5" w:rsidRDefault="002470C8" w:rsidP="002470C8">
      <w:pPr>
        <w:rPr>
          <w:rFonts w:cs="Times New Roman"/>
          <w:noProof/>
        </w:rPr>
      </w:pPr>
      <w:r>
        <w:rPr>
          <w:rFonts w:cs="Times New Roman"/>
          <w:noProof/>
        </w:rPr>
        <w:t>if(isset($_POST['submission</w:t>
      </w:r>
      <w:r w:rsidRPr="00DD74D5">
        <w:rPr>
          <w:rFonts w:cs="Times New Roman"/>
          <w:noProof/>
        </w:rPr>
        <w:t>']))</w:t>
      </w:r>
    </w:p>
    <w:p w14:paraId="2D057773" w14:textId="77777777" w:rsidR="002470C8" w:rsidRPr="00DD74D5" w:rsidRDefault="002470C8" w:rsidP="002470C8">
      <w:pPr>
        <w:rPr>
          <w:rFonts w:cs="Times New Roman"/>
          <w:noProof/>
        </w:rPr>
      </w:pPr>
      <w:r w:rsidRPr="00DD74D5">
        <w:rPr>
          <w:rFonts w:cs="Times New Roman"/>
          <w:noProof/>
        </w:rPr>
        <w:t>{</w:t>
      </w:r>
    </w:p>
    <w:p w14:paraId="45C439C4" w14:textId="77777777" w:rsidR="002470C8" w:rsidRPr="00DD74D5" w:rsidRDefault="002470C8" w:rsidP="002470C8">
      <w:pPr>
        <w:rPr>
          <w:rFonts w:cs="Times New Roman"/>
          <w:noProof/>
        </w:rPr>
      </w:pPr>
      <w:r>
        <w:rPr>
          <w:rFonts w:cs="Times New Roman"/>
          <w:noProof/>
        </w:rPr>
        <w:t xml:space="preserve">        foreach($_</w:t>
      </w:r>
      <w:r w:rsidR="001323C3">
        <w:rPr>
          <w:rFonts w:cs="Times New Roman"/>
          <w:noProof/>
        </w:rPr>
        <w:t>POST['job_submission</w:t>
      </w:r>
      <w:r w:rsidRPr="00DD74D5">
        <w:rPr>
          <w:rFonts w:cs="Times New Roman"/>
          <w:noProof/>
        </w:rPr>
        <w:t>'] as $</w:t>
      </w:r>
      <w:r>
        <w:rPr>
          <w:rFonts w:cs="Times New Roman"/>
          <w:noProof/>
        </w:rPr>
        <w:t>submission</w:t>
      </w:r>
      <w:r w:rsidRPr="00DD74D5">
        <w:rPr>
          <w:rFonts w:cs="Times New Roman"/>
          <w:noProof/>
        </w:rPr>
        <w:t>_id)</w:t>
      </w:r>
      <w:r>
        <w:rPr>
          <w:rFonts w:cs="Times New Roman"/>
          <w:noProof/>
        </w:rPr>
        <w:t>{</w:t>
      </w:r>
    </w:p>
    <w:p w14:paraId="13E8E205" w14:textId="77777777" w:rsidR="002470C8" w:rsidRPr="00DD74D5" w:rsidRDefault="002470C8" w:rsidP="002470C8">
      <w:pPr>
        <w:rPr>
          <w:rFonts w:cs="Times New Roman"/>
          <w:noProof/>
        </w:rPr>
      </w:pPr>
      <w:r w:rsidRPr="00DD74D5">
        <w:rPr>
          <w:rFonts w:cs="Times New Roman"/>
          <w:noProof/>
        </w:rPr>
        <w:t xml:space="preserve">        $logged_user=$_SERVER['PHP_AUTH_USER'];</w:t>
      </w:r>
    </w:p>
    <w:p w14:paraId="68339276" w14:textId="77777777" w:rsidR="002470C8" w:rsidRDefault="002470C8" w:rsidP="002470C8">
      <w:pPr>
        <w:rPr>
          <w:rFonts w:cs="Times New Roman"/>
          <w:noProof/>
        </w:rPr>
      </w:pPr>
      <w:r w:rsidRPr="00DD74D5">
        <w:rPr>
          <w:rFonts w:cs="Times New Roman"/>
          <w:noProof/>
        </w:rPr>
        <w:t xml:space="preserve">        exe</w:t>
      </w:r>
      <w:r>
        <w:rPr>
          <w:rFonts w:cs="Times New Roman"/>
          <w:noProof/>
        </w:rPr>
        <w:t>c("/usr/bin/qsub $logged_user $submission</w:t>
      </w:r>
      <w:r w:rsidRPr="00DD74D5">
        <w:rPr>
          <w:rFonts w:cs="Times New Roman"/>
          <w:noProof/>
        </w:rPr>
        <w:t>_id");</w:t>
      </w:r>
    </w:p>
    <w:p w14:paraId="1D869EFF" w14:textId="77777777" w:rsidR="002470C8" w:rsidRPr="00DD74D5" w:rsidRDefault="002470C8" w:rsidP="002470C8">
      <w:pPr>
        <w:rPr>
          <w:rFonts w:cs="Times New Roman"/>
          <w:noProof/>
        </w:rPr>
      </w:pPr>
      <w:r w:rsidRPr="00DD74D5">
        <w:rPr>
          <w:rFonts w:cs="Times New Roman"/>
          <w:noProof/>
        </w:rPr>
        <w:t xml:space="preserve">        }</w:t>
      </w:r>
    </w:p>
    <w:p w14:paraId="508E6637" w14:textId="77777777" w:rsidR="002470C8" w:rsidRDefault="002470C8" w:rsidP="002470C8">
      <w:pPr>
        <w:rPr>
          <w:rFonts w:cs="Times New Roman"/>
          <w:noProof/>
        </w:rPr>
      </w:pPr>
      <w:r w:rsidRPr="00DD74D5">
        <w:rPr>
          <w:rFonts w:cs="Times New Roman"/>
          <w:noProof/>
        </w:rPr>
        <w:t>}</w:t>
      </w:r>
    </w:p>
    <w:p w14:paraId="568BE8A5" w14:textId="77777777" w:rsidR="00ED573A" w:rsidRDefault="00ED573A" w:rsidP="002470C8">
      <w:pPr>
        <w:rPr>
          <w:rFonts w:cs="Times New Roman"/>
          <w:noProof/>
        </w:rPr>
      </w:pPr>
    </w:p>
    <w:p w14:paraId="01F4340F" w14:textId="5AB7C19F" w:rsidR="002470C8" w:rsidRDefault="002470C8" w:rsidP="002470C8">
      <w:pPr>
        <w:rPr>
          <w:rFonts w:cs="Times New Roman"/>
          <w:noProof/>
        </w:rPr>
      </w:pPr>
      <w:r>
        <w:rPr>
          <w:rFonts w:cs="Times New Roman"/>
          <w:noProof/>
        </w:rPr>
        <w:t>//qhold</w:t>
      </w:r>
    </w:p>
    <w:p w14:paraId="107DE264" w14:textId="77777777" w:rsidR="002470C8" w:rsidRPr="00DD74D5" w:rsidRDefault="001323C3" w:rsidP="002470C8">
      <w:pPr>
        <w:rPr>
          <w:rFonts w:cs="Times New Roman"/>
          <w:noProof/>
        </w:rPr>
      </w:pPr>
      <w:r>
        <w:rPr>
          <w:rFonts w:cs="Times New Roman"/>
          <w:noProof/>
        </w:rPr>
        <w:t>if(isset($_POST['held</w:t>
      </w:r>
      <w:r w:rsidR="002470C8" w:rsidRPr="00DD74D5">
        <w:rPr>
          <w:rFonts w:cs="Times New Roman"/>
          <w:noProof/>
        </w:rPr>
        <w:t>']))</w:t>
      </w:r>
    </w:p>
    <w:p w14:paraId="4862DFFC" w14:textId="77777777" w:rsidR="002470C8" w:rsidRPr="00DD74D5" w:rsidRDefault="002470C8" w:rsidP="002470C8">
      <w:pPr>
        <w:rPr>
          <w:rFonts w:cs="Times New Roman"/>
          <w:noProof/>
        </w:rPr>
      </w:pPr>
      <w:r w:rsidRPr="00DD74D5">
        <w:rPr>
          <w:rFonts w:cs="Times New Roman"/>
          <w:noProof/>
        </w:rPr>
        <w:t>{</w:t>
      </w:r>
    </w:p>
    <w:p w14:paraId="1437A63C" w14:textId="77777777" w:rsidR="002470C8" w:rsidRPr="00DD74D5" w:rsidRDefault="002470C8" w:rsidP="002470C8">
      <w:pPr>
        <w:rPr>
          <w:rFonts w:cs="Times New Roman"/>
          <w:noProof/>
        </w:rPr>
      </w:pPr>
      <w:r w:rsidRPr="00DD74D5">
        <w:rPr>
          <w:rFonts w:cs="Times New Roman"/>
          <w:noProof/>
        </w:rPr>
        <w:t xml:space="preserve">        if(!empty($_POST['chkid']))</w:t>
      </w:r>
    </w:p>
    <w:p w14:paraId="35F0FD8D" w14:textId="77777777" w:rsidR="002470C8" w:rsidRPr="00DD74D5" w:rsidRDefault="002470C8" w:rsidP="002470C8">
      <w:pPr>
        <w:rPr>
          <w:rFonts w:cs="Times New Roman"/>
          <w:noProof/>
        </w:rPr>
      </w:pPr>
      <w:r w:rsidRPr="00DD74D5">
        <w:rPr>
          <w:rFonts w:cs="Times New Roman"/>
          <w:noProof/>
        </w:rPr>
        <w:t xml:space="preserve">        {</w:t>
      </w:r>
    </w:p>
    <w:p w14:paraId="793BD513" w14:textId="77777777" w:rsidR="002470C8" w:rsidRPr="00DD74D5" w:rsidRDefault="002470C8" w:rsidP="002470C8">
      <w:pPr>
        <w:rPr>
          <w:rFonts w:cs="Times New Roman"/>
          <w:noProof/>
        </w:rPr>
      </w:pPr>
      <w:r w:rsidRPr="00DD74D5">
        <w:rPr>
          <w:rFonts w:cs="Times New Roman"/>
          <w:noProof/>
        </w:rPr>
        <w:t xml:space="preserve">        foreach($_POST['chkid'] as $checkbox_id)</w:t>
      </w:r>
      <w:r>
        <w:rPr>
          <w:rFonts w:cs="Times New Roman"/>
          <w:noProof/>
        </w:rPr>
        <w:t>{</w:t>
      </w:r>
    </w:p>
    <w:p w14:paraId="076A255A" w14:textId="77777777" w:rsidR="002470C8" w:rsidRPr="00DD74D5" w:rsidRDefault="002470C8" w:rsidP="002470C8">
      <w:pPr>
        <w:rPr>
          <w:rFonts w:cs="Times New Roman"/>
          <w:noProof/>
        </w:rPr>
      </w:pPr>
      <w:r w:rsidRPr="00DD74D5">
        <w:rPr>
          <w:rFonts w:cs="Times New Roman"/>
          <w:noProof/>
        </w:rPr>
        <w:t xml:space="preserve">        $logged_user=$_SERVER['PHP_AUTH_USER'];</w:t>
      </w:r>
    </w:p>
    <w:p w14:paraId="0E27B375" w14:textId="77777777" w:rsidR="002470C8" w:rsidRDefault="002470C8" w:rsidP="002470C8">
      <w:pPr>
        <w:rPr>
          <w:rFonts w:cs="Times New Roman"/>
          <w:noProof/>
        </w:rPr>
      </w:pPr>
      <w:r w:rsidRPr="00DD74D5">
        <w:rPr>
          <w:rFonts w:cs="Times New Roman"/>
          <w:noProof/>
        </w:rPr>
        <w:t xml:space="preserve">        exe</w:t>
      </w:r>
      <w:r>
        <w:rPr>
          <w:rFonts w:cs="Times New Roman"/>
          <w:noProof/>
        </w:rPr>
        <w:t>c("/usr/bin/qhold</w:t>
      </w:r>
      <w:r w:rsidRPr="00DD74D5">
        <w:rPr>
          <w:rFonts w:cs="Times New Roman"/>
          <w:noProof/>
        </w:rPr>
        <w:t xml:space="preserve"> $logged_user $checkbox_id");</w:t>
      </w:r>
    </w:p>
    <w:p w14:paraId="241C471A" w14:textId="77777777" w:rsidR="002470C8" w:rsidRPr="00DD74D5" w:rsidRDefault="002470C8" w:rsidP="002470C8">
      <w:pPr>
        <w:rPr>
          <w:rFonts w:cs="Times New Roman"/>
          <w:noProof/>
        </w:rPr>
      </w:pPr>
      <w:r>
        <w:rPr>
          <w:rFonts w:cs="Times New Roman"/>
          <w:noProof/>
        </w:rPr>
        <w:tab/>
        <w:t>}</w:t>
      </w:r>
    </w:p>
    <w:p w14:paraId="6BE081BD" w14:textId="77777777" w:rsidR="002470C8" w:rsidRPr="00DD74D5" w:rsidRDefault="002470C8" w:rsidP="002470C8">
      <w:pPr>
        <w:rPr>
          <w:rFonts w:cs="Times New Roman"/>
          <w:noProof/>
        </w:rPr>
      </w:pPr>
      <w:r w:rsidRPr="00DD74D5">
        <w:rPr>
          <w:rFonts w:cs="Times New Roman"/>
          <w:noProof/>
        </w:rPr>
        <w:t xml:space="preserve">        }</w:t>
      </w:r>
    </w:p>
    <w:p w14:paraId="1EDE32F0" w14:textId="77777777" w:rsidR="002470C8" w:rsidRDefault="002470C8" w:rsidP="002470C8">
      <w:pPr>
        <w:rPr>
          <w:rFonts w:cs="Times New Roman"/>
          <w:noProof/>
        </w:rPr>
      </w:pPr>
      <w:r w:rsidRPr="00DD74D5">
        <w:rPr>
          <w:rFonts w:cs="Times New Roman"/>
          <w:noProof/>
        </w:rPr>
        <w:lastRenderedPageBreak/>
        <w:t>}</w:t>
      </w:r>
    </w:p>
    <w:p w14:paraId="0608F6F1" w14:textId="77777777" w:rsidR="00ED573A" w:rsidRDefault="00ED573A" w:rsidP="002470C8">
      <w:pPr>
        <w:rPr>
          <w:rFonts w:cs="Times New Roman"/>
          <w:noProof/>
        </w:rPr>
      </w:pPr>
    </w:p>
    <w:p w14:paraId="4D54DDA7" w14:textId="1B6ED5B3" w:rsidR="002470C8" w:rsidRDefault="002470C8" w:rsidP="002470C8">
      <w:pPr>
        <w:rPr>
          <w:rFonts w:cs="Times New Roman"/>
          <w:noProof/>
        </w:rPr>
      </w:pPr>
      <w:r>
        <w:rPr>
          <w:rFonts w:cs="Times New Roman"/>
          <w:noProof/>
        </w:rPr>
        <w:t>//qrls</w:t>
      </w:r>
    </w:p>
    <w:p w14:paraId="4BC83FE9" w14:textId="77777777" w:rsidR="002470C8" w:rsidRPr="00DD74D5" w:rsidRDefault="001323C3" w:rsidP="002470C8">
      <w:pPr>
        <w:rPr>
          <w:rFonts w:cs="Times New Roman"/>
          <w:noProof/>
        </w:rPr>
      </w:pPr>
      <w:r>
        <w:rPr>
          <w:rFonts w:cs="Times New Roman"/>
          <w:noProof/>
        </w:rPr>
        <w:t>if(isset($_POST['restart</w:t>
      </w:r>
      <w:r w:rsidR="002470C8" w:rsidRPr="00DD74D5">
        <w:rPr>
          <w:rFonts w:cs="Times New Roman"/>
          <w:noProof/>
        </w:rPr>
        <w:t>']))</w:t>
      </w:r>
    </w:p>
    <w:p w14:paraId="5C48AB3B" w14:textId="77777777" w:rsidR="002470C8" w:rsidRPr="00DD74D5" w:rsidRDefault="002470C8" w:rsidP="002470C8">
      <w:pPr>
        <w:rPr>
          <w:rFonts w:cs="Times New Roman"/>
          <w:noProof/>
        </w:rPr>
      </w:pPr>
      <w:r w:rsidRPr="00DD74D5">
        <w:rPr>
          <w:rFonts w:cs="Times New Roman"/>
          <w:noProof/>
        </w:rPr>
        <w:t>{</w:t>
      </w:r>
    </w:p>
    <w:p w14:paraId="6ADDCB40" w14:textId="77777777" w:rsidR="002470C8" w:rsidRPr="00DD74D5" w:rsidRDefault="002470C8" w:rsidP="002470C8">
      <w:pPr>
        <w:rPr>
          <w:rFonts w:cs="Times New Roman"/>
          <w:noProof/>
        </w:rPr>
      </w:pPr>
      <w:r w:rsidRPr="00DD74D5">
        <w:rPr>
          <w:rFonts w:cs="Times New Roman"/>
          <w:noProof/>
        </w:rPr>
        <w:t xml:space="preserve">        if(!empty($_POST['chkid']))</w:t>
      </w:r>
    </w:p>
    <w:p w14:paraId="59CB47C4" w14:textId="77777777" w:rsidR="002470C8" w:rsidRPr="00DD74D5" w:rsidRDefault="002470C8" w:rsidP="002470C8">
      <w:pPr>
        <w:rPr>
          <w:rFonts w:cs="Times New Roman"/>
          <w:noProof/>
        </w:rPr>
      </w:pPr>
      <w:r w:rsidRPr="00DD74D5">
        <w:rPr>
          <w:rFonts w:cs="Times New Roman"/>
          <w:noProof/>
        </w:rPr>
        <w:t xml:space="preserve">        {</w:t>
      </w:r>
    </w:p>
    <w:p w14:paraId="668D0B3C" w14:textId="77777777" w:rsidR="002470C8" w:rsidRPr="00DD74D5" w:rsidRDefault="002470C8" w:rsidP="002470C8">
      <w:pPr>
        <w:rPr>
          <w:rFonts w:cs="Times New Roman"/>
          <w:noProof/>
        </w:rPr>
      </w:pPr>
      <w:r w:rsidRPr="00DD74D5">
        <w:rPr>
          <w:rFonts w:cs="Times New Roman"/>
          <w:noProof/>
        </w:rPr>
        <w:t xml:space="preserve">        foreach($_POST['chkid'] as $checkbox_id)</w:t>
      </w:r>
      <w:r>
        <w:rPr>
          <w:rFonts w:cs="Times New Roman"/>
          <w:noProof/>
        </w:rPr>
        <w:t>{</w:t>
      </w:r>
    </w:p>
    <w:p w14:paraId="4BF4DF41" w14:textId="77777777" w:rsidR="002470C8" w:rsidRPr="00DD74D5" w:rsidRDefault="002470C8" w:rsidP="002470C8">
      <w:pPr>
        <w:rPr>
          <w:rFonts w:cs="Times New Roman"/>
          <w:noProof/>
        </w:rPr>
      </w:pPr>
      <w:r w:rsidRPr="00DD74D5">
        <w:rPr>
          <w:rFonts w:cs="Times New Roman"/>
          <w:noProof/>
        </w:rPr>
        <w:t xml:space="preserve">        $logged_user=$_SERVER['PHP_AUTH_USER'];</w:t>
      </w:r>
    </w:p>
    <w:p w14:paraId="0C258E05" w14:textId="77777777" w:rsidR="002470C8" w:rsidRDefault="002470C8" w:rsidP="002470C8">
      <w:pPr>
        <w:rPr>
          <w:rFonts w:cs="Times New Roman"/>
          <w:noProof/>
        </w:rPr>
      </w:pPr>
      <w:r w:rsidRPr="00DD74D5">
        <w:rPr>
          <w:rFonts w:cs="Times New Roman"/>
          <w:noProof/>
        </w:rPr>
        <w:t xml:space="preserve">        exe</w:t>
      </w:r>
      <w:r>
        <w:rPr>
          <w:rFonts w:cs="Times New Roman"/>
          <w:noProof/>
        </w:rPr>
        <w:t>c("/usr/bin/qrls</w:t>
      </w:r>
      <w:r w:rsidRPr="00DD74D5">
        <w:rPr>
          <w:rFonts w:cs="Times New Roman"/>
          <w:noProof/>
        </w:rPr>
        <w:t xml:space="preserve"> $logged_user $checkbox_id");</w:t>
      </w:r>
    </w:p>
    <w:p w14:paraId="17C5FB49" w14:textId="77777777" w:rsidR="002470C8" w:rsidRPr="00DD74D5" w:rsidRDefault="002470C8" w:rsidP="002470C8">
      <w:pPr>
        <w:rPr>
          <w:rFonts w:cs="Times New Roman"/>
          <w:noProof/>
        </w:rPr>
      </w:pPr>
      <w:r>
        <w:rPr>
          <w:rFonts w:cs="Times New Roman"/>
          <w:noProof/>
        </w:rPr>
        <w:tab/>
        <w:t>}</w:t>
      </w:r>
    </w:p>
    <w:p w14:paraId="2145CC1B" w14:textId="77777777" w:rsidR="002470C8" w:rsidRPr="00DD74D5" w:rsidRDefault="002470C8" w:rsidP="002470C8">
      <w:pPr>
        <w:rPr>
          <w:rFonts w:cs="Times New Roman"/>
          <w:noProof/>
        </w:rPr>
      </w:pPr>
      <w:r w:rsidRPr="00DD74D5">
        <w:rPr>
          <w:rFonts w:cs="Times New Roman"/>
          <w:noProof/>
        </w:rPr>
        <w:t xml:space="preserve">        }</w:t>
      </w:r>
    </w:p>
    <w:p w14:paraId="0DB3DE36" w14:textId="4A35730A" w:rsidR="002470C8" w:rsidRDefault="002470C8" w:rsidP="002470C8">
      <w:pPr>
        <w:rPr>
          <w:rFonts w:cs="Times New Roman"/>
          <w:noProof/>
        </w:rPr>
      </w:pPr>
      <w:r w:rsidRPr="00DD74D5">
        <w:rPr>
          <w:rFonts w:cs="Times New Roman"/>
          <w:noProof/>
        </w:rPr>
        <w:t>}</w:t>
      </w:r>
    </w:p>
    <w:p w14:paraId="7F8B269D" w14:textId="77777777" w:rsidR="00ED573A" w:rsidRDefault="00ED573A" w:rsidP="002470C8">
      <w:pPr>
        <w:rPr>
          <w:rFonts w:cs="Times New Roman"/>
          <w:noProof/>
        </w:rPr>
      </w:pPr>
    </w:p>
    <w:p w14:paraId="48606C26" w14:textId="6876B3C1" w:rsidR="00FA0A37" w:rsidRDefault="000F5A9B" w:rsidP="002D3DFE">
      <w:pPr>
        <w:pStyle w:val="Heading2"/>
        <w:rPr>
          <w:noProof/>
        </w:rPr>
      </w:pPr>
      <w:bookmarkStart w:id="34" w:name="_Toc453699838"/>
      <w:r>
        <w:rPr>
          <w:noProof/>
        </w:rPr>
        <w:t>2.7</w:t>
      </w:r>
      <w:r w:rsidR="00FA0A37">
        <w:rPr>
          <w:noProof/>
        </w:rPr>
        <w:tab/>
        <w:t>Configuration changing during runtime</w:t>
      </w:r>
      <w:bookmarkEnd w:id="34"/>
    </w:p>
    <w:p w14:paraId="3621BFED" w14:textId="77777777" w:rsidR="00FA0A37" w:rsidRPr="00FA0A37" w:rsidRDefault="00FA0A37" w:rsidP="00DD74D5">
      <w:pPr>
        <w:rPr>
          <w:rFonts w:cs="Times New Roman"/>
          <w:noProof/>
        </w:rPr>
      </w:pPr>
      <w:r>
        <w:rPr>
          <w:rFonts w:cs="Times New Roman"/>
          <w:noProof/>
        </w:rPr>
        <w:t>Changes takes place in configuration for each user depending on its autorization and authentication. Henceforth, it is known to be user specific authorization which means only user can have the authentication to own part of work. In PHP the small part of code makes it valueable.</w:t>
      </w:r>
    </w:p>
    <w:p w14:paraId="47CCC3EF" w14:textId="77777777" w:rsidR="00612D48" w:rsidRPr="00DD74D5" w:rsidRDefault="00612D48" w:rsidP="00612D48">
      <w:pPr>
        <w:rPr>
          <w:rFonts w:cs="Times New Roman"/>
          <w:noProof/>
        </w:rPr>
      </w:pPr>
      <w:r w:rsidRPr="00DD74D5">
        <w:rPr>
          <w:rFonts w:cs="Times New Roman"/>
          <w:noProof/>
        </w:rPr>
        <w:t>foreach($stuffs as $value)</w:t>
      </w:r>
    </w:p>
    <w:p w14:paraId="158583B0" w14:textId="77777777" w:rsidR="00612D48" w:rsidRPr="00DD74D5" w:rsidRDefault="00612D48" w:rsidP="00612D48">
      <w:pPr>
        <w:rPr>
          <w:rFonts w:cs="Times New Roman"/>
          <w:noProof/>
        </w:rPr>
      </w:pPr>
      <w:r w:rsidRPr="00DD74D5">
        <w:rPr>
          <w:rFonts w:cs="Times New Roman"/>
          <w:noProof/>
        </w:rPr>
        <w:t>{</w:t>
      </w:r>
    </w:p>
    <w:p w14:paraId="3E19C4F0" w14:textId="77777777" w:rsidR="00612D48" w:rsidRPr="00DD74D5" w:rsidRDefault="00612D48" w:rsidP="00612D48">
      <w:pPr>
        <w:rPr>
          <w:rFonts w:cs="Times New Roman"/>
          <w:noProof/>
        </w:rPr>
      </w:pPr>
      <w:r w:rsidRPr="00DD74D5">
        <w:rPr>
          <w:rFonts w:cs="Times New Roman"/>
          <w:noProof/>
        </w:rPr>
        <w:t xml:space="preserve">        if(isset($jobid[$job]))</w:t>
      </w:r>
    </w:p>
    <w:p w14:paraId="7DA50865" w14:textId="77777777" w:rsidR="00612D48" w:rsidRPr="00DD74D5" w:rsidRDefault="00612D48" w:rsidP="00612D48">
      <w:pPr>
        <w:ind w:firstLine="720"/>
        <w:rPr>
          <w:rFonts w:cs="Times New Roman"/>
          <w:noProof/>
        </w:rPr>
      </w:pPr>
      <w:r w:rsidRPr="00DD74D5">
        <w:rPr>
          <w:rFonts w:cs="Times New Roman"/>
          <w:noProof/>
        </w:rPr>
        <w:t>{</w:t>
      </w:r>
    </w:p>
    <w:p w14:paraId="3F400965" w14:textId="77777777" w:rsidR="00612D48" w:rsidRPr="00DD74D5" w:rsidRDefault="00612D48" w:rsidP="00612D48">
      <w:pPr>
        <w:rPr>
          <w:rFonts w:cs="Times New Roman"/>
          <w:noProof/>
        </w:rPr>
      </w:pPr>
      <w:r w:rsidRPr="00DD74D5">
        <w:rPr>
          <w:rFonts w:cs="Times New Roman"/>
          <w:noProof/>
        </w:rPr>
        <w:t xml:space="preserve">        </w:t>
      </w:r>
      <w:r>
        <w:rPr>
          <w:rFonts w:cs="Times New Roman"/>
          <w:noProof/>
        </w:rPr>
        <w:tab/>
      </w:r>
      <w:r w:rsidRPr="00DD74D5">
        <w:rPr>
          <w:rFonts w:cs="Times New Roman"/>
          <w:noProof/>
        </w:rPr>
        <w:t>$logged_user=$_SERVER['PHP_AUTH_USER'];</w:t>
      </w:r>
    </w:p>
    <w:p w14:paraId="16B54787" w14:textId="77777777" w:rsidR="00612D48" w:rsidRPr="00DD74D5" w:rsidRDefault="00612D48" w:rsidP="00612D48">
      <w:pPr>
        <w:rPr>
          <w:rFonts w:cs="Times New Roman"/>
          <w:noProof/>
        </w:rPr>
      </w:pPr>
      <w:r w:rsidRPr="00DD74D5">
        <w:rPr>
          <w:rFonts w:cs="Times New Roman"/>
          <w:noProof/>
        </w:rPr>
        <w:t xml:space="preserve">        </w:t>
      </w:r>
      <w:r>
        <w:rPr>
          <w:rFonts w:cs="Times New Roman"/>
          <w:noProof/>
        </w:rPr>
        <w:tab/>
      </w:r>
      <w:r w:rsidRPr="00DD74D5">
        <w:rPr>
          <w:rFonts w:cs="Times New Roman"/>
          <w:noProof/>
        </w:rPr>
        <w:t xml:space="preserve">if($username[$job]==$logged_user)  </w:t>
      </w:r>
      <w:r>
        <w:rPr>
          <w:rFonts w:cs="Times New Roman"/>
          <w:noProof/>
        </w:rPr>
        <w:tab/>
      </w:r>
      <w:r w:rsidRPr="00DD74D5">
        <w:rPr>
          <w:rFonts w:cs="Times New Roman"/>
          <w:noProof/>
        </w:rPr>
        <w:t xml:space="preserve"> {</w:t>
      </w:r>
    </w:p>
    <w:p w14:paraId="4385C5BB" w14:textId="77777777" w:rsidR="00612D48" w:rsidRPr="00DD74D5" w:rsidRDefault="00612D48" w:rsidP="00612D48">
      <w:pPr>
        <w:rPr>
          <w:rFonts w:cs="Times New Roman"/>
          <w:noProof/>
        </w:rPr>
      </w:pPr>
      <w:r w:rsidRPr="00DD74D5">
        <w:rPr>
          <w:rFonts w:cs="Times New Roman"/>
          <w:noProof/>
        </w:rPr>
        <w:lastRenderedPageBreak/>
        <w:t xml:space="preserve">                $jobaction='&lt;input type="checkbox" name="chkid[]" value="'.$jobid[$job].'"/&gt;';</w:t>
      </w:r>
    </w:p>
    <w:p w14:paraId="7DFF7FE8" w14:textId="77777777" w:rsidR="00612D48" w:rsidRPr="00DD74D5" w:rsidRDefault="00612D48" w:rsidP="00612D48">
      <w:pPr>
        <w:rPr>
          <w:rFonts w:cs="Times New Roman"/>
          <w:noProof/>
        </w:rPr>
      </w:pPr>
      <w:r w:rsidRPr="00DD74D5">
        <w:rPr>
          <w:rFonts w:cs="Times New Roman"/>
          <w:noProof/>
        </w:rPr>
        <w:t xml:space="preserve">        </w:t>
      </w:r>
      <w:r>
        <w:rPr>
          <w:rFonts w:cs="Times New Roman"/>
          <w:noProof/>
        </w:rPr>
        <w:tab/>
      </w:r>
      <w:r w:rsidRPr="00DD74D5">
        <w:rPr>
          <w:rFonts w:cs="Times New Roman"/>
          <w:noProof/>
        </w:rPr>
        <w:t>}</w:t>
      </w:r>
    </w:p>
    <w:p w14:paraId="4DDAD37A" w14:textId="77777777" w:rsidR="00612D48" w:rsidRPr="00DD74D5" w:rsidRDefault="00612D48" w:rsidP="00612D48">
      <w:pPr>
        <w:rPr>
          <w:rFonts w:cs="Times New Roman"/>
          <w:noProof/>
        </w:rPr>
      </w:pPr>
      <w:r w:rsidRPr="00DD74D5">
        <w:rPr>
          <w:rFonts w:cs="Times New Roman"/>
          <w:noProof/>
        </w:rPr>
        <w:t xml:space="preserve">        else{</w:t>
      </w:r>
    </w:p>
    <w:p w14:paraId="5EEFD43F" w14:textId="77777777" w:rsidR="00612D48" w:rsidRPr="00DD74D5" w:rsidRDefault="00612D48" w:rsidP="00612D48">
      <w:pPr>
        <w:rPr>
          <w:rFonts w:cs="Times New Roman"/>
          <w:noProof/>
        </w:rPr>
      </w:pPr>
      <w:r w:rsidRPr="00DD74D5">
        <w:rPr>
          <w:rFonts w:cs="Times New Roman"/>
          <w:noProof/>
        </w:rPr>
        <w:t xml:space="preserve">                 $jobaction='';</w:t>
      </w:r>
    </w:p>
    <w:p w14:paraId="31AE686D" w14:textId="77777777" w:rsidR="00612D48" w:rsidRPr="00DD74D5" w:rsidRDefault="00612D48" w:rsidP="00612D48">
      <w:pPr>
        <w:rPr>
          <w:rFonts w:cs="Times New Roman"/>
          <w:noProof/>
        </w:rPr>
      </w:pPr>
      <w:r w:rsidRPr="00DD74D5">
        <w:rPr>
          <w:rFonts w:cs="Times New Roman"/>
          <w:noProof/>
        </w:rPr>
        <w:t xml:space="preserve">      </w:t>
      </w:r>
      <w:r>
        <w:rPr>
          <w:rFonts w:cs="Times New Roman"/>
          <w:noProof/>
        </w:rPr>
        <w:tab/>
      </w:r>
      <w:r>
        <w:rPr>
          <w:rFonts w:cs="Times New Roman"/>
          <w:noProof/>
        </w:rPr>
        <w:tab/>
      </w:r>
      <w:r w:rsidRPr="00DD74D5">
        <w:rPr>
          <w:rFonts w:cs="Times New Roman"/>
          <w:noProof/>
        </w:rPr>
        <w:t xml:space="preserve">  }</w:t>
      </w:r>
    </w:p>
    <w:p w14:paraId="0AE8FAE3" w14:textId="77777777" w:rsidR="00612D48" w:rsidRPr="00DD74D5" w:rsidRDefault="00612D48" w:rsidP="00612D48">
      <w:pPr>
        <w:ind w:firstLine="720"/>
        <w:rPr>
          <w:rFonts w:cs="Times New Roman"/>
          <w:noProof/>
        </w:rPr>
      </w:pPr>
      <w:r>
        <w:rPr>
          <w:rFonts w:cs="Times New Roman"/>
          <w:noProof/>
        </w:rPr>
        <w:t>}</w:t>
      </w:r>
    </w:p>
    <w:p w14:paraId="26ED8F6A" w14:textId="77777777" w:rsidR="0048543A" w:rsidRPr="00B41343" w:rsidRDefault="00612D48" w:rsidP="00B41343">
      <w:pPr>
        <w:rPr>
          <w:rFonts w:cs="Times New Roman"/>
          <w:noProof/>
        </w:rPr>
      </w:pPr>
      <w:r>
        <w:rPr>
          <w:rFonts w:cs="Times New Roman"/>
          <w:noProof/>
        </w:rPr>
        <w:t>}</w:t>
      </w:r>
      <w:r w:rsidR="0048543A">
        <w:rPr>
          <w:noProof/>
        </w:rPr>
        <w:br w:type="page"/>
      </w:r>
    </w:p>
    <w:p w14:paraId="02A38AC9" w14:textId="77777777" w:rsidR="0048543A"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70FFA1D" w14:textId="77777777" w:rsidR="0048543A"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AFB141D" w14:textId="77777777" w:rsidR="00977EB7" w:rsidRDefault="00977EB7"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D3F6465" w14:textId="77777777" w:rsidR="0048543A" w:rsidRDefault="0048543A" w:rsidP="009118AC">
      <w:pPr>
        <w:pStyle w:val="Title"/>
        <w:jc w:val="left"/>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3</w:t>
      </w:r>
    </w:p>
    <w:p w14:paraId="73FB3195" w14:textId="77777777" w:rsidR="0048543A" w:rsidRPr="008A07EA" w:rsidRDefault="0048543A" w:rsidP="0048543A"/>
    <w:p w14:paraId="06AA187E" w14:textId="7D37F634" w:rsidR="00D92DF8" w:rsidRPr="0057261F" w:rsidRDefault="009118AC" w:rsidP="009118AC">
      <w:pPr>
        <w:pStyle w:val="Heading1"/>
        <w:rPr>
          <w:noProof/>
        </w:rPr>
      </w:pPr>
      <w:bookmarkStart w:id="35" w:name="_Toc453699839"/>
      <w:r>
        <w:rPr>
          <w:noProof/>
        </w:rPr>
        <w:t xml:space="preserve">3 </w:t>
      </w:r>
      <w:r w:rsidR="0079167A">
        <w:rPr>
          <w:noProof/>
        </w:rPr>
        <w:t>Implementation</w:t>
      </w:r>
      <w:bookmarkEnd w:id="35"/>
    </w:p>
    <w:p w14:paraId="467A5AE3" w14:textId="77777777" w:rsidR="00280161" w:rsidRPr="00DA44A9" w:rsidRDefault="0057261F" w:rsidP="001E67E1">
      <w:pPr>
        <w:spacing w:after="240"/>
        <w:ind w:right="0"/>
        <w:rPr>
          <w:noProof/>
          <w:szCs w:val="24"/>
        </w:rPr>
      </w:pPr>
      <w:r w:rsidRPr="00DA44A9">
        <w:rPr>
          <w:noProof/>
          <w:szCs w:val="24"/>
        </w:rPr>
        <w:t xml:space="preserve">The Job Monitoring section is implemented using </w:t>
      </w:r>
      <w:r w:rsidR="00EF2CCC">
        <w:rPr>
          <w:noProof/>
          <w:szCs w:val="24"/>
        </w:rPr>
        <w:t>the LAMP (Linux</w:t>
      </w:r>
      <w:r w:rsidRPr="00DA44A9">
        <w:rPr>
          <w:noProof/>
          <w:szCs w:val="24"/>
        </w:rPr>
        <w:t>, Apache, MySQL, PHP).</w:t>
      </w:r>
    </w:p>
    <w:p w14:paraId="5EFD8A62" w14:textId="4A25F619" w:rsidR="00DA44A9" w:rsidRPr="00C806BF" w:rsidRDefault="00FD34EC" w:rsidP="009118AC">
      <w:pPr>
        <w:pStyle w:val="Heading2"/>
        <w:rPr>
          <w:noProof/>
        </w:rPr>
      </w:pPr>
      <w:bookmarkStart w:id="36" w:name="_Toc453699840"/>
      <w:r>
        <w:rPr>
          <w:noProof/>
        </w:rPr>
        <w:t>3.1</w:t>
      </w:r>
      <w:r>
        <w:rPr>
          <w:noProof/>
        </w:rPr>
        <w:tab/>
      </w:r>
      <w:r w:rsidR="00DA44A9" w:rsidRPr="00C806BF">
        <w:rPr>
          <w:noProof/>
        </w:rPr>
        <w:t>L</w:t>
      </w:r>
      <w:r w:rsidR="00C806BF" w:rsidRPr="00C806BF">
        <w:rPr>
          <w:noProof/>
        </w:rPr>
        <w:t xml:space="preserve">inux </w:t>
      </w:r>
      <w:r w:rsidR="00DA44A9" w:rsidRPr="00C806BF">
        <w:rPr>
          <w:noProof/>
        </w:rPr>
        <w:t>A</w:t>
      </w:r>
      <w:r w:rsidR="00C806BF" w:rsidRPr="00C806BF">
        <w:rPr>
          <w:noProof/>
        </w:rPr>
        <w:t xml:space="preserve">pache </w:t>
      </w:r>
      <w:r w:rsidR="00DA44A9" w:rsidRPr="00C806BF">
        <w:rPr>
          <w:noProof/>
        </w:rPr>
        <w:t>M</w:t>
      </w:r>
      <w:r w:rsidR="00C806BF">
        <w:rPr>
          <w:noProof/>
        </w:rPr>
        <w:t xml:space="preserve">ySQL </w:t>
      </w:r>
      <w:r w:rsidR="00DA44A9" w:rsidRPr="00C806BF">
        <w:rPr>
          <w:noProof/>
        </w:rPr>
        <w:t>P</w:t>
      </w:r>
      <w:r w:rsidR="00C806BF">
        <w:rPr>
          <w:noProof/>
        </w:rPr>
        <w:t>HP  for</w:t>
      </w:r>
      <w:r w:rsidR="0005146E">
        <w:rPr>
          <w:noProof/>
        </w:rPr>
        <w:t xml:space="preserve"> Job Monitoring</w:t>
      </w:r>
      <w:bookmarkEnd w:id="36"/>
    </w:p>
    <w:p w14:paraId="3FB2BC3A" w14:textId="77777777" w:rsidR="000661C1" w:rsidRDefault="000661C1" w:rsidP="001E67E1">
      <w:pPr>
        <w:spacing w:after="240"/>
        <w:ind w:right="0"/>
        <w:rPr>
          <w:noProof/>
          <w:szCs w:val="24"/>
        </w:rPr>
      </w:pPr>
      <w:r>
        <w:rPr>
          <w:noProof/>
          <w:szCs w:val="24"/>
        </w:rPr>
        <w:t xml:space="preserve">The statement on wikipedia </w:t>
      </w:r>
      <w:r w:rsidR="004553F9">
        <w:rPr>
          <w:noProof/>
          <w:szCs w:val="24"/>
        </w:rPr>
        <w:t xml:space="preserve">explains most of the things about LAMP </w:t>
      </w:r>
      <w:r>
        <w:rPr>
          <w:noProof/>
          <w:szCs w:val="24"/>
        </w:rPr>
        <w:t>“</w:t>
      </w:r>
      <w:r w:rsidRPr="00240398">
        <w:rPr>
          <w:i/>
          <w:noProof/>
          <w:szCs w:val="24"/>
        </w:rPr>
        <w:t>LAMP is an archetypal model of web service solution stacks,named as an acronym of the names of its original four open-source components:the Linux operating system,the Apache HTTP Server, the MySQL relational</w:t>
      </w:r>
      <w:r>
        <w:rPr>
          <w:noProof/>
          <w:szCs w:val="24"/>
        </w:rPr>
        <w:t>”</w:t>
      </w:r>
      <w:r w:rsidR="004553F9">
        <w:rPr>
          <w:rStyle w:val="FootnoteReference"/>
          <w:noProof/>
          <w:szCs w:val="24"/>
        </w:rPr>
        <w:footnoteReference w:id="8"/>
      </w:r>
    </w:p>
    <w:p w14:paraId="46EBC2C1" w14:textId="77777777" w:rsidR="005E3EE8" w:rsidRDefault="004553F9" w:rsidP="00B320AA">
      <w:pPr>
        <w:spacing w:after="240"/>
        <w:ind w:right="0" w:firstLine="648"/>
        <w:rPr>
          <w:noProof/>
          <w:szCs w:val="24"/>
        </w:rPr>
      </w:pPr>
      <w:r>
        <w:rPr>
          <w:noProof/>
          <w:szCs w:val="24"/>
        </w:rPr>
        <w:t>There are many best things of using LAMP that it comes into software bundle of four software components which is required for web development and are open source i.e easily available. Being opensource makes it inexpensive and also with the feature of best security.</w:t>
      </w:r>
      <w:r w:rsidR="0090600D">
        <w:rPr>
          <w:noProof/>
          <w:szCs w:val="24"/>
        </w:rPr>
        <w:t>The acronym stands for the software components Linux, Apache, MySQL, PHP</w:t>
      </w:r>
      <w:r w:rsidR="00E730CC">
        <w:rPr>
          <w:noProof/>
          <w:szCs w:val="24"/>
        </w:rPr>
        <w:t xml:space="preserve"> but for configuration of LAMP there is a typical procedure to follow.</w:t>
      </w:r>
    </w:p>
    <w:p w14:paraId="3CA73255" w14:textId="77777777" w:rsidR="00AE0134" w:rsidRDefault="00112188" w:rsidP="00AE0134">
      <w:pPr>
        <w:keepNext/>
        <w:spacing w:after="240"/>
        <w:ind w:right="0"/>
      </w:pPr>
      <w:r>
        <w:rPr>
          <w:noProof/>
          <w:szCs w:val="24"/>
          <w:lang w:eastAsia="en-US"/>
        </w:rPr>
        <w:lastRenderedPageBreak/>
        <w:drawing>
          <wp:inline distT="0" distB="0" distL="0" distR="0" wp14:anchorId="65FF303E" wp14:editId="09EAA91F">
            <wp:extent cx="5943600" cy="3418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tectural Diagram.jpg"/>
                    <pic:cNvPicPr/>
                  </pic:nvPicPr>
                  <pic:blipFill>
                    <a:blip r:embed="rId30"/>
                    <a:stretch>
                      <a:fillRect/>
                    </a:stretch>
                  </pic:blipFill>
                  <pic:spPr>
                    <a:xfrm>
                      <a:off x="0" y="0"/>
                      <a:ext cx="5943600" cy="3418840"/>
                    </a:xfrm>
                    <a:prstGeom prst="rect">
                      <a:avLst/>
                    </a:prstGeom>
                  </pic:spPr>
                </pic:pic>
              </a:graphicData>
            </a:graphic>
          </wp:inline>
        </w:drawing>
      </w:r>
    </w:p>
    <w:p w14:paraId="27840A3B" w14:textId="74F9E189" w:rsidR="00112188" w:rsidRPr="00AF6DBC" w:rsidRDefault="00AE0134" w:rsidP="00AE0134">
      <w:pPr>
        <w:pStyle w:val="Caption"/>
        <w:jc w:val="center"/>
        <w:rPr>
          <w:noProof/>
          <w:sz w:val="16"/>
          <w:szCs w:val="16"/>
        </w:rPr>
      </w:pPr>
      <w:bookmarkStart w:id="37" w:name="_Toc453890702"/>
      <w:r>
        <w:t xml:space="preserve">Figure </w:t>
      </w:r>
      <w:fldSimple w:instr=" SEQ Figure \* ARABIC ">
        <w:r w:rsidR="005E6938">
          <w:rPr>
            <w:noProof/>
          </w:rPr>
          <w:t>10</w:t>
        </w:r>
      </w:fldSimple>
      <w:r w:rsidR="00A83B4B">
        <w:t>: Architecture Diagram</w:t>
      </w:r>
      <w:bookmarkEnd w:id="37"/>
    </w:p>
    <w:p w14:paraId="0F892F9C" w14:textId="77777777" w:rsidR="0041135A" w:rsidRDefault="0041135A" w:rsidP="006726CB">
      <w:pPr>
        <w:rPr>
          <w:b/>
          <w:noProof/>
          <w:szCs w:val="24"/>
        </w:rPr>
      </w:pPr>
    </w:p>
    <w:p w14:paraId="1CF433AA" w14:textId="4D9FF522" w:rsidR="006726CB" w:rsidRPr="006726CB" w:rsidRDefault="009118AC" w:rsidP="008F26C1">
      <w:pPr>
        <w:pStyle w:val="Heading3"/>
        <w:rPr>
          <w:noProof/>
        </w:rPr>
      </w:pPr>
      <w:bookmarkStart w:id="38" w:name="_Toc453699841"/>
      <w:r>
        <w:rPr>
          <w:noProof/>
        </w:rPr>
        <w:t>3.1.1</w:t>
      </w:r>
      <w:r w:rsidR="006726CB">
        <w:rPr>
          <w:noProof/>
        </w:rPr>
        <w:tab/>
        <w:t>Linux for Job Monitoring</w:t>
      </w:r>
      <w:bookmarkEnd w:id="38"/>
    </w:p>
    <w:p w14:paraId="5F6EB8E1" w14:textId="77777777" w:rsidR="004553F9" w:rsidRPr="00A9096B" w:rsidRDefault="004553F9" w:rsidP="00A9096B">
      <w:pPr>
        <w:ind w:firstLine="648"/>
        <w:rPr>
          <w:rFonts w:cs="Times New Roman"/>
          <w:noProof/>
          <w:szCs w:val="24"/>
        </w:rPr>
      </w:pPr>
      <w:r>
        <w:rPr>
          <w:noProof/>
          <w:szCs w:val="24"/>
        </w:rPr>
        <w:t>The best things about Linux</w:t>
      </w:r>
      <w:r w:rsidR="0090600D">
        <w:rPr>
          <w:noProof/>
          <w:szCs w:val="24"/>
        </w:rPr>
        <w:t xml:space="preserve"> operating system</w:t>
      </w:r>
      <w:r>
        <w:rPr>
          <w:noProof/>
          <w:szCs w:val="24"/>
        </w:rPr>
        <w:t xml:space="preserve"> is </w:t>
      </w:r>
      <w:r w:rsidR="00E67EBD">
        <w:rPr>
          <w:noProof/>
          <w:szCs w:val="24"/>
        </w:rPr>
        <w:t xml:space="preserve">commercially distributed  and holds GNU licenses i.e General Public License. It supports utilization as desktop and server. These systems provide excellent support for enterprise devices and capable of  handling </w:t>
      </w:r>
      <w:r w:rsidR="00A9096B">
        <w:rPr>
          <w:noProof/>
          <w:szCs w:val="24"/>
        </w:rPr>
        <w:t xml:space="preserve">securely </w:t>
      </w:r>
      <w:r w:rsidR="00E67EBD">
        <w:rPr>
          <w:noProof/>
          <w:szCs w:val="24"/>
        </w:rPr>
        <w:t xml:space="preserve">high performance computing </w:t>
      </w:r>
      <w:r w:rsidR="00A9096B">
        <w:rPr>
          <w:noProof/>
          <w:szCs w:val="24"/>
        </w:rPr>
        <w:t xml:space="preserve">applications.The </w:t>
      </w:r>
      <w:r w:rsidR="00B87780">
        <w:rPr>
          <w:noProof/>
          <w:szCs w:val="24"/>
        </w:rPr>
        <w:t>accessibility for code in Linux allows full access to</w:t>
      </w:r>
      <w:r>
        <w:rPr>
          <w:noProof/>
          <w:szCs w:val="24"/>
        </w:rPr>
        <w:t xml:space="preserve"> write code</w:t>
      </w:r>
      <w:r w:rsidR="00B87780">
        <w:rPr>
          <w:noProof/>
          <w:szCs w:val="24"/>
        </w:rPr>
        <w:t xml:space="preserve"> and also provides the feasibility to do manipulations or any changes necessary. This </w:t>
      </w:r>
      <w:r w:rsidR="00B320AA">
        <w:rPr>
          <w:noProof/>
          <w:szCs w:val="24"/>
        </w:rPr>
        <w:t xml:space="preserve">makes it easy to </w:t>
      </w:r>
      <w:r w:rsidR="00B87780">
        <w:rPr>
          <w:noProof/>
          <w:szCs w:val="24"/>
        </w:rPr>
        <w:t xml:space="preserve">make improvements </w:t>
      </w:r>
      <w:r w:rsidR="00B320AA">
        <w:rPr>
          <w:noProof/>
          <w:szCs w:val="24"/>
        </w:rPr>
        <w:t>and fix bugs. Applications like SSH and scripting applications with better support of apache webserver then Linux is most considered.</w:t>
      </w:r>
    </w:p>
    <w:p w14:paraId="35B76B74" w14:textId="23283672" w:rsidR="006726CB" w:rsidRPr="006726CB" w:rsidRDefault="009118AC" w:rsidP="008F26C1">
      <w:pPr>
        <w:pStyle w:val="Heading3"/>
        <w:rPr>
          <w:noProof/>
        </w:rPr>
      </w:pPr>
      <w:bookmarkStart w:id="39" w:name="_Toc453699842"/>
      <w:r>
        <w:rPr>
          <w:noProof/>
        </w:rPr>
        <w:t>3.1.2</w:t>
      </w:r>
      <w:r w:rsidR="006726CB">
        <w:rPr>
          <w:noProof/>
        </w:rPr>
        <w:tab/>
        <w:t>Apache webserver for Job Monitoring</w:t>
      </w:r>
      <w:bookmarkEnd w:id="39"/>
    </w:p>
    <w:p w14:paraId="58A20134" w14:textId="654DFB8F" w:rsidR="00E730CC" w:rsidRDefault="0090600D" w:rsidP="00B320AA">
      <w:pPr>
        <w:spacing w:after="240"/>
        <w:ind w:right="0" w:firstLine="648"/>
        <w:rPr>
          <w:noProof/>
          <w:szCs w:val="24"/>
        </w:rPr>
      </w:pPr>
      <w:r>
        <w:rPr>
          <w:noProof/>
          <w:szCs w:val="24"/>
        </w:rPr>
        <w:t>Apache HTTP Server</w:t>
      </w:r>
      <w:r w:rsidR="00E730CC">
        <w:rPr>
          <w:noProof/>
          <w:szCs w:val="24"/>
        </w:rPr>
        <w:t xml:space="preserve"> is opensource and most widely used web servers.</w:t>
      </w:r>
      <w:r w:rsidR="002F01C6">
        <w:rPr>
          <w:noProof/>
          <w:szCs w:val="24"/>
        </w:rPr>
        <w:t xml:space="preserve"> Apache HTTP server </w:t>
      </w:r>
      <w:r w:rsidR="009C22F4">
        <w:rPr>
          <w:noProof/>
          <w:szCs w:val="24"/>
        </w:rPr>
        <w:t>is most important component for hosting a web application.</w:t>
      </w:r>
      <w:r w:rsidR="00C14A16">
        <w:rPr>
          <w:noProof/>
          <w:szCs w:val="24"/>
        </w:rPr>
        <w:t xml:space="preserve"> The Apache webserver using the http protocol works with clien</w:t>
      </w:r>
      <w:r w:rsidR="005E6CCD">
        <w:rPr>
          <w:noProof/>
          <w:szCs w:val="24"/>
        </w:rPr>
        <w:t>t and server architecture. However,</w:t>
      </w:r>
      <w:r w:rsidR="00C14A16">
        <w:rPr>
          <w:noProof/>
          <w:szCs w:val="24"/>
        </w:rPr>
        <w:t>the web browser</w:t>
      </w:r>
      <w:r w:rsidR="00A374FF">
        <w:rPr>
          <w:noProof/>
          <w:szCs w:val="24"/>
        </w:rPr>
        <w:t xml:space="preserve"> is </w:t>
      </w:r>
      <w:r w:rsidR="00A374FF">
        <w:rPr>
          <w:noProof/>
          <w:szCs w:val="24"/>
        </w:rPr>
        <w:lastRenderedPageBreak/>
        <w:t>responsible for client requests and the apache webserver responses to client requests as a server.</w:t>
      </w:r>
      <w:r w:rsidR="00B7138C">
        <w:rPr>
          <w:noProof/>
          <w:szCs w:val="24"/>
        </w:rPr>
        <w:t xml:space="preserve"> </w:t>
      </w:r>
      <w:r w:rsidR="00E730CC">
        <w:rPr>
          <w:noProof/>
          <w:szCs w:val="24"/>
        </w:rPr>
        <w:t>To install apache in Linux Redhat the command mentioned below is used.</w:t>
      </w:r>
    </w:p>
    <w:p w14:paraId="5A150D58" w14:textId="77777777" w:rsidR="00E730CC" w:rsidRDefault="00E730CC" w:rsidP="00E730CC">
      <w:pPr>
        <w:spacing w:after="240"/>
        <w:ind w:right="0"/>
        <w:rPr>
          <w:noProof/>
          <w:szCs w:val="24"/>
        </w:rPr>
      </w:pPr>
      <w:r>
        <w:rPr>
          <w:noProof/>
          <w:szCs w:val="24"/>
        </w:rPr>
        <w:t>To install:-</w:t>
      </w:r>
      <w:r>
        <w:rPr>
          <w:noProof/>
          <w:szCs w:val="24"/>
        </w:rPr>
        <w:tab/>
      </w:r>
      <w:r>
        <w:rPr>
          <w:noProof/>
          <w:szCs w:val="24"/>
        </w:rPr>
        <w:tab/>
      </w:r>
      <w:r w:rsidRPr="00E730CC">
        <w:rPr>
          <w:i/>
          <w:noProof/>
          <w:szCs w:val="24"/>
        </w:rPr>
        <w:t>sudo yum install htttp</w:t>
      </w:r>
      <w:r w:rsidR="0090600D">
        <w:rPr>
          <w:noProof/>
          <w:szCs w:val="24"/>
        </w:rPr>
        <w:t xml:space="preserve"> </w:t>
      </w:r>
    </w:p>
    <w:p w14:paraId="74ADC08F" w14:textId="77777777" w:rsidR="00E730CC" w:rsidRDefault="00E730CC" w:rsidP="00E730CC">
      <w:pPr>
        <w:spacing w:after="240"/>
        <w:ind w:right="0"/>
        <w:rPr>
          <w:i/>
          <w:noProof/>
          <w:szCs w:val="24"/>
        </w:rPr>
      </w:pPr>
      <w:r>
        <w:rPr>
          <w:noProof/>
          <w:szCs w:val="24"/>
        </w:rPr>
        <w:t>To start apache:-</w:t>
      </w:r>
      <w:r>
        <w:rPr>
          <w:noProof/>
          <w:szCs w:val="24"/>
        </w:rPr>
        <w:tab/>
      </w:r>
      <w:r>
        <w:rPr>
          <w:i/>
          <w:noProof/>
          <w:szCs w:val="24"/>
        </w:rPr>
        <w:t>sudo service httpd start</w:t>
      </w:r>
    </w:p>
    <w:p w14:paraId="48C114C0" w14:textId="77777777" w:rsidR="004553F9" w:rsidRDefault="00E730CC" w:rsidP="00E730CC">
      <w:pPr>
        <w:spacing w:after="240"/>
        <w:ind w:right="0"/>
        <w:rPr>
          <w:noProof/>
          <w:szCs w:val="24"/>
        </w:rPr>
      </w:pPr>
      <w:r>
        <w:rPr>
          <w:noProof/>
          <w:szCs w:val="24"/>
        </w:rPr>
        <w:t xml:space="preserve"> The file httpd.conf on the system is the configuration file for Apache web server. The </w:t>
      </w:r>
      <w:r w:rsidR="00CA3A22">
        <w:rPr>
          <w:noProof/>
          <w:szCs w:val="24"/>
        </w:rPr>
        <w:t xml:space="preserve">default location for the file is </w:t>
      </w:r>
      <w:r w:rsidR="0090600D">
        <w:rPr>
          <w:noProof/>
          <w:szCs w:val="24"/>
        </w:rPr>
        <w:t>/etc/http/conf/httpd.conf</w:t>
      </w:r>
      <w:r w:rsidR="00CA3A22">
        <w:rPr>
          <w:noProof/>
          <w:szCs w:val="24"/>
        </w:rPr>
        <w:t xml:space="preserve"> and any changes to the file is done such as port  80 to port 8080 by editing this file.</w:t>
      </w:r>
    </w:p>
    <w:p w14:paraId="3245EBAF" w14:textId="77777777" w:rsidR="00B7138C" w:rsidRDefault="00B7138C" w:rsidP="00B320AA">
      <w:pPr>
        <w:spacing w:after="240"/>
        <w:ind w:right="0" w:firstLine="720"/>
        <w:rPr>
          <w:noProof/>
          <w:szCs w:val="24"/>
        </w:rPr>
      </w:pPr>
      <w:r>
        <w:rPr>
          <w:noProof/>
          <w:szCs w:val="24"/>
        </w:rPr>
        <w:t xml:space="preserve">When a client processes an request the user IP address is sent with the following http credentials  such as the port information and also with the connection details. The resource which comes in the form of  client request is in the form of </w:t>
      </w:r>
      <w:r w:rsidR="00DE7196">
        <w:rPr>
          <w:noProof/>
          <w:szCs w:val="24"/>
        </w:rPr>
        <w:t>URI(Uniform Resource Identifier)known to be the URL(Uniform Resource Locator)</w:t>
      </w:r>
      <w:r w:rsidR="00BA605E">
        <w:rPr>
          <w:noProof/>
          <w:szCs w:val="24"/>
        </w:rPr>
        <w:t>. The communication for the client with the server is possible until or unless the port is made avaible to the client by the server.</w:t>
      </w:r>
      <w:r w:rsidR="00670DB4">
        <w:rPr>
          <w:noProof/>
          <w:szCs w:val="24"/>
        </w:rPr>
        <w:t xml:space="preserve"> There more functionalities which make it simpler for hosting a webpage.</w:t>
      </w:r>
      <w:r w:rsidR="002321EE">
        <w:rPr>
          <w:noProof/>
          <w:szCs w:val="24"/>
        </w:rPr>
        <w:t xml:space="preserve"> </w:t>
      </w:r>
    </w:p>
    <w:p w14:paraId="3F6F5B8F" w14:textId="77777777" w:rsidR="00ED19BA" w:rsidRDefault="002321EE" w:rsidP="00ED19BA">
      <w:pPr>
        <w:spacing w:after="240"/>
        <w:ind w:right="0" w:firstLine="720"/>
        <w:rPr>
          <w:noProof/>
          <w:szCs w:val="24"/>
        </w:rPr>
      </w:pPr>
      <w:r>
        <w:rPr>
          <w:noProof/>
          <w:szCs w:val="24"/>
        </w:rPr>
        <w:t>The Apache HTTP webserver GET or POST the client requests and the requests are read by the help of HTTP header</w:t>
      </w:r>
      <w:r w:rsidR="00202633">
        <w:rPr>
          <w:noProof/>
          <w:szCs w:val="24"/>
        </w:rPr>
        <w:t>.The LAMP provides PHP installation which means as an addon  the PHP versioning is present within the HTTP header.</w:t>
      </w:r>
      <w:r w:rsidR="00D216EC">
        <w:rPr>
          <w:noProof/>
          <w:szCs w:val="24"/>
        </w:rPr>
        <w:t xml:space="preserve">The Apache module known to be </w:t>
      </w:r>
      <w:r w:rsidR="00D216EC" w:rsidRPr="002D0F79">
        <w:rPr>
          <w:i/>
          <w:noProof/>
          <w:szCs w:val="24"/>
        </w:rPr>
        <w:t>mod_rewrite</w:t>
      </w:r>
      <w:r w:rsidR="00D216EC">
        <w:rPr>
          <w:noProof/>
          <w:szCs w:val="24"/>
        </w:rPr>
        <w:t xml:space="preserve"> </w:t>
      </w:r>
      <w:r w:rsidR="002D0F79">
        <w:rPr>
          <w:rStyle w:val="FootnoteReference"/>
          <w:noProof/>
          <w:szCs w:val="24"/>
        </w:rPr>
        <w:footnoteReference w:id="9"/>
      </w:r>
      <w:r w:rsidR="00D216EC">
        <w:rPr>
          <w:noProof/>
          <w:szCs w:val="24"/>
        </w:rPr>
        <w:t>is used to provide a rule-based rewriting engine. It is used to rewrite the requested URL</w:t>
      </w:r>
      <w:r w:rsidR="003A0288">
        <w:rPr>
          <w:noProof/>
          <w:szCs w:val="24"/>
        </w:rPr>
        <w:t xml:space="preserve"> and also capable of manipulating URLs by appending them using various number of rules. </w:t>
      </w:r>
      <w:r w:rsidR="007D08C4">
        <w:rPr>
          <w:noProof/>
          <w:szCs w:val="24"/>
        </w:rPr>
        <w:t xml:space="preserve">The rule can be also applied the .htaccess data </w:t>
      </w:r>
      <w:r w:rsidR="00B7719C">
        <w:rPr>
          <w:noProof/>
          <w:szCs w:val="24"/>
        </w:rPr>
        <w:t xml:space="preserve">specifically the client user agents that is detected to be a malicious  are blocked. Howerver, the IP  range is specified for the client user agents are declared from a particular source </w:t>
      </w:r>
      <w:r w:rsidR="00267E5B">
        <w:rPr>
          <w:noProof/>
          <w:szCs w:val="24"/>
        </w:rPr>
        <w:t xml:space="preserve">but </w:t>
      </w:r>
      <w:r w:rsidR="00B7719C">
        <w:rPr>
          <w:noProof/>
          <w:szCs w:val="24"/>
        </w:rPr>
        <w:t>never from other sources</w:t>
      </w:r>
      <w:r w:rsidR="00267E5B">
        <w:rPr>
          <w:noProof/>
          <w:szCs w:val="24"/>
        </w:rPr>
        <w:t>. The user agents are modified in http request header and granted access control. Most of parsing of request header is carried out by parsing the http request header.</w:t>
      </w:r>
      <w:r w:rsidR="00BC6663">
        <w:rPr>
          <w:noProof/>
          <w:szCs w:val="24"/>
        </w:rPr>
        <w:t xml:space="preserve"> To have the .htaccess file</w:t>
      </w:r>
      <w:r w:rsidR="00FB1C5D">
        <w:rPr>
          <w:noProof/>
          <w:szCs w:val="24"/>
        </w:rPr>
        <w:t>s</w:t>
      </w:r>
      <w:r w:rsidR="00BC6663">
        <w:rPr>
          <w:noProof/>
          <w:szCs w:val="24"/>
        </w:rPr>
        <w:t xml:space="preserve"> access the user should be able to provide server configuration  that allows authentication</w:t>
      </w:r>
      <w:r w:rsidR="00FB1C5D">
        <w:rPr>
          <w:noProof/>
          <w:szCs w:val="24"/>
        </w:rPr>
        <w:t xml:space="preserve"> directives to them. </w:t>
      </w:r>
      <w:r w:rsidR="00BC6663">
        <w:rPr>
          <w:noProof/>
          <w:szCs w:val="24"/>
        </w:rPr>
        <w:t>Onl</w:t>
      </w:r>
      <w:r w:rsidR="00FB1C5D">
        <w:rPr>
          <w:noProof/>
          <w:szCs w:val="24"/>
        </w:rPr>
        <w:t xml:space="preserve">y authorized user would have the </w:t>
      </w:r>
      <w:r w:rsidR="00FB1C5D">
        <w:rPr>
          <w:noProof/>
          <w:szCs w:val="24"/>
        </w:rPr>
        <w:lastRenderedPageBreak/>
        <w:t xml:space="preserve">username and password credentials required to access the server. </w:t>
      </w:r>
      <w:r w:rsidR="00AB6E00">
        <w:rPr>
          <w:noProof/>
          <w:szCs w:val="24"/>
        </w:rPr>
        <w:t xml:space="preserve">The </w:t>
      </w:r>
      <w:r w:rsidR="004144DF">
        <w:rPr>
          <w:noProof/>
          <w:szCs w:val="24"/>
        </w:rPr>
        <w:t>web application contains scripting file,those are the php files. The HTTP header request is parsered using the authentication methods in PHP.</w:t>
      </w:r>
      <w:r w:rsidR="00CA1510">
        <w:rPr>
          <w:noProof/>
          <w:szCs w:val="24"/>
        </w:rPr>
        <w:t xml:space="preserve"> </w:t>
      </w:r>
      <w:r w:rsidR="004144DF">
        <w:rPr>
          <w:noProof/>
          <w:szCs w:val="24"/>
        </w:rPr>
        <w:t xml:space="preserve">The PHP </w:t>
      </w:r>
      <w:r w:rsidR="00CA1510">
        <w:rPr>
          <w:noProof/>
          <w:szCs w:val="24"/>
        </w:rPr>
        <w:t>parser understands the server-side scripting and makes authentication possible by validating the user logging information from database and the request header.If t</w:t>
      </w:r>
      <w:r w:rsidR="00FB1C5D">
        <w:rPr>
          <w:noProof/>
          <w:szCs w:val="24"/>
        </w:rPr>
        <w:t>he server has a user list which is in query string stated in the server configuration file that makes a connection to the database server.</w:t>
      </w:r>
      <w:r w:rsidR="00CA1510">
        <w:rPr>
          <w:noProof/>
          <w:szCs w:val="24"/>
        </w:rPr>
        <w:t xml:space="preserve"> For instance, i</w:t>
      </w:r>
      <w:r w:rsidR="00FB1C5D">
        <w:rPr>
          <w:noProof/>
          <w:szCs w:val="24"/>
        </w:rPr>
        <w:t xml:space="preserve">f the user is present in the </w:t>
      </w:r>
      <w:r w:rsidR="00FB1C5D">
        <w:rPr>
          <w:i/>
          <w:noProof/>
          <w:szCs w:val="24"/>
        </w:rPr>
        <w:t>Users</w:t>
      </w:r>
      <w:r w:rsidR="00FB1C5D">
        <w:rPr>
          <w:noProof/>
          <w:szCs w:val="24"/>
        </w:rPr>
        <w:t xml:space="preserve"> table then the user would have the access to the server.</w:t>
      </w:r>
      <w:r w:rsidR="00523AD4">
        <w:rPr>
          <w:noProof/>
          <w:szCs w:val="24"/>
        </w:rPr>
        <w:t xml:space="preserve"> The error caused can be considered in the error log file created by Apache webserver. There are some fixed content when errors occur or unauthorized user tries to access the server and these content is fired on errors. However,if the content is successful then provides logon to the user and these response is sent by the server depending on the PHP written script.</w:t>
      </w:r>
      <w:r w:rsidR="003B1C4B">
        <w:rPr>
          <w:noProof/>
          <w:szCs w:val="24"/>
        </w:rPr>
        <w:t xml:space="preserve"> Everytime for logging is the first priority for the content handler and secondly priority the failure in connection process is to be written within the error log file.</w:t>
      </w:r>
    </w:p>
    <w:p w14:paraId="2E1865A0" w14:textId="68BC622F" w:rsidR="0057261F" w:rsidRDefault="0057261F" w:rsidP="00ED19BA">
      <w:pPr>
        <w:spacing w:after="240"/>
        <w:ind w:right="0"/>
        <w:rPr>
          <w:b/>
          <w:noProof/>
          <w:szCs w:val="24"/>
        </w:rPr>
      </w:pPr>
      <w:r w:rsidRPr="006726CB">
        <w:rPr>
          <w:b/>
          <w:noProof/>
          <w:szCs w:val="24"/>
        </w:rPr>
        <w:t>3.1</w:t>
      </w:r>
      <w:r w:rsidR="006726CB">
        <w:rPr>
          <w:b/>
          <w:noProof/>
          <w:szCs w:val="24"/>
        </w:rPr>
        <w:t>.2.1</w:t>
      </w:r>
      <w:r w:rsidRPr="006726CB">
        <w:rPr>
          <w:b/>
          <w:noProof/>
          <w:szCs w:val="24"/>
        </w:rPr>
        <w:tab/>
      </w:r>
      <w:r w:rsidR="00A1646F">
        <w:rPr>
          <w:b/>
          <w:noProof/>
          <w:szCs w:val="24"/>
        </w:rPr>
        <w:t xml:space="preserve"> </w:t>
      </w:r>
      <w:r w:rsidR="00ED19BA" w:rsidRPr="00ED19BA">
        <w:rPr>
          <w:b/>
          <w:noProof/>
          <w:szCs w:val="24"/>
        </w:rPr>
        <w:t>Connection dropped</w:t>
      </w:r>
    </w:p>
    <w:p w14:paraId="78FF7B72" w14:textId="27FBA066" w:rsidR="00EA5804" w:rsidRDefault="009F153C" w:rsidP="004C3179">
      <w:pPr>
        <w:spacing w:after="240"/>
        <w:ind w:right="0" w:firstLine="720"/>
        <w:rPr>
          <w:noProof/>
          <w:szCs w:val="24"/>
        </w:rPr>
      </w:pPr>
      <w:r>
        <w:rPr>
          <w:noProof/>
          <w:szCs w:val="24"/>
        </w:rPr>
        <w:t xml:space="preserve">The </w:t>
      </w:r>
      <w:r w:rsidR="00300DC0">
        <w:rPr>
          <w:noProof/>
          <w:szCs w:val="24"/>
        </w:rPr>
        <w:t xml:space="preserve">connection with the client is most important factor performed by the HTTP. To maintain this connection client request </w:t>
      </w:r>
      <w:r w:rsidR="006D6926">
        <w:rPr>
          <w:noProof/>
          <w:szCs w:val="24"/>
        </w:rPr>
        <w:t xml:space="preserve">should be open until some duration. Therefore, http pipelining is a used which creates multiple HTTP requests are sent on a singlr TCP connection without waiting for server responses. The web application sends all dynamic data which it consumes time, makes slower processing of data over IP address or the network. The HTTP pipelining creates more frequency </w:t>
      </w:r>
      <w:r w:rsidR="008C5661">
        <w:rPr>
          <w:noProof/>
          <w:szCs w:val="24"/>
        </w:rPr>
        <w:t>in loading of web content. HTTP pipelining works efficently with web servers,web browsers and proxies</w:t>
      </w:r>
      <w:r w:rsidR="0081331F">
        <w:rPr>
          <w:noProof/>
          <w:szCs w:val="24"/>
        </w:rPr>
        <w:t xml:space="preserve">. Multiple request and responses sent over a single TCP connection </w:t>
      </w:r>
      <w:r w:rsidR="00C0307A">
        <w:rPr>
          <w:noProof/>
          <w:szCs w:val="24"/>
        </w:rPr>
        <w:t xml:space="preserve">in other concepts means the connection once created can be used by multipe request and responses i.e reusage of single TCP connection. </w:t>
      </w:r>
      <w:r w:rsidR="00FE0A19">
        <w:rPr>
          <w:noProof/>
          <w:szCs w:val="24"/>
        </w:rPr>
        <w:t>Such kind of connection is known to be HTTP keep-alive or HTTP persistance connection.</w:t>
      </w:r>
      <w:r w:rsidR="00FE0A19">
        <w:rPr>
          <w:rStyle w:val="FootnoteReference"/>
          <w:noProof/>
          <w:szCs w:val="24"/>
        </w:rPr>
        <w:footnoteReference w:id="10"/>
      </w:r>
      <w:r w:rsidR="00FE0A19">
        <w:rPr>
          <w:noProof/>
          <w:szCs w:val="24"/>
        </w:rPr>
        <w:t xml:space="preserve"> The HTTP header are persistance until they are</w:t>
      </w:r>
      <w:r w:rsidR="006F12F4">
        <w:rPr>
          <w:noProof/>
          <w:szCs w:val="24"/>
        </w:rPr>
        <w:t xml:space="preserve"> stated to be persistant. K</w:t>
      </w:r>
      <w:r w:rsidR="00FE0A19">
        <w:rPr>
          <w:noProof/>
          <w:szCs w:val="24"/>
        </w:rPr>
        <w:t xml:space="preserve">eep-alive </w:t>
      </w:r>
      <w:r w:rsidR="006F12F4">
        <w:rPr>
          <w:noProof/>
          <w:szCs w:val="24"/>
        </w:rPr>
        <w:t xml:space="preserve">in the additional header to the client request connection. The request and response generated once using same connection </w:t>
      </w:r>
      <w:r w:rsidR="00F86D64">
        <w:rPr>
          <w:noProof/>
          <w:szCs w:val="24"/>
        </w:rPr>
        <w:t xml:space="preserve">won’t drop until it is decided to end </w:t>
      </w:r>
      <w:r w:rsidR="00F86D64">
        <w:rPr>
          <w:noProof/>
          <w:szCs w:val="24"/>
        </w:rPr>
        <w:lastRenderedPageBreak/>
        <w:t>the connection by the client or the server.</w:t>
      </w:r>
      <w:r w:rsidR="000B065A">
        <w:rPr>
          <w:noProof/>
          <w:szCs w:val="24"/>
        </w:rPr>
        <w:t xml:space="preserve"> The server will wait for on persistent connection unless </w:t>
      </w:r>
      <w:r w:rsidR="00AE0134">
        <w:rPr>
          <w:noProof/>
          <w:lang w:eastAsia="en-US"/>
        </w:rPr>
        <mc:AlternateContent>
          <mc:Choice Requires="wps">
            <w:drawing>
              <wp:anchor distT="0" distB="0" distL="114300" distR="114300" simplePos="0" relativeHeight="251676672" behindDoc="1" locked="0" layoutInCell="1" allowOverlap="1" wp14:anchorId="7B45442A" wp14:editId="3C3D7767">
                <wp:simplePos x="0" y="0"/>
                <wp:positionH relativeFrom="column">
                  <wp:posOffset>85725</wp:posOffset>
                </wp:positionH>
                <wp:positionV relativeFrom="paragraph">
                  <wp:posOffset>4366895</wp:posOffset>
                </wp:positionV>
                <wp:extent cx="5941695" cy="276225"/>
                <wp:effectExtent l="0" t="0" r="1905" b="9525"/>
                <wp:wrapTight wrapText="bothSides">
                  <wp:wrapPolygon edited="0">
                    <wp:start x="0" y="0"/>
                    <wp:lineTo x="0" y="20855"/>
                    <wp:lineTo x="21538" y="20855"/>
                    <wp:lineTo x="21538" y="0"/>
                    <wp:lineTo x="0" y="0"/>
                  </wp:wrapPolygon>
                </wp:wrapTight>
                <wp:docPr id="673" name="Text Box 673"/>
                <wp:cNvGraphicFramePr/>
                <a:graphic xmlns:a="http://schemas.openxmlformats.org/drawingml/2006/main">
                  <a:graphicData uri="http://schemas.microsoft.com/office/word/2010/wordprocessingShape">
                    <wps:wsp>
                      <wps:cNvSpPr txBox="1"/>
                      <wps:spPr>
                        <a:xfrm>
                          <a:off x="0" y="0"/>
                          <a:ext cx="5941695" cy="276225"/>
                        </a:xfrm>
                        <a:prstGeom prst="rect">
                          <a:avLst/>
                        </a:prstGeom>
                        <a:solidFill>
                          <a:prstClr val="white"/>
                        </a:solidFill>
                        <a:ln>
                          <a:noFill/>
                        </a:ln>
                      </wps:spPr>
                      <wps:txbx>
                        <w:txbxContent>
                          <w:p w14:paraId="3377922B" w14:textId="57BD9457" w:rsidR="00925129" w:rsidRPr="004C3179" w:rsidRDefault="00925129" w:rsidP="00AE0134">
                            <w:pPr>
                              <w:pStyle w:val="Caption"/>
                              <w:ind w:left="1440" w:firstLine="720"/>
                              <w:rPr>
                                <w:b w:val="0"/>
                                <w:sz w:val="16"/>
                                <w:szCs w:val="16"/>
                              </w:rPr>
                            </w:pPr>
                            <w:bookmarkStart w:id="40" w:name="_Toc453890703"/>
                            <w:r>
                              <w:t xml:space="preserve">Figure </w:t>
                            </w:r>
                            <w:fldSimple w:instr=" SEQ Figure \* ARABIC ">
                              <w:r w:rsidR="005E6938">
                                <w:rPr>
                                  <w:noProof/>
                                </w:rPr>
                                <w:t>11</w:t>
                              </w:r>
                            </w:fldSimple>
                            <w:r>
                              <w:t xml:space="preserve">: </w:t>
                            </w:r>
                            <w:r>
                              <w:rPr>
                                <w:b w:val="0"/>
                                <w:szCs w:val="24"/>
                              </w:rPr>
                              <w:t>W</w:t>
                            </w:r>
                            <w:r w:rsidRPr="00AE0134">
                              <w:rPr>
                                <w:b w:val="0"/>
                                <w:szCs w:val="24"/>
                              </w:rPr>
                              <w:t>orking of  Keep Alive in Apache server</w:t>
                            </w:r>
                            <w:bookmarkEnd w:id="40"/>
                          </w:p>
                          <w:p w14:paraId="31410F7B" w14:textId="02E8992A" w:rsidR="00925129" w:rsidRPr="00EC6A00" w:rsidRDefault="00925129" w:rsidP="00AE0134">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45442A" id="Text Box 673" o:spid="_x0000_s1031" type="#_x0000_t202" style="position:absolute;left:0;text-align:left;margin-left:6.75pt;margin-top:343.85pt;width:467.85pt;height:21.7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" stroked="f">
                <v:textbox inset="0,0,0,0">
                  <w:txbxContent>
                    <w:p w14:paraId="3377922B" w14:textId="57BD9457" w:rsidR="00925129" w:rsidRPr="004C3179" w:rsidRDefault="00925129" w:rsidP="00AE0134">
                      <w:pPr>
                        <w:pStyle w:val="Caption"/>
                        <w:ind w:left="1440" w:firstLine="720"/>
                        <w:rPr>
                          <w:b w:val="0"/>
                          <w:sz w:val="16"/>
                          <w:szCs w:val="16"/>
                        </w:rPr>
                      </w:pPr>
                      <w:bookmarkStart w:id="41" w:name="_Toc453890703"/>
                      <w:r>
                        <w:t xml:space="preserve">Figure </w:t>
                      </w:r>
                      <w:fldSimple w:instr=" SEQ Figure \* ARABIC ">
                        <w:r w:rsidR="005E6938">
                          <w:rPr>
                            <w:noProof/>
                          </w:rPr>
                          <w:t>11</w:t>
                        </w:r>
                      </w:fldSimple>
                      <w:r>
                        <w:t xml:space="preserve">: </w:t>
                      </w:r>
                      <w:r>
                        <w:rPr>
                          <w:b w:val="0"/>
                          <w:szCs w:val="24"/>
                        </w:rPr>
                        <w:t>W</w:t>
                      </w:r>
                      <w:r w:rsidRPr="00AE0134">
                        <w:rPr>
                          <w:b w:val="0"/>
                          <w:szCs w:val="24"/>
                        </w:rPr>
                        <w:t>orking of  Keep Alive in Apache server</w:t>
                      </w:r>
                      <w:bookmarkEnd w:id="41"/>
                    </w:p>
                    <w:p w14:paraId="31410F7B" w14:textId="02E8992A" w:rsidR="00925129" w:rsidRPr="00EC6A00" w:rsidRDefault="00925129" w:rsidP="00AE0134">
                      <w:pPr>
                        <w:pStyle w:val="Caption"/>
                        <w:rPr>
                          <w:noProof/>
                          <w:szCs w:val="24"/>
                        </w:rPr>
                      </w:pPr>
                    </w:p>
                  </w:txbxContent>
                </v:textbox>
                <w10:wrap type="tight"/>
              </v:shape>
            </w:pict>
          </mc:Fallback>
        </mc:AlternateContent>
      </w:r>
      <w:r w:rsidR="0041135A">
        <w:rPr>
          <w:noProof/>
          <w:sz w:val="20"/>
          <w:szCs w:val="20"/>
          <w:lang w:eastAsia="en-US"/>
        </w:rPr>
        <w:drawing>
          <wp:anchor distT="0" distB="0" distL="114300" distR="114300" simplePos="0" relativeHeight="251669504" behindDoc="1" locked="0" layoutInCell="1" allowOverlap="1" wp14:anchorId="0A66C1A3" wp14:editId="231F469C">
            <wp:simplePos x="0" y="0"/>
            <wp:positionH relativeFrom="column">
              <wp:posOffset>81280</wp:posOffset>
            </wp:positionH>
            <wp:positionV relativeFrom="paragraph">
              <wp:posOffset>776605</wp:posOffset>
            </wp:positionV>
            <wp:extent cx="5941695" cy="3534410"/>
            <wp:effectExtent l="0" t="0" r="1905" b="8890"/>
            <wp:wrapTight wrapText="bothSides">
              <wp:wrapPolygon edited="0">
                <wp:start x="0" y="0"/>
                <wp:lineTo x="0" y="21538"/>
                <wp:lineTo x="21538" y="2153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ep-alive_true_or_false.png"/>
                    <pic:cNvPicPr/>
                  </pic:nvPicPr>
                  <pic:blipFill>
                    <a:blip r:embed="rId31"/>
                    <a:stretch>
                      <a:fillRect/>
                    </a:stretch>
                  </pic:blipFill>
                  <pic:spPr>
                    <a:xfrm>
                      <a:off x="0" y="0"/>
                      <a:ext cx="5941695" cy="3534410"/>
                    </a:xfrm>
                    <a:prstGeom prst="rect">
                      <a:avLst/>
                    </a:prstGeom>
                  </pic:spPr>
                </pic:pic>
              </a:graphicData>
            </a:graphic>
          </wp:anchor>
        </w:drawing>
      </w:r>
      <w:r w:rsidR="00FF4F65">
        <w:rPr>
          <w:rStyle w:val="FootnoteReference"/>
          <w:noProof/>
          <w:szCs w:val="24"/>
        </w:rPr>
        <w:footnoteReference w:id="11"/>
      </w:r>
      <w:r w:rsidR="000B065A">
        <w:rPr>
          <w:noProof/>
          <w:szCs w:val="24"/>
        </w:rPr>
        <w:t>the connecetion is dropped.</w:t>
      </w:r>
      <w:r w:rsidR="006F12F4">
        <w:rPr>
          <w:noProof/>
          <w:szCs w:val="24"/>
        </w:rPr>
        <w:t xml:space="preserve"> </w:t>
      </w:r>
    </w:p>
    <w:p w14:paraId="1E4DAF40" w14:textId="21ACB9F5" w:rsidR="006726CB" w:rsidRPr="006726CB" w:rsidRDefault="00AE0134" w:rsidP="008F26C1">
      <w:pPr>
        <w:pStyle w:val="Heading3"/>
        <w:rPr>
          <w:noProof/>
        </w:rPr>
      </w:pPr>
      <w:r>
        <w:rPr>
          <w:noProof/>
        </w:rPr>
        <w:t xml:space="preserve"> </w:t>
      </w:r>
      <w:bookmarkStart w:id="42" w:name="_Toc453699843"/>
      <w:r w:rsidR="009118AC">
        <w:rPr>
          <w:noProof/>
        </w:rPr>
        <w:t>3.1.3</w:t>
      </w:r>
      <w:r w:rsidR="006726CB">
        <w:rPr>
          <w:noProof/>
        </w:rPr>
        <w:tab/>
        <w:t>MySQL PHP for Job Monitoring</w:t>
      </w:r>
      <w:bookmarkEnd w:id="42"/>
    </w:p>
    <w:p w14:paraId="2548FAA6" w14:textId="77777777" w:rsidR="00865EBD" w:rsidRDefault="00EA5804" w:rsidP="00ED50F7">
      <w:pPr>
        <w:spacing w:after="240"/>
        <w:ind w:right="0" w:firstLine="720"/>
        <w:rPr>
          <w:noProof/>
          <w:szCs w:val="24"/>
        </w:rPr>
      </w:pPr>
      <w:r>
        <w:rPr>
          <w:noProof/>
          <w:szCs w:val="24"/>
        </w:rPr>
        <w:t>The most basic issues are latency,</w:t>
      </w:r>
      <w:r w:rsidR="005C5964">
        <w:rPr>
          <w:noProof/>
          <w:szCs w:val="24"/>
        </w:rPr>
        <w:t xml:space="preserve"> </w:t>
      </w:r>
      <w:r>
        <w:rPr>
          <w:noProof/>
          <w:szCs w:val="24"/>
        </w:rPr>
        <w:t>reliability,</w:t>
      </w:r>
      <w:r w:rsidR="005C5964">
        <w:rPr>
          <w:noProof/>
          <w:szCs w:val="24"/>
        </w:rPr>
        <w:t xml:space="preserve"> </w:t>
      </w:r>
      <w:r>
        <w:rPr>
          <w:noProof/>
          <w:szCs w:val="24"/>
        </w:rPr>
        <w:t>security,</w:t>
      </w:r>
      <w:r w:rsidR="005C5964">
        <w:rPr>
          <w:noProof/>
          <w:szCs w:val="24"/>
        </w:rPr>
        <w:t xml:space="preserve"> </w:t>
      </w:r>
      <w:r>
        <w:rPr>
          <w:noProof/>
          <w:szCs w:val="24"/>
        </w:rPr>
        <w:t>bandwidth and availability. In the web application, the HTTP GET and POST made it simpler for web hosting with high performance. They are</w:t>
      </w:r>
      <w:r w:rsidR="001B6074">
        <w:rPr>
          <w:noProof/>
          <w:szCs w:val="24"/>
        </w:rPr>
        <w:t xml:space="preserve"> used to retrieve data regardless of programming environment, the data is requested and responded to and fro via HTTP GET and POST.</w:t>
      </w:r>
    </w:p>
    <w:p w14:paraId="7BC48852" w14:textId="61C98670" w:rsidR="00F233E5" w:rsidRDefault="0069273C" w:rsidP="00E238C0">
      <w:pPr>
        <w:spacing w:after="240"/>
        <w:ind w:right="0"/>
        <w:rPr>
          <w:noProof/>
          <w:szCs w:val="24"/>
        </w:rPr>
      </w:pPr>
      <w:r>
        <w:rPr>
          <w:noProof/>
          <w:szCs w:val="24"/>
        </w:rPr>
        <w:lastRenderedPageBreak/>
        <w:t>PHP web application is highly interactive which is capable to integrate with databases and supports large number of large protocols like POP3</w:t>
      </w:r>
      <w:r>
        <w:rPr>
          <w:rStyle w:val="FootnoteReference"/>
          <w:noProof/>
          <w:szCs w:val="24"/>
        </w:rPr>
        <w:footnoteReference w:id="12"/>
      </w:r>
      <w:r>
        <w:rPr>
          <w:noProof/>
          <w:szCs w:val="24"/>
        </w:rPr>
        <w:t>,</w:t>
      </w:r>
      <w:r w:rsidR="00ED50F7">
        <w:rPr>
          <w:noProof/>
          <w:szCs w:val="24"/>
        </w:rPr>
        <w:t xml:space="preserve"> </w:t>
      </w:r>
      <w:r>
        <w:rPr>
          <w:noProof/>
          <w:szCs w:val="24"/>
        </w:rPr>
        <w:t>IMAP</w:t>
      </w:r>
      <w:r w:rsidR="00ED50F7">
        <w:rPr>
          <w:rStyle w:val="FootnoteReference"/>
          <w:noProof/>
          <w:szCs w:val="24"/>
        </w:rPr>
        <w:footnoteReference w:id="13"/>
      </w:r>
      <w:r>
        <w:rPr>
          <w:noProof/>
          <w:szCs w:val="24"/>
        </w:rPr>
        <w:t xml:space="preserve"> and LDAP</w:t>
      </w:r>
      <w:r w:rsidR="00ED50F7">
        <w:rPr>
          <w:rStyle w:val="FootnoteReference"/>
          <w:noProof/>
          <w:szCs w:val="24"/>
        </w:rPr>
        <w:footnoteReference w:id="14"/>
      </w:r>
      <w:r w:rsidR="00ED50F7">
        <w:rPr>
          <w:noProof/>
          <w:szCs w:val="24"/>
        </w:rPr>
        <w:t xml:space="preserve">. It manages dynamic web content, databases, session data and can be used in building ecommerce websites. </w:t>
      </w:r>
      <w:r w:rsidR="001B6074">
        <w:rPr>
          <w:noProof/>
          <w:szCs w:val="24"/>
        </w:rPr>
        <w:t>PHP is well known language for web based application</w:t>
      </w:r>
      <w:r w:rsidR="00021B4A">
        <w:rPr>
          <w:noProof/>
          <w:szCs w:val="24"/>
        </w:rPr>
        <w:t xml:space="preserve"> and compatible </w:t>
      </w:r>
      <w:r w:rsidR="00D203C8">
        <w:rPr>
          <w:noProof/>
          <w:szCs w:val="24"/>
        </w:rPr>
        <w:t>with various databases such as MySQL,Oracle and more.</w:t>
      </w:r>
      <w:r w:rsidR="00383161">
        <w:rPr>
          <w:noProof/>
          <w:szCs w:val="24"/>
        </w:rPr>
        <w:t xml:space="preserve"> To build up a</w:t>
      </w:r>
      <w:r w:rsidR="007649AC">
        <w:rPr>
          <w:noProof/>
          <w:szCs w:val="24"/>
        </w:rPr>
        <w:t xml:space="preserve"> </w:t>
      </w:r>
      <w:r w:rsidR="00A07434">
        <w:rPr>
          <w:noProof/>
          <w:szCs w:val="24"/>
        </w:rPr>
        <w:t xml:space="preserve">message oriented </w:t>
      </w:r>
      <w:r w:rsidR="00383161">
        <w:rPr>
          <w:noProof/>
          <w:szCs w:val="24"/>
        </w:rPr>
        <w:t>software application</w:t>
      </w:r>
      <w:r w:rsidR="00A07434">
        <w:rPr>
          <w:noProof/>
          <w:szCs w:val="24"/>
        </w:rPr>
        <w:t xml:space="preserve"> the exchange of data </w:t>
      </w:r>
      <w:r w:rsidR="00B06877">
        <w:rPr>
          <w:noProof/>
          <w:szCs w:val="24"/>
        </w:rPr>
        <w:t>and data has to</w:t>
      </w:r>
      <w:r w:rsidR="00E238C0">
        <w:rPr>
          <w:noProof/>
          <w:szCs w:val="24"/>
        </w:rPr>
        <w:t xml:space="preserve"> retrieved from MySQL database. The configuration file php.ini is normally starts when the web server starts </w:t>
      </w:r>
      <w:r w:rsidR="00D651C0">
        <w:rPr>
          <w:noProof/>
          <w:szCs w:val="24"/>
        </w:rPr>
        <w:t>to initalize a</w:t>
      </w:r>
      <w:r w:rsidR="00E238C0">
        <w:rPr>
          <w:noProof/>
          <w:szCs w:val="24"/>
        </w:rPr>
        <w:t xml:space="preserve"> PHP</w:t>
      </w:r>
      <w:r w:rsidR="00D651C0">
        <w:rPr>
          <w:noProof/>
          <w:szCs w:val="24"/>
        </w:rPr>
        <w:t xml:space="preserve"> or each time httpd is started. This file is used by the PHP </w:t>
      </w:r>
      <w:r w:rsidR="0061130E">
        <w:rPr>
          <w:noProof/>
          <w:szCs w:val="24"/>
        </w:rPr>
        <w:t>parser.</w:t>
      </w:r>
      <w:r w:rsidR="00F233E5">
        <w:rPr>
          <w:noProof/>
          <w:szCs w:val="24"/>
        </w:rPr>
        <w:t xml:space="preserve"> In LAMP, the co</w:t>
      </w:r>
      <w:r w:rsidR="00A1646F">
        <w:rPr>
          <w:noProof/>
          <w:szCs w:val="24"/>
        </w:rPr>
        <w:t>n</w:t>
      </w:r>
      <w:r w:rsidR="00F233E5">
        <w:rPr>
          <w:noProof/>
          <w:szCs w:val="24"/>
        </w:rPr>
        <w:t>figuration file can be found in server instalation directory /etc/php.ini.</w:t>
      </w:r>
    </w:p>
    <w:p w14:paraId="3DAE9FB6" w14:textId="77777777" w:rsidR="001016B6" w:rsidRDefault="00B06877" w:rsidP="00ED50F7">
      <w:pPr>
        <w:spacing w:after="240"/>
        <w:ind w:right="0" w:firstLine="720"/>
        <w:rPr>
          <w:noProof/>
          <w:szCs w:val="24"/>
        </w:rPr>
      </w:pPr>
      <w:r>
        <w:rPr>
          <w:noProof/>
          <w:szCs w:val="24"/>
        </w:rPr>
        <w:t xml:space="preserve">MySQL is central component in LAMP and widely used for web applications. </w:t>
      </w:r>
      <w:r w:rsidR="00977D0E">
        <w:rPr>
          <w:noProof/>
          <w:szCs w:val="24"/>
        </w:rPr>
        <w:t>The database</w:t>
      </w:r>
      <w:r w:rsidR="000E409F">
        <w:rPr>
          <w:noProof/>
          <w:szCs w:val="24"/>
        </w:rPr>
        <w:t xml:space="preserve"> has all information stored like </w:t>
      </w:r>
      <w:r w:rsidR="00977D0E">
        <w:rPr>
          <w:noProof/>
          <w:szCs w:val="24"/>
        </w:rPr>
        <w:t>projects,</w:t>
      </w:r>
      <w:r w:rsidR="000E409F">
        <w:rPr>
          <w:noProof/>
          <w:szCs w:val="24"/>
        </w:rPr>
        <w:t xml:space="preserve"> </w:t>
      </w:r>
      <w:r w:rsidR="00977D0E">
        <w:rPr>
          <w:noProof/>
          <w:szCs w:val="24"/>
        </w:rPr>
        <w:t>users,</w:t>
      </w:r>
      <w:r w:rsidR="000E409F">
        <w:rPr>
          <w:noProof/>
          <w:szCs w:val="24"/>
        </w:rPr>
        <w:t xml:space="preserve"> </w:t>
      </w:r>
      <w:r w:rsidR="00977D0E">
        <w:rPr>
          <w:noProof/>
          <w:szCs w:val="24"/>
        </w:rPr>
        <w:t>jobs and applications.</w:t>
      </w:r>
      <w:r w:rsidR="000E409F">
        <w:rPr>
          <w:noProof/>
          <w:szCs w:val="24"/>
        </w:rPr>
        <w:t xml:space="preserve"> These information is stored relational database tables in database. </w:t>
      </w:r>
      <w:r w:rsidR="00830028">
        <w:rPr>
          <w:noProof/>
          <w:szCs w:val="24"/>
        </w:rPr>
        <w:t xml:space="preserve">The database view concepts is used for merging different database tables entities as per the retrival of data. </w:t>
      </w:r>
      <w:r w:rsidR="00262FF6">
        <w:rPr>
          <w:noProof/>
          <w:szCs w:val="24"/>
        </w:rPr>
        <w:t>The retrieval of user data from the database tables navigates the web based application in it’s direction.</w:t>
      </w:r>
      <w:r w:rsidR="00B46DC8">
        <w:rPr>
          <w:noProof/>
          <w:szCs w:val="24"/>
        </w:rPr>
        <w:t xml:space="preserve"> </w:t>
      </w:r>
      <w:r w:rsidR="00AB7A9D">
        <w:rPr>
          <w:noProof/>
          <w:szCs w:val="24"/>
        </w:rPr>
        <w:t xml:space="preserve">The web pages lets the access data from the  database </w:t>
      </w:r>
      <w:r w:rsidR="0025514A">
        <w:rPr>
          <w:noProof/>
          <w:szCs w:val="24"/>
        </w:rPr>
        <w:t>server</w:t>
      </w:r>
      <w:r w:rsidR="00817869">
        <w:rPr>
          <w:noProof/>
          <w:szCs w:val="24"/>
        </w:rPr>
        <w:t xml:space="preserve"> over network</w:t>
      </w:r>
      <w:r w:rsidR="00095D9A">
        <w:rPr>
          <w:noProof/>
          <w:szCs w:val="24"/>
        </w:rPr>
        <w:t xml:space="preserve"> . It lets to maintain user data for third normal form i.</w:t>
      </w:r>
      <w:r w:rsidR="00911DFA">
        <w:rPr>
          <w:noProof/>
          <w:szCs w:val="24"/>
        </w:rPr>
        <w:t>e 3NF where the normal form is utilized in normalizing the database design for reduction of duplicates</w:t>
      </w:r>
      <w:r w:rsidR="00817869">
        <w:rPr>
          <w:noProof/>
          <w:szCs w:val="24"/>
        </w:rPr>
        <w:t xml:space="preserve">. </w:t>
      </w:r>
      <w:r w:rsidR="00481D39">
        <w:rPr>
          <w:noProof/>
          <w:szCs w:val="24"/>
        </w:rPr>
        <w:t>In order t</w:t>
      </w:r>
      <w:r w:rsidR="001016B6">
        <w:rPr>
          <w:noProof/>
          <w:szCs w:val="24"/>
        </w:rPr>
        <w:t xml:space="preserve">o understand indetailed architecture of application it is necessary to understand the software design, database schema with it’s injection with PHP and web services used. </w:t>
      </w:r>
      <w:r w:rsidR="00481D39">
        <w:rPr>
          <w:noProof/>
          <w:szCs w:val="24"/>
        </w:rPr>
        <w:t>A</w:t>
      </w:r>
      <w:r w:rsidR="00804D28">
        <w:rPr>
          <w:noProof/>
          <w:szCs w:val="24"/>
        </w:rPr>
        <w:t xml:space="preserve">ll you require is the information </w:t>
      </w:r>
      <w:r w:rsidR="00481D39">
        <w:rPr>
          <w:noProof/>
          <w:szCs w:val="24"/>
        </w:rPr>
        <w:t xml:space="preserve">of classes, </w:t>
      </w:r>
      <w:r w:rsidR="00804D28">
        <w:rPr>
          <w:noProof/>
          <w:szCs w:val="24"/>
        </w:rPr>
        <w:t>database, web services and application architecture.</w:t>
      </w:r>
    </w:p>
    <w:p w14:paraId="6F31CE93" w14:textId="0C44DA18" w:rsidR="00804D28" w:rsidRDefault="00804D28" w:rsidP="008F26C1">
      <w:pPr>
        <w:pStyle w:val="Heading2"/>
        <w:rPr>
          <w:noProof/>
        </w:rPr>
      </w:pPr>
      <w:bookmarkStart w:id="43" w:name="_Toc453699844"/>
      <w:r>
        <w:rPr>
          <w:noProof/>
        </w:rPr>
        <w:t>3.</w:t>
      </w:r>
      <w:r w:rsidR="0014217A">
        <w:rPr>
          <w:noProof/>
        </w:rPr>
        <w:t>2</w:t>
      </w:r>
      <w:r w:rsidR="0014217A">
        <w:rPr>
          <w:noProof/>
        </w:rPr>
        <w:tab/>
      </w:r>
      <w:r w:rsidR="00206430">
        <w:rPr>
          <w:noProof/>
        </w:rPr>
        <w:t>Command Interface</w:t>
      </w:r>
      <w:bookmarkEnd w:id="43"/>
    </w:p>
    <w:p w14:paraId="64CEC5DA" w14:textId="77777777" w:rsidR="009C1BCA" w:rsidRPr="009C1BCA" w:rsidRDefault="009C1BCA" w:rsidP="00ED19BA">
      <w:pPr>
        <w:spacing w:after="240"/>
        <w:ind w:right="0"/>
        <w:rPr>
          <w:noProof/>
          <w:szCs w:val="24"/>
        </w:rPr>
      </w:pPr>
      <w:r>
        <w:rPr>
          <w:noProof/>
          <w:szCs w:val="24"/>
        </w:rPr>
        <w:tab/>
        <w:t>The users usually first access the main php</w:t>
      </w:r>
      <w:r w:rsidR="00B26A7B">
        <w:rPr>
          <w:noProof/>
          <w:szCs w:val="24"/>
        </w:rPr>
        <w:t xml:space="preserve"> and the main php is the interface of web based application. It represents central part of  the application and differentiated into user access rights and administrator access rights.</w:t>
      </w:r>
      <w:r w:rsidR="00D31C50">
        <w:rPr>
          <w:noProof/>
          <w:szCs w:val="24"/>
        </w:rPr>
        <w:t xml:space="preserve">The focus on user tools because the motive of providing web based </w:t>
      </w:r>
      <w:r w:rsidR="00D31C50">
        <w:rPr>
          <w:noProof/>
          <w:szCs w:val="24"/>
        </w:rPr>
        <w:lastRenderedPageBreak/>
        <w:t>pbs operations is to be executed over these files.</w:t>
      </w:r>
      <w:r w:rsidR="00CB7784">
        <w:rPr>
          <w:noProof/>
          <w:szCs w:val="24"/>
        </w:rPr>
        <w:t xml:space="preserve"> The</w:t>
      </w:r>
      <w:r w:rsidR="00B26A7B">
        <w:rPr>
          <w:noProof/>
          <w:szCs w:val="24"/>
        </w:rPr>
        <w:t xml:space="preserve">The main.php </w:t>
      </w:r>
      <w:r w:rsidR="00D31C50">
        <w:rPr>
          <w:noProof/>
          <w:szCs w:val="24"/>
        </w:rPr>
        <w:t>in</w:t>
      </w:r>
      <w:r>
        <w:rPr>
          <w:noProof/>
          <w:szCs w:val="24"/>
        </w:rPr>
        <w:t xml:space="preserve"> the application from which the application  traverses the user to other </w:t>
      </w:r>
      <w:r w:rsidR="00DB52D5">
        <w:rPr>
          <w:noProof/>
          <w:szCs w:val="24"/>
        </w:rPr>
        <w:t>php</w:t>
      </w:r>
      <w:r>
        <w:rPr>
          <w:noProof/>
          <w:szCs w:val="24"/>
        </w:rPr>
        <w:t xml:space="preserve"> given below </w:t>
      </w:r>
    </w:p>
    <w:p w14:paraId="29CE13FD" w14:textId="50EEE08B" w:rsidR="0027167D" w:rsidRDefault="0027167D" w:rsidP="0027167D">
      <w:pPr>
        <w:pStyle w:val="Caption"/>
        <w:keepNext/>
      </w:pPr>
      <w:bookmarkStart w:id="44" w:name="_Toc453626069"/>
      <w:r>
        <w:t xml:space="preserve">Table </w:t>
      </w:r>
      <w:fldSimple w:instr=" SEQ Table \* ARABIC ">
        <w:r w:rsidR="005E6938">
          <w:rPr>
            <w:noProof/>
          </w:rPr>
          <w:t>6</w:t>
        </w:r>
      </w:fldSimple>
      <w:r>
        <w:t>: PHP web files</w:t>
      </w:r>
      <w:bookmarkEnd w:id="44"/>
    </w:p>
    <w:tbl>
      <w:tblPr>
        <w:tblStyle w:val="TableGrid"/>
        <w:tblW w:w="9413" w:type="dxa"/>
        <w:tblLook w:val="04A0" w:firstRow="1" w:lastRow="0" w:firstColumn="1" w:lastColumn="0" w:noHBand="0" w:noVBand="1"/>
      </w:tblPr>
      <w:tblGrid>
        <w:gridCol w:w="2656"/>
        <w:gridCol w:w="2379"/>
        <w:gridCol w:w="2362"/>
        <w:gridCol w:w="2016"/>
      </w:tblGrid>
      <w:tr w:rsidR="00DB52D5" w14:paraId="59249AAD" w14:textId="77777777" w:rsidTr="002A234A">
        <w:trPr>
          <w:trHeight w:val="647"/>
        </w:trPr>
        <w:tc>
          <w:tcPr>
            <w:tcW w:w="2656" w:type="dxa"/>
          </w:tcPr>
          <w:p w14:paraId="6B891E20" w14:textId="77777777" w:rsidR="00DB52D5" w:rsidRPr="00DB52D5" w:rsidRDefault="00DB52D5" w:rsidP="00ED19BA">
            <w:pPr>
              <w:spacing w:after="240"/>
              <w:ind w:right="0"/>
              <w:rPr>
                <w:b/>
                <w:noProof/>
                <w:szCs w:val="24"/>
              </w:rPr>
            </w:pPr>
            <w:r>
              <w:rPr>
                <w:b/>
                <w:noProof/>
                <w:szCs w:val="24"/>
              </w:rPr>
              <w:t>User Tools</w:t>
            </w:r>
          </w:p>
        </w:tc>
        <w:tc>
          <w:tcPr>
            <w:tcW w:w="2379" w:type="dxa"/>
          </w:tcPr>
          <w:p w14:paraId="06559AFA" w14:textId="77777777" w:rsidR="00DB52D5" w:rsidRDefault="00DB52D5" w:rsidP="00ED19BA">
            <w:pPr>
              <w:spacing w:after="240"/>
              <w:ind w:right="0"/>
              <w:rPr>
                <w:noProof/>
                <w:szCs w:val="24"/>
              </w:rPr>
            </w:pPr>
          </w:p>
        </w:tc>
        <w:tc>
          <w:tcPr>
            <w:tcW w:w="2362" w:type="dxa"/>
          </w:tcPr>
          <w:p w14:paraId="1D272B49" w14:textId="77777777" w:rsidR="00DB52D5" w:rsidRDefault="00DB52D5" w:rsidP="00ED19BA">
            <w:pPr>
              <w:spacing w:after="240"/>
              <w:ind w:right="0"/>
              <w:rPr>
                <w:noProof/>
                <w:szCs w:val="24"/>
              </w:rPr>
            </w:pPr>
          </w:p>
        </w:tc>
        <w:tc>
          <w:tcPr>
            <w:tcW w:w="2016" w:type="dxa"/>
          </w:tcPr>
          <w:p w14:paraId="02B4476C" w14:textId="77777777" w:rsidR="00DB52D5" w:rsidRDefault="00DB52D5" w:rsidP="00ED19BA">
            <w:pPr>
              <w:spacing w:after="240"/>
              <w:ind w:right="0"/>
              <w:rPr>
                <w:noProof/>
                <w:szCs w:val="24"/>
              </w:rPr>
            </w:pPr>
          </w:p>
        </w:tc>
      </w:tr>
      <w:tr w:rsidR="009F0BC5" w14:paraId="17310E4B" w14:textId="77777777" w:rsidTr="006A4E98">
        <w:tc>
          <w:tcPr>
            <w:tcW w:w="2656" w:type="dxa"/>
          </w:tcPr>
          <w:p w14:paraId="6C4ED1A3" w14:textId="77777777" w:rsidR="009F0BC5" w:rsidRDefault="009F0BC5" w:rsidP="009F0BC5">
            <w:pPr>
              <w:spacing w:after="240"/>
              <w:ind w:right="0"/>
              <w:rPr>
                <w:noProof/>
                <w:szCs w:val="24"/>
              </w:rPr>
            </w:pPr>
            <w:r>
              <w:rPr>
                <w:noProof/>
                <w:szCs w:val="24"/>
              </w:rPr>
              <w:t>in_queueinfo</w:t>
            </w:r>
          </w:p>
        </w:tc>
        <w:tc>
          <w:tcPr>
            <w:tcW w:w="2379" w:type="dxa"/>
          </w:tcPr>
          <w:p w14:paraId="26CD558C" w14:textId="77777777" w:rsidR="009F0BC5" w:rsidRDefault="009F0BC5" w:rsidP="009F0BC5">
            <w:pPr>
              <w:spacing w:after="240"/>
              <w:ind w:right="0"/>
              <w:rPr>
                <w:noProof/>
                <w:szCs w:val="24"/>
              </w:rPr>
            </w:pPr>
            <w:r>
              <w:rPr>
                <w:noProof/>
                <w:szCs w:val="24"/>
              </w:rPr>
              <w:t>in_queuestatus</w:t>
            </w:r>
          </w:p>
        </w:tc>
        <w:tc>
          <w:tcPr>
            <w:tcW w:w="2362" w:type="dxa"/>
          </w:tcPr>
          <w:p w14:paraId="2E57B51A" w14:textId="77777777" w:rsidR="009F0BC5" w:rsidRDefault="009F0BC5" w:rsidP="009F0BC5">
            <w:pPr>
              <w:spacing w:after="240"/>
              <w:ind w:right="0"/>
              <w:rPr>
                <w:noProof/>
                <w:szCs w:val="24"/>
              </w:rPr>
            </w:pPr>
            <w:r>
              <w:rPr>
                <w:noProof/>
                <w:szCs w:val="24"/>
              </w:rPr>
              <w:t>in_hardwareoverwiew</w:t>
            </w:r>
          </w:p>
        </w:tc>
        <w:tc>
          <w:tcPr>
            <w:tcW w:w="2016" w:type="dxa"/>
          </w:tcPr>
          <w:p w14:paraId="75CB66BB" w14:textId="77777777" w:rsidR="009F0BC5" w:rsidRDefault="009F0BC5" w:rsidP="009F0BC5">
            <w:pPr>
              <w:spacing w:after="240"/>
              <w:ind w:right="0"/>
              <w:rPr>
                <w:noProof/>
                <w:szCs w:val="24"/>
              </w:rPr>
            </w:pPr>
            <w:r>
              <w:rPr>
                <w:noProof/>
                <w:szCs w:val="24"/>
              </w:rPr>
              <w:t>In_hardwarestatus</w:t>
            </w:r>
          </w:p>
        </w:tc>
      </w:tr>
      <w:tr w:rsidR="009F0BC5" w14:paraId="6AD7C212" w14:textId="77777777" w:rsidTr="006A4E98">
        <w:tc>
          <w:tcPr>
            <w:tcW w:w="2656" w:type="dxa"/>
          </w:tcPr>
          <w:p w14:paraId="4FFE1E8C" w14:textId="77777777" w:rsidR="009F0BC5" w:rsidRDefault="009F0BC5" w:rsidP="009F0BC5">
            <w:pPr>
              <w:spacing w:after="240"/>
              <w:ind w:right="0"/>
              <w:rPr>
                <w:noProof/>
                <w:szCs w:val="24"/>
              </w:rPr>
            </w:pPr>
            <w:r>
              <w:rPr>
                <w:noProof/>
                <w:szCs w:val="24"/>
              </w:rPr>
              <w:t>in_licenceoverview</w:t>
            </w:r>
          </w:p>
        </w:tc>
        <w:tc>
          <w:tcPr>
            <w:tcW w:w="2379" w:type="dxa"/>
          </w:tcPr>
          <w:p w14:paraId="62E6CFC0" w14:textId="77777777" w:rsidR="009F0BC5" w:rsidRDefault="009F0BC5" w:rsidP="009F0BC5">
            <w:pPr>
              <w:spacing w:after="240"/>
              <w:ind w:right="0"/>
              <w:rPr>
                <w:noProof/>
                <w:szCs w:val="24"/>
              </w:rPr>
            </w:pPr>
            <w:r>
              <w:rPr>
                <w:noProof/>
                <w:szCs w:val="24"/>
              </w:rPr>
              <w:t>in_licencetool1</w:t>
            </w:r>
          </w:p>
        </w:tc>
        <w:tc>
          <w:tcPr>
            <w:tcW w:w="2362" w:type="dxa"/>
          </w:tcPr>
          <w:p w14:paraId="4BBCF25C" w14:textId="77777777" w:rsidR="009F0BC5" w:rsidRDefault="00E52E73" w:rsidP="009F0BC5">
            <w:pPr>
              <w:spacing w:after="240"/>
              <w:ind w:right="0"/>
              <w:rPr>
                <w:noProof/>
                <w:szCs w:val="24"/>
              </w:rPr>
            </w:pPr>
            <w:r>
              <w:rPr>
                <w:noProof/>
                <w:szCs w:val="24"/>
              </w:rPr>
              <w:t>i</w:t>
            </w:r>
            <w:r w:rsidR="009F0BC5">
              <w:rPr>
                <w:noProof/>
                <w:szCs w:val="24"/>
              </w:rPr>
              <w:t>n_licencetool2</w:t>
            </w:r>
          </w:p>
        </w:tc>
        <w:tc>
          <w:tcPr>
            <w:tcW w:w="2016" w:type="dxa"/>
          </w:tcPr>
          <w:p w14:paraId="2AAA85B2" w14:textId="77777777" w:rsidR="009F0BC5" w:rsidRDefault="009F0BC5" w:rsidP="009F0BC5">
            <w:pPr>
              <w:spacing w:after="240"/>
              <w:ind w:right="0"/>
              <w:rPr>
                <w:noProof/>
                <w:szCs w:val="24"/>
              </w:rPr>
            </w:pPr>
            <w:r>
              <w:rPr>
                <w:noProof/>
                <w:szCs w:val="24"/>
              </w:rPr>
              <w:t>in_usersetting</w:t>
            </w:r>
          </w:p>
        </w:tc>
      </w:tr>
      <w:tr w:rsidR="009F0BC5" w14:paraId="1026DE15" w14:textId="77777777" w:rsidTr="0041135A">
        <w:trPr>
          <w:trHeight w:val="611"/>
        </w:trPr>
        <w:tc>
          <w:tcPr>
            <w:tcW w:w="2656" w:type="dxa"/>
          </w:tcPr>
          <w:p w14:paraId="723D2685" w14:textId="77777777" w:rsidR="009F0BC5" w:rsidRPr="009F0BC5" w:rsidRDefault="009F0BC5" w:rsidP="009F0BC5">
            <w:pPr>
              <w:spacing w:after="240"/>
              <w:ind w:right="0"/>
              <w:rPr>
                <w:noProof/>
                <w:szCs w:val="24"/>
              </w:rPr>
            </w:pPr>
            <w:r>
              <w:rPr>
                <w:noProof/>
                <w:szCs w:val="24"/>
              </w:rPr>
              <w:t>in_licencetool3</w:t>
            </w:r>
          </w:p>
        </w:tc>
        <w:tc>
          <w:tcPr>
            <w:tcW w:w="2379" w:type="dxa"/>
          </w:tcPr>
          <w:p w14:paraId="2EFBB16E" w14:textId="77777777" w:rsidR="009F0BC5" w:rsidRDefault="009F0BC5" w:rsidP="009F0BC5">
            <w:pPr>
              <w:spacing w:after="240"/>
              <w:ind w:right="0"/>
              <w:rPr>
                <w:noProof/>
                <w:szCs w:val="24"/>
              </w:rPr>
            </w:pPr>
            <w:r>
              <w:rPr>
                <w:noProof/>
                <w:szCs w:val="24"/>
              </w:rPr>
              <w:t>in_licencestatus</w:t>
            </w:r>
          </w:p>
        </w:tc>
        <w:tc>
          <w:tcPr>
            <w:tcW w:w="2362" w:type="dxa"/>
          </w:tcPr>
          <w:p w14:paraId="08D29F35" w14:textId="77777777" w:rsidR="009F0BC5" w:rsidRDefault="00E52E73" w:rsidP="009F0BC5">
            <w:pPr>
              <w:spacing w:after="240"/>
              <w:ind w:right="0"/>
              <w:rPr>
                <w:noProof/>
                <w:szCs w:val="24"/>
              </w:rPr>
            </w:pPr>
            <w:r>
              <w:rPr>
                <w:noProof/>
                <w:szCs w:val="24"/>
              </w:rPr>
              <w:t>in_home</w:t>
            </w:r>
          </w:p>
        </w:tc>
        <w:tc>
          <w:tcPr>
            <w:tcW w:w="2016" w:type="dxa"/>
          </w:tcPr>
          <w:p w14:paraId="13326A5B" w14:textId="77777777" w:rsidR="009F0BC5" w:rsidRDefault="009F0BC5" w:rsidP="009F0BC5">
            <w:pPr>
              <w:spacing w:after="240"/>
              <w:ind w:right="0"/>
              <w:rPr>
                <w:noProof/>
                <w:szCs w:val="24"/>
              </w:rPr>
            </w:pPr>
          </w:p>
        </w:tc>
      </w:tr>
      <w:tr w:rsidR="009F0BC5" w14:paraId="3C045EEA" w14:textId="77777777" w:rsidTr="006A4E98">
        <w:tc>
          <w:tcPr>
            <w:tcW w:w="2656" w:type="dxa"/>
          </w:tcPr>
          <w:p w14:paraId="3E2287DF" w14:textId="77777777" w:rsidR="009F0BC5" w:rsidRDefault="009F0BC5" w:rsidP="009F0BC5">
            <w:pPr>
              <w:spacing w:after="240"/>
              <w:ind w:right="0"/>
              <w:rPr>
                <w:noProof/>
                <w:szCs w:val="24"/>
              </w:rPr>
            </w:pPr>
            <w:r>
              <w:rPr>
                <w:b/>
                <w:noProof/>
                <w:szCs w:val="24"/>
              </w:rPr>
              <w:t>Admin Tools</w:t>
            </w:r>
          </w:p>
        </w:tc>
        <w:tc>
          <w:tcPr>
            <w:tcW w:w="2379" w:type="dxa"/>
          </w:tcPr>
          <w:p w14:paraId="4DC35159" w14:textId="77777777" w:rsidR="009F0BC5" w:rsidRDefault="009F0BC5" w:rsidP="009F0BC5">
            <w:pPr>
              <w:spacing w:after="240"/>
              <w:ind w:right="0"/>
              <w:rPr>
                <w:noProof/>
                <w:szCs w:val="24"/>
              </w:rPr>
            </w:pPr>
          </w:p>
        </w:tc>
        <w:tc>
          <w:tcPr>
            <w:tcW w:w="2362" w:type="dxa"/>
          </w:tcPr>
          <w:p w14:paraId="5914AD48" w14:textId="77777777" w:rsidR="009F0BC5" w:rsidRDefault="009F0BC5" w:rsidP="009F0BC5">
            <w:pPr>
              <w:spacing w:after="240"/>
              <w:ind w:right="0"/>
              <w:rPr>
                <w:noProof/>
                <w:szCs w:val="24"/>
              </w:rPr>
            </w:pPr>
          </w:p>
        </w:tc>
        <w:tc>
          <w:tcPr>
            <w:tcW w:w="2016" w:type="dxa"/>
          </w:tcPr>
          <w:p w14:paraId="094876DB" w14:textId="77777777" w:rsidR="009F0BC5" w:rsidRDefault="009F0BC5" w:rsidP="009F0BC5">
            <w:pPr>
              <w:spacing w:after="240"/>
              <w:ind w:right="0"/>
              <w:rPr>
                <w:noProof/>
                <w:szCs w:val="24"/>
              </w:rPr>
            </w:pPr>
          </w:p>
        </w:tc>
      </w:tr>
      <w:tr w:rsidR="00773E19" w14:paraId="314BE07C" w14:textId="77777777" w:rsidTr="006A4E98">
        <w:tc>
          <w:tcPr>
            <w:tcW w:w="2656" w:type="dxa"/>
          </w:tcPr>
          <w:p w14:paraId="0EBA090F" w14:textId="77777777" w:rsidR="00773E19" w:rsidRPr="00773E19" w:rsidRDefault="00773E19" w:rsidP="009F0BC5">
            <w:pPr>
              <w:spacing w:after="240"/>
              <w:ind w:right="0"/>
              <w:rPr>
                <w:noProof/>
                <w:szCs w:val="24"/>
              </w:rPr>
            </w:pPr>
            <w:r>
              <w:rPr>
                <w:noProof/>
                <w:szCs w:val="24"/>
              </w:rPr>
              <w:t>in_adminprojects</w:t>
            </w:r>
          </w:p>
        </w:tc>
        <w:tc>
          <w:tcPr>
            <w:tcW w:w="2379" w:type="dxa"/>
          </w:tcPr>
          <w:p w14:paraId="11FA33F5" w14:textId="77777777" w:rsidR="00773E19" w:rsidRDefault="00773E19" w:rsidP="009F0BC5">
            <w:pPr>
              <w:spacing w:after="240"/>
              <w:ind w:right="0"/>
              <w:rPr>
                <w:noProof/>
                <w:szCs w:val="24"/>
              </w:rPr>
            </w:pPr>
            <w:r>
              <w:rPr>
                <w:noProof/>
                <w:szCs w:val="24"/>
              </w:rPr>
              <w:t>in_adminusers</w:t>
            </w:r>
          </w:p>
        </w:tc>
        <w:tc>
          <w:tcPr>
            <w:tcW w:w="2362" w:type="dxa"/>
          </w:tcPr>
          <w:p w14:paraId="46A7F7A0" w14:textId="77777777" w:rsidR="00773E19" w:rsidRDefault="00773E19" w:rsidP="009F0BC5">
            <w:pPr>
              <w:spacing w:after="240"/>
              <w:ind w:right="0"/>
              <w:rPr>
                <w:noProof/>
                <w:szCs w:val="24"/>
              </w:rPr>
            </w:pPr>
            <w:r>
              <w:rPr>
                <w:noProof/>
                <w:szCs w:val="24"/>
              </w:rPr>
              <w:t>in_adminorganization</w:t>
            </w:r>
          </w:p>
        </w:tc>
        <w:tc>
          <w:tcPr>
            <w:tcW w:w="2016" w:type="dxa"/>
          </w:tcPr>
          <w:p w14:paraId="34D382C0" w14:textId="77777777" w:rsidR="00773E19" w:rsidRDefault="00773E19" w:rsidP="009F0BC5">
            <w:pPr>
              <w:spacing w:after="240"/>
              <w:ind w:right="0"/>
              <w:rPr>
                <w:noProof/>
                <w:szCs w:val="24"/>
              </w:rPr>
            </w:pPr>
            <w:r>
              <w:rPr>
                <w:noProof/>
                <w:szCs w:val="24"/>
              </w:rPr>
              <w:t>in_adminqueues</w:t>
            </w:r>
          </w:p>
        </w:tc>
      </w:tr>
      <w:tr w:rsidR="00773E19" w14:paraId="74C15530" w14:textId="77777777" w:rsidTr="006A4E98">
        <w:tc>
          <w:tcPr>
            <w:tcW w:w="2656" w:type="dxa"/>
          </w:tcPr>
          <w:p w14:paraId="46EFBBA1" w14:textId="77777777" w:rsidR="00773E19" w:rsidRDefault="00773E19" w:rsidP="009F0BC5">
            <w:pPr>
              <w:spacing w:after="240"/>
              <w:ind w:right="0"/>
              <w:rPr>
                <w:noProof/>
                <w:szCs w:val="24"/>
              </w:rPr>
            </w:pPr>
            <w:r>
              <w:rPr>
                <w:noProof/>
                <w:szCs w:val="24"/>
              </w:rPr>
              <w:t>in_clusterhistory</w:t>
            </w:r>
          </w:p>
        </w:tc>
        <w:tc>
          <w:tcPr>
            <w:tcW w:w="2379" w:type="dxa"/>
          </w:tcPr>
          <w:p w14:paraId="75FDED5F" w14:textId="77777777" w:rsidR="00773E19" w:rsidRDefault="00773E19" w:rsidP="009F0BC5">
            <w:pPr>
              <w:spacing w:after="240"/>
              <w:ind w:right="0"/>
              <w:rPr>
                <w:noProof/>
                <w:szCs w:val="24"/>
              </w:rPr>
            </w:pPr>
            <w:r>
              <w:rPr>
                <w:noProof/>
                <w:szCs w:val="24"/>
              </w:rPr>
              <w:t>in_clusterstatus</w:t>
            </w:r>
          </w:p>
        </w:tc>
        <w:tc>
          <w:tcPr>
            <w:tcW w:w="2362" w:type="dxa"/>
          </w:tcPr>
          <w:p w14:paraId="29884635" w14:textId="77777777" w:rsidR="00773E19" w:rsidRDefault="00773E19" w:rsidP="009F0BC5">
            <w:pPr>
              <w:spacing w:after="240"/>
              <w:ind w:right="0"/>
              <w:rPr>
                <w:noProof/>
                <w:szCs w:val="24"/>
              </w:rPr>
            </w:pPr>
            <w:r>
              <w:rPr>
                <w:noProof/>
                <w:szCs w:val="24"/>
              </w:rPr>
              <w:t>in_costmodules</w:t>
            </w:r>
          </w:p>
        </w:tc>
        <w:tc>
          <w:tcPr>
            <w:tcW w:w="2016" w:type="dxa"/>
          </w:tcPr>
          <w:p w14:paraId="6BFA19EC" w14:textId="77777777" w:rsidR="00773E19" w:rsidRDefault="00773E19" w:rsidP="009F0BC5">
            <w:pPr>
              <w:spacing w:after="240"/>
              <w:ind w:right="0"/>
              <w:rPr>
                <w:noProof/>
                <w:szCs w:val="24"/>
              </w:rPr>
            </w:pPr>
            <w:r>
              <w:rPr>
                <w:noProof/>
                <w:szCs w:val="24"/>
              </w:rPr>
              <w:t>in_announcements</w:t>
            </w:r>
          </w:p>
        </w:tc>
      </w:tr>
      <w:tr w:rsidR="00773E19" w14:paraId="5DF3DA59" w14:textId="77777777" w:rsidTr="006A4E98">
        <w:tc>
          <w:tcPr>
            <w:tcW w:w="2656" w:type="dxa"/>
          </w:tcPr>
          <w:p w14:paraId="37EE065A" w14:textId="77777777" w:rsidR="00773E19" w:rsidRDefault="00773E19" w:rsidP="009F0BC5">
            <w:pPr>
              <w:spacing w:after="240"/>
              <w:ind w:right="0"/>
              <w:rPr>
                <w:noProof/>
                <w:szCs w:val="24"/>
              </w:rPr>
            </w:pPr>
            <w:r>
              <w:rPr>
                <w:noProof/>
                <w:szCs w:val="24"/>
              </w:rPr>
              <w:t>in_exitstatusmodification</w:t>
            </w:r>
          </w:p>
        </w:tc>
        <w:tc>
          <w:tcPr>
            <w:tcW w:w="2379" w:type="dxa"/>
          </w:tcPr>
          <w:p w14:paraId="41768489" w14:textId="77777777" w:rsidR="00773E19" w:rsidRDefault="00773E19" w:rsidP="009F0BC5">
            <w:pPr>
              <w:spacing w:after="240"/>
              <w:ind w:right="0"/>
              <w:rPr>
                <w:noProof/>
                <w:szCs w:val="24"/>
              </w:rPr>
            </w:pPr>
            <w:r>
              <w:rPr>
                <w:noProof/>
                <w:szCs w:val="24"/>
              </w:rPr>
              <w:t>in</w:t>
            </w:r>
            <w:r w:rsidR="006A4E98">
              <w:rPr>
                <w:noProof/>
                <w:szCs w:val="24"/>
              </w:rPr>
              <w:t>_configuration</w:t>
            </w:r>
          </w:p>
        </w:tc>
        <w:tc>
          <w:tcPr>
            <w:tcW w:w="2362" w:type="dxa"/>
          </w:tcPr>
          <w:p w14:paraId="7AC74D70" w14:textId="77777777" w:rsidR="00773E19" w:rsidRDefault="006A4E98" w:rsidP="009F0BC5">
            <w:pPr>
              <w:spacing w:after="240"/>
              <w:ind w:right="0"/>
              <w:rPr>
                <w:noProof/>
                <w:szCs w:val="24"/>
              </w:rPr>
            </w:pPr>
            <w:r>
              <w:rPr>
                <w:noProof/>
                <w:szCs w:val="24"/>
              </w:rPr>
              <w:t>in_database</w:t>
            </w:r>
          </w:p>
        </w:tc>
        <w:tc>
          <w:tcPr>
            <w:tcW w:w="2016" w:type="dxa"/>
          </w:tcPr>
          <w:p w14:paraId="4AF2C171" w14:textId="77777777" w:rsidR="00773E19" w:rsidRDefault="00B15412" w:rsidP="009F0BC5">
            <w:pPr>
              <w:spacing w:after="240"/>
              <w:ind w:right="0"/>
              <w:rPr>
                <w:noProof/>
                <w:szCs w:val="24"/>
              </w:rPr>
            </w:pPr>
            <w:r>
              <w:rPr>
                <w:noProof/>
                <w:szCs w:val="24"/>
              </w:rPr>
              <w:t>i</w:t>
            </w:r>
            <w:r w:rsidR="006A4E98">
              <w:rPr>
                <w:noProof/>
                <w:szCs w:val="24"/>
              </w:rPr>
              <w:t>n_systemlogfiles</w:t>
            </w:r>
          </w:p>
        </w:tc>
      </w:tr>
    </w:tbl>
    <w:p w14:paraId="6F0C816A" w14:textId="77777777" w:rsidR="0041135A" w:rsidRDefault="0041135A" w:rsidP="006F2564">
      <w:pPr>
        <w:spacing w:after="240"/>
        <w:ind w:right="0"/>
        <w:rPr>
          <w:noProof/>
          <w:szCs w:val="24"/>
        </w:rPr>
      </w:pPr>
    </w:p>
    <w:p w14:paraId="4DCDADBA" w14:textId="77777777" w:rsidR="006F2564" w:rsidRDefault="00CB7784" w:rsidP="006F2564">
      <w:pPr>
        <w:spacing w:after="240"/>
        <w:ind w:right="0"/>
        <w:rPr>
          <w:noProof/>
          <w:szCs w:val="24"/>
        </w:rPr>
      </w:pPr>
      <w:r>
        <w:rPr>
          <w:noProof/>
          <w:szCs w:val="24"/>
        </w:rPr>
        <w:t>The main is initialization is allowed to be loaded on validation of configuration modules and exceptions are occurred on failure.</w:t>
      </w:r>
      <w:r w:rsidR="00B902F5">
        <w:rPr>
          <w:noProof/>
          <w:szCs w:val="24"/>
        </w:rPr>
        <w:t xml:space="preserve"> The </w:t>
      </w:r>
      <w:r w:rsidR="00373072">
        <w:rPr>
          <w:noProof/>
          <w:szCs w:val="24"/>
        </w:rPr>
        <w:t>code below provides connection to server by the host and configures connection to the mysql database. On inappropriate configuration an exception is occurred.</w:t>
      </w:r>
    </w:p>
    <w:p w14:paraId="668E99E6" w14:textId="77777777" w:rsidR="006F2564" w:rsidRPr="00CE4ECF" w:rsidRDefault="00CB7784" w:rsidP="006F2564">
      <w:pPr>
        <w:spacing w:after="240"/>
        <w:ind w:right="0"/>
        <w:rPr>
          <w:noProof/>
          <w:szCs w:val="24"/>
        </w:rPr>
      </w:pPr>
      <w:r>
        <w:rPr>
          <w:noProof/>
          <w:szCs w:val="24"/>
        </w:rPr>
        <w:t xml:space="preserve"> </w:t>
      </w:r>
      <w:r w:rsidR="006F2564" w:rsidRPr="00CE4ECF">
        <w:rPr>
          <w:noProof/>
          <w:szCs w:val="24"/>
        </w:rPr>
        <w:t>echo "INFO:connecting LDAP@sdo2600"</w:t>
      </w:r>
    </w:p>
    <w:p w14:paraId="07B30AE3" w14:textId="77777777" w:rsidR="006F2564" w:rsidRPr="00CE4ECF" w:rsidRDefault="006F2564" w:rsidP="006F2564">
      <w:pPr>
        <w:spacing w:after="240"/>
        <w:ind w:right="0"/>
        <w:rPr>
          <w:noProof/>
          <w:szCs w:val="24"/>
        </w:rPr>
      </w:pPr>
      <w:r w:rsidRPr="00CE4ECF">
        <w:rPr>
          <w:noProof/>
          <w:szCs w:val="24"/>
        </w:rPr>
        <w:t>set</w:t>
      </w:r>
      <w:r>
        <w:rPr>
          <w:noProof/>
          <w:szCs w:val="24"/>
        </w:rPr>
        <w:t xml:space="preserve"> </w:t>
      </w:r>
      <w:r w:rsidRPr="00CE4ECF">
        <w:rPr>
          <w:noProof/>
          <w:szCs w:val="24"/>
        </w:rPr>
        <w:t>--$(shh sdo2600 "ldapsearch -w localhost -x -D cn=Manager,dc=de uid=$user"|grep "^cn:"|sed "s/cn:\([A-Za-z]*\),\([A-Za-z]*\)/\1\2/")</w:t>
      </w:r>
    </w:p>
    <w:p w14:paraId="7AB56361" w14:textId="77777777" w:rsidR="006F2564" w:rsidRPr="00CE4ECF" w:rsidRDefault="006F2564" w:rsidP="006F2564">
      <w:pPr>
        <w:spacing w:after="240"/>
        <w:ind w:right="0"/>
        <w:rPr>
          <w:noProof/>
          <w:szCs w:val="24"/>
        </w:rPr>
      </w:pPr>
      <w:r w:rsidRPr="00CE4ECF">
        <w:rPr>
          <w:noProof/>
          <w:szCs w:val="24"/>
        </w:rPr>
        <w:t>if[[-n $2]];then</w:t>
      </w:r>
    </w:p>
    <w:p w14:paraId="1BB273EE" w14:textId="77777777" w:rsidR="006F2564" w:rsidRPr="00CE4ECF" w:rsidRDefault="006F2564" w:rsidP="006F2564">
      <w:pPr>
        <w:spacing w:after="240"/>
        <w:ind w:right="0"/>
        <w:rPr>
          <w:noProof/>
          <w:szCs w:val="24"/>
        </w:rPr>
      </w:pPr>
      <w:r w:rsidRPr="00CE4ECF">
        <w:rPr>
          <w:noProof/>
          <w:szCs w:val="24"/>
        </w:rPr>
        <w:t xml:space="preserve">echo </w:t>
      </w:r>
      <w:r w:rsidRPr="00CE4ECF">
        <w:rPr>
          <w:noProof/>
          <w:szCs w:val="24"/>
        </w:rPr>
        <w:tab/>
        <w:t>"INFO:creating User username:$user firstname: $2 lastname:$1"</w:t>
      </w:r>
    </w:p>
    <w:p w14:paraId="28163652" w14:textId="77777777" w:rsidR="006F2564" w:rsidRPr="00CE4ECF" w:rsidRDefault="006F2564" w:rsidP="006F2564">
      <w:pPr>
        <w:spacing w:after="240"/>
        <w:ind w:right="0"/>
        <w:rPr>
          <w:noProof/>
          <w:szCs w:val="24"/>
        </w:rPr>
      </w:pPr>
      <w:r w:rsidRPr="00CE4ECF">
        <w:rPr>
          <w:noProof/>
          <w:szCs w:val="24"/>
        </w:rPr>
        <w:t>echo</w:t>
      </w:r>
      <w:r w:rsidRPr="00CE4ECF">
        <w:rPr>
          <w:noProof/>
          <w:szCs w:val="24"/>
        </w:rPr>
        <w:tab/>
        <w:t>"insert</w:t>
      </w:r>
      <w:r>
        <w:rPr>
          <w:noProof/>
          <w:szCs w:val="24"/>
        </w:rPr>
        <w:t xml:space="preserve"> </w:t>
      </w:r>
      <w:r w:rsidRPr="00CE4ECF">
        <w:rPr>
          <w:noProof/>
          <w:szCs w:val="24"/>
        </w:rPr>
        <w:t>into Users(username,firstname,lastname)values('$user',$2,$1');"&gt;$sql_user_add</w:t>
      </w:r>
    </w:p>
    <w:p w14:paraId="772EBEDA" w14:textId="77777777" w:rsidR="006F2564" w:rsidRPr="00CE4ECF" w:rsidRDefault="006F2564" w:rsidP="006F2564">
      <w:pPr>
        <w:spacing w:after="240"/>
        <w:ind w:right="0"/>
        <w:rPr>
          <w:noProof/>
          <w:szCs w:val="24"/>
        </w:rPr>
      </w:pPr>
      <w:r>
        <w:rPr>
          <w:noProof/>
          <w:szCs w:val="24"/>
        </w:rPr>
        <w:t>mysql</w:t>
      </w:r>
      <w:r w:rsidRPr="00CE4ECF">
        <w:rPr>
          <w:noProof/>
          <w:szCs w:val="24"/>
        </w:rPr>
        <w:t>--user=$Database_User --password=Database_Password $Database_Name&lt; $sql_user_add</w:t>
      </w:r>
    </w:p>
    <w:p w14:paraId="575CB3F2" w14:textId="77777777" w:rsidR="006F2564" w:rsidRPr="00CE4ECF" w:rsidRDefault="006F2564" w:rsidP="006F2564">
      <w:pPr>
        <w:spacing w:after="240"/>
        <w:ind w:right="0"/>
        <w:rPr>
          <w:noProof/>
          <w:szCs w:val="24"/>
        </w:rPr>
      </w:pPr>
      <w:r w:rsidRPr="00CE4ECF">
        <w:rPr>
          <w:noProof/>
          <w:szCs w:val="24"/>
        </w:rPr>
        <w:lastRenderedPageBreak/>
        <w:tab/>
        <w:t>echo</w:t>
      </w:r>
      <w:r w:rsidRPr="00CE4ECF">
        <w:rPr>
          <w:noProof/>
          <w:szCs w:val="24"/>
        </w:rPr>
        <w:tab/>
        <w:t>"INFO: activating User $user for DEFAULT project"</w:t>
      </w:r>
    </w:p>
    <w:p w14:paraId="1A702368" w14:textId="77777777" w:rsidR="006F2564" w:rsidRPr="00CE4ECF" w:rsidRDefault="006F2564" w:rsidP="006F2564">
      <w:pPr>
        <w:spacing w:after="240"/>
        <w:ind w:right="0"/>
        <w:rPr>
          <w:noProof/>
          <w:szCs w:val="24"/>
        </w:rPr>
      </w:pPr>
      <w:r w:rsidRPr="00CE4ECF">
        <w:rPr>
          <w:noProof/>
          <w:szCs w:val="24"/>
        </w:rPr>
        <w:tab/>
        <w:t>echo</w:t>
      </w:r>
      <w:r w:rsidRPr="00CE4ECF">
        <w:rPr>
          <w:noProof/>
          <w:szCs w:val="24"/>
        </w:rPr>
        <w:tab/>
        <w:t>"select uid from Users where username='$user';"&gt;$sql_user_show</w:t>
      </w:r>
    </w:p>
    <w:p w14:paraId="5B0B141D" w14:textId="77777777" w:rsidR="006F2564" w:rsidRPr="00CE4ECF" w:rsidRDefault="006F2564" w:rsidP="006F2564">
      <w:pPr>
        <w:spacing w:after="240"/>
        <w:ind w:right="-630"/>
        <w:rPr>
          <w:noProof/>
          <w:szCs w:val="24"/>
        </w:rPr>
      </w:pPr>
      <w:r>
        <w:rPr>
          <w:noProof/>
          <w:szCs w:val="24"/>
        </w:rPr>
        <w:t>uid=$(mysql--skip-column-names--user=$Database_User</w:t>
      </w:r>
      <w:r w:rsidRPr="00CE4ECF">
        <w:rPr>
          <w:noProof/>
          <w:szCs w:val="24"/>
        </w:rPr>
        <w:t>--password=Database_Password $Database_Name&lt; $sql_user_show)</w:t>
      </w:r>
    </w:p>
    <w:p w14:paraId="530F7360" w14:textId="77777777" w:rsidR="006F2564" w:rsidRPr="00CE4ECF" w:rsidRDefault="006F2564" w:rsidP="006F2564">
      <w:pPr>
        <w:spacing w:after="240"/>
        <w:ind w:right="0"/>
        <w:rPr>
          <w:noProof/>
          <w:szCs w:val="24"/>
        </w:rPr>
      </w:pPr>
      <w:r w:rsidRPr="00CE4ECF">
        <w:rPr>
          <w:noProof/>
          <w:szCs w:val="24"/>
        </w:rPr>
        <w:tab/>
        <w:t>echo</w:t>
      </w:r>
      <w:r w:rsidRPr="00CE4ECF">
        <w:rPr>
          <w:noProof/>
          <w:szCs w:val="24"/>
        </w:rPr>
        <w:tab/>
        <w:t>"insert into Meta_ProjectsUsers(pid,uid)values(1,$uid)"&gt;$sql_user_add</w:t>
      </w:r>
    </w:p>
    <w:p w14:paraId="12CA17B9" w14:textId="77777777" w:rsidR="006F2564" w:rsidRPr="00CE4ECF" w:rsidRDefault="006F2564" w:rsidP="006F2564">
      <w:pPr>
        <w:spacing w:after="240"/>
        <w:ind w:right="0"/>
        <w:rPr>
          <w:noProof/>
          <w:szCs w:val="24"/>
        </w:rPr>
      </w:pPr>
      <w:r>
        <w:rPr>
          <w:noProof/>
          <w:szCs w:val="24"/>
        </w:rPr>
        <w:t>mysql--user=$Database_User</w:t>
      </w:r>
      <w:r w:rsidRPr="00CE4ECF">
        <w:rPr>
          <w:noProof/>
          <w:szCs w:val="24"/>
        </w:rPr>
        <w:t>--pass</w:t>
      </w:r>
      <w:r>
        <w:rPr>
          <w:noProof/>
          <w:szCs w:val="24"/>
        </w:rPr>
        <w:t>word=Database_Password</w:t>
      </w:r>
      <w:r w:rsidR="00B2463F">
        <w:rPr>
          <w:noProof/>
          <w:szCs w:val="24"/>
        </w:rPr>
        <w:t xml:space="preserve"> </w:t>
      </w:r>
      <w:r w:rsidRPr="00CE4ECF">
        <w:rPr>
          <w:noProof/>
          <w:szCs w:val="24"/>
        </w:rPr>
        <w:t>$Database_Name&lt; $sql_user_add</w:t>
      </w:r>
    </w:p>
    <w:p w14:paraId="6DFCD29F" w14:textId="77777777" w:rsidR="006F2564" w:rsidRPr="00CE4ECF" w:rsidRDefault="006F2564" w:rsidP="006F2564">
      <w:pPr>
        <w:spacing w:after="240"/>
        <w:ind w:right="0"/>
        <w:rPr>
          <w:noProof/>
          <w:szCs w:val="24"/>
        </w:rPr>
      </w:pPr>
      <w:r w:rsidRPr="00CE4ECF">
        <w:rPr>
          <w:noProof/>
          <w:szCs w:val="24"/>
        </w:rPr>
        <w:tab/>
        <w:t>else</w:t>
      </w:r>
    </w:p>
    <w:p w14:paraId="1729035E" w14:textId="77777777" w:rsidR="006F2564" w:rsidRPr="00CE4ECF" w:rsidRDefault="006F2564" w:rsidP="006F2564">
      <w:pPr>
        <w:spacing w:after="240"/>
        <w:ind w:right="0"/>
        <w:rPr>
          <w:noProof/>
          <w:szCs w:val="24"/>
        </w:rPr>
      </w:pPr>
      <w:r w:rsidRPr="00CE4ECF">
        <w:rPr>
          <w:noProof/>
          <w:szCs w:val="24"/>
        </w:rPr>
        <w:tab/>
      </w:r>
      <w:r w:rsidRPr="00CE4ECF">
        <w:rPr>
          <w:noProof/>
          <w:szCs w:val="24"/>
        </w:rPr>
        <w:tab/>
      </w:r>
      <w:r w:rsidRPr="00CE4ECF">
        <w:rPr>
          <w:noProof/>
          <w:szCs w:val="24"/>
        </w:rPr>
        <w:tab/>
        <w:t>echo "ERROR:user $user not available at connection"</w:t>
      </w:r>
    </w:p>
    <w:p w14:paraId="1B72EC51" w14:textId="77777777" w:rsidR="006F2564" w:rsidRPr="00CE4ECF" w:rsidRDefault="006F2564" w:rsidP="006F2564">
      <w:pPr>
        <w:spacing w:after="240"/>
        <w:ind w:right="0"/>
        <w:rPr>
          <w:noProof/>
          <w:szCs w:val="24"/>
        </w:rPr>
      </w:pPr>
      <w:r w:rsidRPr="00CE4ECF">
        <w:rPr>
          <w:noProof/>
          <w:szCs w:val="24"/>
        </w:rPr>
        <w:tab/>
        <w:t>fi</w:t>
      </w:r>
    </w:p>
    <w:p w14:paraId="22E097A0" w14:textId="77777777" w:rsidR="006F2564" w:rsidRPr="00CE4ECF" w:rsidRDefault="006F2564" w:rsidP="006F2564">
      <w:pPr>
        <w:spacing w:after="240"/>
        <w:ind w:right="0"/>
        <w:rPr>
          <w:noProof/>
          <w:szCs w:val="24"/>
        </w:rPr>
      </w:pPr>
      <w:r w:rsidRPr="00CE4ECF">
        <w:rPr>
          <w:noProof/>
          <w:szCs w:val="24"/>
        </w:rPr>
        <w:tab/>
        <w:t>else</w:t>
      </w:r>
    </w:p>
    <w:p w14:paraId="1D259172" w14:textId="77777777" w:rsidR="006F2564" w:rsidRPr="00CE4ECF" w:rsidRDefault="006F2564" w:rsidP="006F2564">
      <w:pPr>
        <w:spacing w:after="240"/>
        <w:ind w:right="0"/>
        <w:rPr>
          <w:noProof/>
          <w:szCs w:val="24"/>
        </w:rPr>
      </w:pPr>
      <w:r w:rsidRPr="00CE4ECF">
        <w:rPr>
          <w:noProof/>
          <w:szCs w:val="24"/>
        </w:rPr>
        <w:tab/>
      </w:r>
      <w:r w:rsidRPr="00CE4ECF">
        <w:rPr>
          <w:noProof/>
          <w:szCs w:val="24"/>
        </w:rPr>
        <w:tab/>
      </w:r>
      <w:r w:rsidRPr="00CE4ECF">
        <w:rPr>
          <w:noProof/>
          <w:szCs w:val="24"/>
        </w:rPr>
        <w:tab/>
        <w:t>echo"INFO:User $user already exists in PBSMon database"</w:t>
      </w:r>
    </w:p>
    <w:p w14:paraId="45497E5B" w14:textId="77777777" w:rsidR="006F2564" w:rsidRPr="00CE4ECF" w:rsidRDefault="006F2564" w:rsidP="006F2564">
      <w:pPr>
        <w:spacing w:after="240"/>
        <w:ind w:right="0"/>
        <w:rPr>
          <w:noProof/>
          <w:szCs w:val="24"/>
          <w:lang w:val="de-DE"/>
        </w:rPr>
      </w:pPr>
      <w:r w:rsidRPr="00CE4ECF">
        <w:rPr>
          <w:noProof/>
          <w:szCs w:val="24"/>
        </w:rPr>
        <w:tab/>
      </w:r>
      <w:r w:rsidRPr="00CE4ECF">
        <w:rPr>
          <w:noProof/>
          <w:szCs w:val="24"/>
          <w:lang w:val="de-DE"/>
        </w:rPr>
        <w:t>fi</w:t>
      </w:r>
    </w:p>
    <w:p w14:paraId="2F814EE3" w14:textId="77777777" w:rsidR="006F2564" w:rsidRPr="00CE4ECF" w:rsidRDefault="006F2564" w:rsidP="006F2564">
      <w:pPr>
        <w:spacing w:after="240"/>
        <w:ind w:right="0"/>
        <w:rPr>
          <w:noProof/>
          <w:szCs w:val="24"/>
          <w:lang w:val="de-DE"/>
        </w:rPr>
      </w:pPr>
      <w:r w:rsidRPr="00CE4ECF">
        <w:rPr>
          <w:noProof/>
          <w:szCs w:val="24"/>
          <w:lang w:val="de-DE"/>
        </w:rPr>
        <w:t>[-f $sql_user_add]&amp;&amp; /bin/rm $sql_user_add</w:t>
      </w:r>
    </w:p>
    <w:p w14:paraId="0EBC2E8A" w14:textId="77777777" w:rsidR="006F2564" w:rsidRDefault="006F2564" w:rsidP="006F2564">
      <w:pPr>
        <w:spacing w:after="240"/>
        <w:ind w:right="0"/>
        <w:rPr>
          <w:noProof/>
          <w:szCs w:val="24"/>
        </w:rPr>
      </w:pPr>
      <w:r w:rsidRPr="00CE4ECF">
        <w:rPr>
          <w:noProof/>
          <w:szCs w:val="24"/>
        </w:rPr>
        <w:t>[-f $sql_user_show]&amp;&amp; /bin/rm $sql_user_show</w:t>
      </w:r>
    </w:p>
    <w:p w14:paraId="64520FF7" w14:textId="77777777" w:rsidR="008C4CED" w:rsidRPr="004C3179" w:rsidRDefault="008C4CED" w:rsidP="008C4CED">
      <w:pPr>
        <w:pStyle w:val="Caption"/>
        <w:ind w:left="1440" w:firstLine="720"/>
        <w:rPr>
          <w:b w:val="0"/>
          <w:sz w:val="16"/>
          <w:szCs w:val="16"/>
        </w:rPr>
      </w:pPr>
      <w:r w:rsidRPr="004C3179">
        <w:rPr>
          <w:b w:val="0"/>
          <w:sz w:val="16"/>
          <w:szCs w:val="16"/>
        </w:rPr>
        <w:t xml:space="preserve">Figure </w:t>
      </w:r>
      <w:r>
        <w:rPr>
          <w:b w:val="0"/>
          <w:sz w:val="16"/>
          <w:szCs w:val="16"/>
        </w:rPr>
        <w:t>12: Program for configuring user</w:t>
      </w:r>
    </w:p>
    <w:p w14:paraId="3B3B5A89" w14:textId="77777777" w:rsidR="00E238C0" w:rsidRDefault="00E238C0" w:rsidP="00ED19BA">
      <w:pPr>
        <w:spacing w:after="240"/>
        <w:ind w:right="0"/>
        <w:rPr>
          <w:noProof/>
          <w:szCs w:val="24"/>
        </w:rPr>
      </w:pPr>
    </w:p>
    <w:p w14:paraId="6F0D1182" w14:textId="77777777" w:rsidR="009C1BCA" w:rsidRDefault="003F2247" w:rsidP="00ED19BA">
      <w:pPr>
        <w:spacing w:after="240"/>
        <w:ind w:right="0"/>
        <w:rPr>
          <w:noProof/>
          <w:szCs w:val="24"/>
        </w:rPr>
      </w:pPr>
      <w:r>
        <w:rPr>
          <w:noProof/>
          <w:szCs w:val="24"/>
        </w:rPr>
        <w:t xml:space="preserve">The pbs operations are executed </w:t>
      </w:r>
      <w:r w:rsidR="00847181">
        <w:rPr>
          <w:noProof/>
          <w:szCs w:val="24"/>
        </w:rPr>
        <w:t xml:space="preserve">in </w:t>
      </w:r>
      <w:r>
        <w:rPr>
          <w:noProof/>
          <w:szCs w:val="24"/>
        </w:rPr>
        <w:t xml:space="preserve">the section of user tools is </w:t>
      </w:r>
      <w:r w:rsidR="00C708D4">
        <w:rPr>
          <w:noProof/>
          <w:szCs w:val="24"/>
        </w:rPr>
        <w:t>accessed</w:t>
      </w:r>
      <w:r w:rsidR="00847181">
        <w:rPr>
          <w:noProof/>
          <w:szCs w:val="24"/>
        </w:rPr>
        <w:t xml:space="preserve"> </w:t>
      </w:r>
      <w:r w:rsidR="00A22BE6">
        <w:rPr>
          <w:noProof/>
          <w:szCs w:val="24"/>
        </w:rPr>
        <w:t>while there are many database tables and entities accessed in which the Users table is used</w:t>
      </w:r>
      <w:r w:rsidR="00C708D4">
        <w:rPr>
          <w:noProof/>
          <w:szCs w:val="24"/>
        </w:rPr>
        <w:t>.</w:t>
      </w:r>
      <w:r w:rsidR="00A22BE6">
        <w:rPr>
          <w:noProof/>
          <w:szCs w:val="24"/>
        </w:rPr>
        <w:t xml:space="preserve"> The views are created such as JobDetails contains rows and colums of various real tables such as Users,</w:t>
      </w:r>
      <w:r w:rsidR="00B2463F">
        <w:rPr>
          <w:noProof/>
          <w:szCs w:val="24"/>
        </w:rPr>
        <w:t xml:space="preserve"> Jobs.</w:t>
      </w:r>
      <w:r w:rsidR="00C708D4">
        <w:rPr>
          <w:noProof/>
          <w:szCs w:val="24"/>
        </w:rPr>
        <w:t xml:space="preserve">The php file uses </w:t>
      </w:r>
      <w:r w:rsidR="00C708D4">
        <w:rPr>
          <w:noProof/>
          <w:szCs w:val="24"/>
        </w:rPr>
        <w:lastRenderedPageBreak/>
        <w:t>the JSON</w:t>
      </w:r>
      <w:r w:rsidR="00927C8A">
        <w:rPr>
          <w:rStyle w:val="FootnoteReference"/>
          <w:noProof/>
          <w:szCs w:val="24"/>
        </w:rPr>
        <w:footnoteReference w:id="15"/>
      </w:r>
      <w:r w:rsidR="00FA04CE">
        <w:rPr>
          <w:noProof/>
          <w:szCs w:val="24"/>
        </w:rPr>
        <w:t xml:space="preserve"> with AJAX functionalities</w:t>
      </w:r>
      <w:r w:rsidR="00443653">
        <w:rPr>
          <w:noProof/>
          <w:szCs w:val="24"/>
        </w:rPr>
        <w:t xml:space="preserve"> over </w:t>
      </w:r>
      <w:r w:rsidR="00FA04CE">
        <w:rPr>
          <w:noProof/>
          <w:szCs w:val="24"/>
        </w:rPr>
        <w:t>web development monitoring</w:t>
      </w:r>
      <w:r w:rsidR="00B26A7B">
        <w:rPr>
          <w:noProof/>
          <w:szCs w:val="24"/>
        </w:rPr>
        <w:t>.</w:t>
      </w:r>
      <w:r w:rsidR="006E6DAE">
        <w:rPr>
          <w:noProof/>
          <w:szCs w:val="24"/>
        </w:rPr>
        <w:t xml:space="preserve">When </w:t>
      </w:r>
      <w:r w:rsidR="009F1B42">
        <w:rPr>
          <w:noProof/>
          <w:szCs w:val="24"/>
        </w:rPr>
        <w:t>pbs operation is performed</w:t>
      </w:r>
      <w:r w:rsidR="006E6DAE">
        <w:rPr>
          <w:noProof/>
          <w:szCs w:val="24"/>
        </w:rPr>
        <w:t xml:space="preserve"> the </w:t>
      </w:r>
      <w:r w:rsidR="009F1B42">
        <w:rPr>
          <w:noProof/>
          <w:szCs w:val="24"/>
        </w:rPr>
        <w:t xml:space="preserve">php are called and </w:t>
      </w:r>
      <w:r>
        <w:rPr>
          <w:noProof/>
          <w:szCs w:val="24"/>
        </w:rPr>
        <w:t>the directly or indirectly touches all the mentioned files.</w:t>
      </w:r>
    </w:p>
    <w:p w14:paraId="67130F76" w14:textId="12C5237A" w:rsidR="0027167D" w:rsidRDefault="0027167D" w:rsidP="0027167D">
      <w:pPr>
        <w:pStyle w:val="Caption"/>
        <w:keepNext/>
      </w:pPr>
      <w:bookmarkStart w:id="45" w:name="_Toc453626070"/>
      <w:r>
        <w:t xml:space="preserve">Table </w:t>
      </w:r>
      <w:fldSimple w:instr=" SEQ Table \* ARABIC ">
        <w:r w:rsidR="005E6938">
          <w:rPr>
            <w:noProof/>
          </w:rPr>
          <w:t>7</w:t>
        </w:r>
      </w:fldSimple>
      <w:r>
        <w:t>: Execution files</w:t>
      </w:r>
      <w:bookmarkEnd w:id="45"/>
    </w:p>
    <w:tbl>
      <w:tblPr>
        <w:tblStyle w:val="TableGrid"/>
        <w:tblW w:w="0" w:type="auto"/>
        <w:tblLook w:val="04A0" w:firstRow="1" w:lastRow="0" w:firstColumn="1" w:lastColumn="0" w:noHBand="0" w:noVBand="1"/>
      </w:tblPr>
      <w:tblGrid>
        <w:gridCol w:w="1936"/>
        <w:gridCol w:w="1851"/>
        <w:gridCol w:w="1852"/>
        <w:gridCol w:w="1856"/>
        <w:gridCol w:w="1855"/>
      </w:tblGrid>
      <w:tr w:rsidR="00B15412" w14:paraId="3B115CE5" w14:textId="77777777" w:rsidTr="0027167D">
        <w:tc>
          <w:tcPr>
            <w:tcW w:w="1936" w:type="dxa"/>
          </w:tcPr>
          <w:p w14:paraId="63659CF7" w14:textId="77777777" w:rsidR="006E6DAE" w:rsidRDefault="006E6DAE" w:rsidP="00ED19BA">
            <w:pPr>
              <w:spacing w:after="240"/>
              <w:ind w:right="0"/>
              <w:rPr>
                <w:noProof/>
                <w:szCs w:val="24"/>
              </w:rPr>
            </w:pPr>
            <w:r>
              <w:rPr>
                <w:noProof/>
                <w:szCs w:val="24"/>
              </w:rPr>
              <w:t>class_database</w:t>
            </w:r>
          </w:p>
        </w:tc>
        <w:tc>
          <w:tcPr>
            <w:tcW w:w="1851" w:type="dxa"/>
          </w:tcPr>
          <w:p w14:paraId="4C438992" w14:textId="77777777" w:rsidR="006E6DAE" w:rsidRDefault="006E6DAE" w:rsidP="00ED19BA">
            <w:pPr>
              <w:spacing w:after="240"/>
              <w:ind w:right="0"/>
              <w:rPr>
                <w:noProof/>
                <w:szCs w:val="24"/>
              </w:rPr>
            </w:pPr>
            <w:r>
              <w:rPr>
                <w:noProof/>
                <w:szCs w:val="24"/>
              </w:rPr>
              <w:t>class_user</w:t>
            </w:r>
          </w:p>
        </w:tc>
        <w:tc>
          <w:tcPr>
            <w:tcW w:w="1852" w:type="dxa"/>
          </w:tcPr>
          <w:p w14:paraId="560177B6" w14:textId="77777777" w:rsidR="006E6DAE" w:rsidRDefault="006E6DAE" w:rsidP="00ED19BA">
            <w:pPr>
              <w:spacing w:after="240"/>
              <w:ind w:right="0"/>
              <w:rPr>
                <w:noProof/>
                <w:szCs w:val="24"/>
              </w:rPr>
            </w:pPr>
            <w:r>
              <w:rPr>
                <w:noProof/>
                <w:szCs w:val="24"/>
              </w:rPr>
              <w:t>class_project</w:t>
            </w:r>
          </w:p>
        </w:tc>
        <w:tc>
          <w:tcPr>
            <w:tcW w:w="1856" w:type="dxa"/>
          </w:tcPr>
          <w:p w14:paraId="115A5A83" w14:textId="77777777" w:rsidR="006E6DAE" w:rsidRDefault="006E6DAE" w:rsidP="00ED19BA">
            <w:pPr>
              <w:spacing w:after="240"/>
              <w:ind w:right="0"/>
              <w:rPr>
                <w:noProof/>
                <w:szCs w:val="24"/>
              </w:rPr>
            </w:pPr>
            <w:r>
              <w:rPr>
                <w:noProof/>
                <w:szCs w:val="24"/>
              </w:rPr>
              <w:t>class_queue</w:t>
            </w:r>
          </w:p>
        </w:tc>
        <w:tc>
          <w:tcPr>
            <w:tcW w:w="1855" w:type="dxa"/>
          </w:tcPr>
          <w:p w14:paraId="524EFB73" w14:textId="77777777" w:rsidR="006E6DAE" w:rsidRDefault="006E6DAE" w:rsidP="00ED19BA">
            <w:pPr>
              <w:spacing w:after="240"/>
              <w:ind w:right="0"/>
              <w:rPr>
                <w:noProof/>
                <w:szCs w:val="24"/>
              </w:rPr>
            </w:pPr>
            <w:r>
              <w:rPr>
                <w:noProof/>
                <w:szCs w:val="24"/>
              </w:rPr>
              <w:t>class_host</w:t>
            </w:r>
          </w:p>
        </w:tc>
      </w:tr>
      <w:tr w:rsidR="00B15412" w14:paraId="4C9C4DB8" w14:textId="77777777" w:rsidTr="0027167D">
        <w:tc>
          <w:tcPr>
            <w:tcW w:w="1936" w:type="dxa"/>
          </w:tcPr>
          <w:p w14:paraId="2425892C" w14:textId="77777777" w:rsidR="006E6DAE" w:rsidRDefault="006E6DAE" w:rsidP="00ED19BA">
            <w:pPr>
              <w:spacing w:after="240"/>
              <w:ind w:right="0"/>
              <w:rPr>
                <w:noProof/>
                <w:szCs w:val="24"/>
              </w:rPr>
            </w:pPr>
            <w:r>
              <w:rPr>
                <w:noProof/>
                <w:szCs w:val="24"/>
              </w:rPr>
              <w:t>class_architecture</w:t>
            </w:r>
          </w:p>
        </w:tc>
        <w:tc>
          <w:tcPr>
            <w:tcW w:w="1851" w:type="dxa"/>
          </w:tcPr>
          <w:p w14:paraId="4F0C1781" w14:textId="77777777" w:rsidR="006E6DAE" w:rsidRDefault="006E6DAE" w:rsidP="00ED19BA">
            <w:pPr>
              <w:spacing w:after="240"/>
              <w:ind w:right="0"/>
              <w:rPr>
                <w:noProof/>
                <w:szCs w:val="24"/>
              </w:rPr>
            </w:pPr>
            <w:r>
              <w:rPr>
                <w:noProof/>
                <w:szCs w:val="24"/>
              </w:rPr>
              <w:t>JSON</w:t>
            </w:r>
          </w:p>
        </w:tc>
        <w:tc>
          <w:tcPr>
            <w:tcW w:w="1852" w:type="dxa"/>
          </w:tcPr>
          <w:p w14:paraId="1DEE8463" w14:textId="77777777" w:rsidR="006E6DAE" w:rsidRDefault="006E6DAE" w:rsidP="00ED19BA">
            <w:pPr>
              <w:spacing w:after="240"/>
              <w:ind w:right="0"/>
              <w:rPr>
                <w:noProof/>
                <w:szCs w:val="24"/>
              </w:rPr>
            </w:pPr>
            <w:r>
              <w:rPr>
                <w:noProof/>
                <w:szCs w:val="24"/>
              </w:rPr>
              <w:t>access</w:t>
            </w:r>
          </w:p>
        </w:tc>
        <w:tc>
          <w:tcPr>
            <w:tcW w:w="1856" w:type="dxa"/>
          </w:tcPr>
          <w:p w14:paraId="6259793E" w14:textId="77777777" w:rsidR="006E6DAE" w:rsidRDefault="00BF7854" w:rsidP="00ED19BA">
            <w:pPr>
              <w:spacing w:after="240"/>
              <w:ind w:right="0"/>
              <w:rPr>
                <w:noProof/>
                <w:szCs w:val="24"/>
              </w:rPr>
            </w:pPr>
            <w:r>
              <w:rPr>
                <w:noProof/>
                <w:szCs w:val="24"/>
              </w:rPr>
              <w:t>duration_out</w:t>
            </w:r>
          </w:p>
        </w:tc>
        <w:tc>
          <w:tcPr>
            <w:tcW w:w="1855" w:type="dxa"/>
          </w:tcPr>
          <w:p w14:paraId="1D8D30F8" w14:textId="77777777" w:rsidR="006E6DAE" w:rsidRDefault="00BF7854" w:rsidP="00ED19BA">
            <w:pPr>
              <w:spacing w:after="240"/>
              <w:ind w:right="0"/>
              <w:rPr>
                <w:noProof/>
                <w:szCs w:val="24"/>
              </w:rPr>
            </w:pPr>
            <w:r>
              <w:rPr>
                <w:noProof/>
                <w:szCs w:val="24"/>
              </w:rPr>
              <w:t>memory_out</w:t>
            </w:r>
          </w:p>
        </w:tc>
      </w:tr>
      <w:tr w:rsidR="00B15412" w14:paraId="1DAD8F99" w14:textId="77777777" w:rsidTr="0027167D">
        <w:tc>
          <w:tcPr>
            <w:tcW w:w="1936" w:type="dxa"/>
          </w:tcPr>
          <w:p w14:paraId="235E6B74" w14:textId="77777777" w:rsidR="006E6DAE" w:rsidRDefault="00B15412" w:rsidP="00ED19BA">
            <w:pPr>
              <w:spacing w:after="240"/>
              <w:ind w:right="0"/>
              <w:rPr>
                <w:noProof/>
                <w:szCs w:val="24"/>
              </w:rPr>
            </w:pPr>
            <w:r>
              <w:rPr>
                <w:noProof/>
                <w:szCs w:val="24"/>
              </w:rPr>
              <w:t>/usr/bin/qdel</w:t>
            </w:r>
          </w:p>
        </w:tc>
        <w:tc>
          <w:tcPr>
            <w:tcW w:w="1851" w:type="dxa"/>
          </w:tcPr>
          <w:p w14:paraId="784D1249" w14:textId="77777777" w:rsidR="006E6DAE" w:rsidRDefault="00B15412" w:rsidP="00ED19BA">
            <w:pPr>
              <w:spacing w:after="240"/>
              <w:ind w:right="0"/>
              <w:rPr>
                <w:noProof/>
                <w:szCs w:val="24"/>
              </w:rPr>
            </w:pPr>
            <w:r>
              <w:rPr>
                <w:noProof/>
                <w:szCs w:val="24"/>
              </w:rPr>
              <w:t>/usr/bin/qsub</w:t>
            </w:r>
          </w:p>
        </w:tc>
        <w:tc>
          <w:tcPr>
            <w:tcW w:w="1852" w:type="dxa"/>
          </w:tcPr>
          <w:p w14:paraId="3FC36FDC" w14:textId="77777777" w:rsidR="006E6DAE" w:rsidRDefault="00B15412" w:rsidP="00ED19BA">
            <w:pPr>
              <w:spacing w:after="240"/>
              <w:ind w:right="0"/>
              <w:rPr>
                <w:noProof/>
                <w:szCs w:val="24"/>
              </w:rPr>
            </w:pPr>
            <w:r>
              <w:rPr>
                <w:noProof/>
                <w:szCs w:val="24"/>
              </w:rPr>
              <w:t>/usr/bin/qstat</w:t>
            </w:r>
          </w:p>
        </w:tc>
        <w:tc>
          <w:tcPr>
            <w:tcW w:w="1856" w:type="dxa"/>
          </w:tcPr>
          <w:p w14:paraId="47A70FC8" w14:textId="77777777" w:rsidR="006E6DAE" w:rsidRDefault="00B15412" w:rsidP="00ED19BA">
            <w:pPr>
              <w:spacing w:after="240"/>
              <w:ind w:right="0"/>
              <w:rPr>
                <w:noProof/>
                <w:szCs w:val="24"/>
              </w:rPr>
            </w:pPr>
            <w:r>
              <w:rPr>
                <w:noProof/>
                <w:szCs w:val="24"/>
              </w:rPr>
              <w:t>/usr/bin/qhold</w:t>
            </w:r>
          </w:p>
        </w:tc>
        <w:tc>
          <w:tcPr>
            <w:tcW w:w="1855" w:type="dxa"/>
          </w:tcPr>
          <w:p w14:paraId="6F1542B8" w14:textId="77777777" w:rsidR="006E6DAE" w:rsidRDefault="00B15412" w:rsidP="00ED19BA">
            <w:pPr>
              <w:spacing w:after="240"/>
              <w:ind w:right="0"/>
              <w:rPr>
                <w:noProof/>
                <w:szCs w:val="24"/>
              </w:rPr>
            </w:pPr>
            <w:r>
              <w:rPr>
                <w:noProof/>
                <w:szCs w:val="24"/>
              </w:rPr>
              <w:t>/usr/bin/qrls</w:t>
            </w:r>
          </w:p>
        </w:tc>
      </w:tr>
      <w:tr w:rsidR="00B15412" w14:paraId="0CC35694" w14:textId="77777777" w:rsidTr="0027167D">
        <w:tc>
          <w:tcPr>
            <w:tcW w:w="1936" w:type="dxa"/>
          </w:tcPr>
          <w:p w14:paraId="266A92B6" w14:textId="77777777" w:rsidR="006E6DAE" w:rsidRDefault="00B15412" w:rsidP="00ED19BA">
            <w:pPr>
              <w:spacing w:after="240"/>
              <w:ind w:right="0"/>
              <w:rPr>
                <w:noProof/>
                <w:szCs w:val="24"/>
              </w:rPr>
            </w:pPr>
            <w:r>
              <w:rPr>
                <w:noProof/>
                <w:szCs w:val="24"/>
              </w:rPr>
              <w:t>/tmp/qdel.log</w:t>
            </w:r>
          </w:p>
        </w:tc>
        <w:tc>
          <w:tcPr>
            <w:tcW w:w="1851" w:type="dxa"/>
          </w:tcPr>
          <w:p w14:paraId="618B1772" w14:textId="77777777" w:rsidR="006E6DAE" w:rsidRDefault="00B15412" w:rsidP="00ED19BA">
            <w:pPr>
              <w:spacing w:after="240"/>
              <w:ind w:right="0"/>
              <w:rPr>
                <w:noProof/>
                <w:szCs w:val="24"/>
              </w:rPr>
            </w:pPr>
            <w:r>
              <w:rPr>
                <w:noProof/>
                <w:szCs w:val="24"/>
              </w:rPr>
              <w:t>/tmp/qsub.log</w:t>
            </w:r>
          </w:p>
        </w:tc>
        <w:tc>
          <w:tcPr>
            <w:tcW w:w="1852" w:type="dxa"/>
          </w:tcPr>
          <w:p w14:paraId="300F6D9F" w14:textId="77777777" w:rsidR="006E6DAE" w:rsidRDefault="00B15412" w:rsidP="00ED19BA">
            <w:pPr>
              <w:spacing w:after="240"/>
              <w:ind w:right="0"/>
              <w:rPr>
                <w:noProof/>
                <w:szCs w:val="24"/>
              </w:rPr>
            </w:pPr>
            <w:r>
              <w:rPr>
                <w:noProof/>
                <w:szCs w:val="24"/>
              </w:rPr>
              <w:t>/tmp/qstat.log</w:t>
            </w:r>
          </w:p>
        </w:tc>
        <w:tc>
          <w:tcPr>
            <w:tcW w:w="1856" w:type="dxa"/>
          </w:tcPr>
          <w:p w14:paraId="5AED343E" w14:textId="77777777" w:rsidR="006E6DAE" w:rsidRDefault="00B15412" w:rsidP="00ED19BA">
            <w:pPr>
              <w:spacing w:after="240"/>
              <w:ind w:right="0"/>
              <w:rPr>
                <w:noProof/>
                <w:szCs w:val="24"/>
              </w:rPr>
            </w:pPr>
            <w:r>
              <w:rPr>
                <w:noProof/>
                <w:szCs w:val="24"/>
              </w:rPr>
              <w:t>/tmp/qhold.log</w:t>
            </w:r>
          </w:p>
        </w:tc>
        <w:tc>
          <w:tcPr>
            <w:tcW w:w="1855" w:type="dxa"/>
          </w:tcPr>
          <w:p w14:paraId="58FA134D" w14:textId="77777777" w:rsidR="006E6DAE" w:rsidRDefault="00B15412" w:rsidP="00ED19BA">
            <w:pPr>
              <w:spacing w:after="240"/>
              <w:ind w:right="0"/>
              <w:rPr>
                <w:noProof/>
                <w:szCs w:val="24"/>
              </w:rPr>
            </w:pPr>
            <w:r>
              <w:rPr>
                <w:noProof/>
                <w:szCs w:val="24"/>
              </w:rPr>
              <w:t>/tmp/qrls.log</w:t>
            </w:r>
          </w:p>
        </w:tc>
      </w:tr>
      <w:tr w:rsidR="00B15412" w14:paraId="31782EE2" w14:textId="77777777" w:rsidTr="0027167D">
        <w:tc>
          <w:tcPr>
            <w:tcW w:w="1936" w:type="dxa"/>
          </w:tcPr>
          <w:p w14:paraId="3CDD2AEE" w14:textId="77777777" w:rsidR="00B15412" w:rsidRDefault="00657AAE" w:rsidP="00ED19BA">
            <w:pPr>
              <w:spacing w:after="240"/>
              <w:ind w:right="0"/>
              <w:rPr>
                <w:noProof/>
                <w:szCs w:val="24"/>
              </w:rPr>
            </w:pPr>
            <w:r>
              <w:rPr>
                <w:noProof/>
                <w:szCs w:val="24"/>
              </w:rPr>
              <w:t>gstat.out</w:t>
            </w:r>
          </w:p>
        </w:tc>
        <w:tc>
          <w:tcPr>
            <w:tcW w:w="1851" w:type="dxa"/>
          </w:tcPr>
          <w:p w14:paraId="0BC4CB06" w14:textId="77777777" w:rsidR="00B15412" w:rsidRDefault="003B1937" w:rsidP="00ED19BA">
            <w:pPr>
              <w:spacing w:after="240"/>
              <w:ind w:right="0"/>
              <w:rPr>
                <w:noProof/>
                <w:szCs w:val="24"/>
              </w:rPr>
            </w:pPr>
            <w:r>
              <w:rPr>
                <w:noProof/>
                <w:szCs w:val="24"/>
              </w:rPr>
              <w:t>images</w:t>
            </w:r>
          </w:p>
        </w:tc>
        <w:tc>
          <w:tcPr>
            <w:tcW w:w="1852" w:type="dxa"/>
          </w:tcPr>
          <w:p w14:paraId="17AD6180" w14:textId="77777777" w:rsidR="00B15412" w:rsidRDefault="003B1937" w:rsidP="00ED19BA">
            <w:pPr>
              <w:spacing w:after="240"/>
              <w:ind w:right="0"/>
              <w:rPr>
                <w:noProof/>
                <w:szCs w:val="24"/>
              </w:rPr>
            </w:pPr>
            <w:r>
              <w:rPr>
                <w:noProof/>
                <w:szCs w:val="24"/>
              </w:rPr>
              <w:t>js files</w:t>
            </w:r>
          </w:p>
        </w:tc>
        <w:tc>
          <w:tcPr>
            <w:tcW w:w="1856" w:type="dxa"/>
          </w:tcPr>
          <w:p w14:paraId="71822771" w14:textId="77777777" w:rsidR="00B15412" w:rsidRDefault="003B1937" w:rsidP="00ED19BA">
            <w:pPr>
              <w:spacing w:after="240"/>
              <w:ind w:right="0"/>
              <w:rPr>
                <w:noProof/>
                <w:szCs w:val="24"/>
              </w:rPr>
            </w:pPr>
            <w:r>
              <w:rPr>
                <w:noProof/>
                <w:szCs w:val="24"/>
              </w:rPr>
              <w:t>css files</w:t>
            </w:r>
          </w:p>
        </w:tc>
        <w:tc>
          <w:tcPr>
            <w:tcW w:w="1855" w:type="dxa"/>
          </w:tcPr>
          <w:p w14:paraId="292FFFE1" w14:textId="77777777" w:rsidR="00B15412" w:rsidRDefault="003B1937" w:rsidP="00ED19BA">
            <w:pPr>
              <w:spacing w:after="240"/>
              <w:ind w:right="0"/>
              <w:rPr>
                <w:noProof/>
                <w:szCs w:val="24"/>
              </w:rPr>
            </w:pPr>
            <w:r>
              <w:rPr>
                <w:noProof/>
                <w:szCs w:val="24"/>
              </w:rPr>
              <w:t>scripts</w:t>
            </w:r>
          </w:p>
        </w:tc>
      </w:tr>
      <w:tr w:rsidR="003B1937" w14:paraId="620375F6" w14:textId="77777777" w:rsidTr="0027167D">
        <w:tc>
          <w:tcPr>
            <w:tcW w:w="1936" w:type="dxa"/>
          </w:tcPr>
          <w:p w14:paraId="6AAB6D44" w14:textId="77777777" w:rsidR="003B1937" w:rsidRDefault="003B1937" w:rsidP="00ED19BA">
            <w:pPr>
              <w:spacing w:after="240"/>
              <w:ind w:right="0"/>
              <w:rPr>
                <w:noProof/>
                <w:szCs w:val="24"/>
              </w:rPr>
            </w:pPr>
            <w:r>
              <w:rPr>
                <w:noProof/>
                <w:szCs w:val="24"/>
              </w:rPr>
              <w:t xml:space="preserve">epilogue </w:t>
            </w:r>
          </w:p>
        </w:tc>
        <w:tc>
          <w:tcPr>
            <w:tcW w:w="1851" w:type="dxa"/>
          </w:tcPr>
          <w:p w14:paraId="4D8BA963" w14:textId="77777777" w:rsidR="003B1937" w:rsidRDefault="003B1937" w:rsidP="00ED19BA">
            <w:pPr>
              <w:spacing w:after="240"/>
              <w:ind w:right="0"/>
              <w:rPr>
                <w:noProof/>
                <w:szCs w:val="24"/>
              </w:rPr>
            </w:pPr>
            <w:r>
              <w:rPr>
                <w:noProof/>
                <w:szCs w:val="24"/>
              </w:rPr>
              <w:t>prologue</w:t>
            </w:r>
          </w:p>
        </w:tc>
        <w:tc>
          <w:tcPr>
            <w:tcW w:w="1852" w:type="dxa"/>
          </w:tcPr>
          <w:p w14:paraId="01EE1316" w14:textId="77777777" w:rsidR="003B1937" w:rsidRDefault="000650A0" w:rsidP="00ED19BA">
            <w:pPr>
              <w:spacing w:after="240"/>
              <w:ind w:right="0"/>
              <w:rPr>
                <w:noProof/>
                <w:szCs w:val="24"/>
              </w:rPr>
            </w:pPr>
            <w:r>
              <w:rPr>
                <w:noProof/>
                <w:szCs w:val="24"/>
              </w:rPr>
              <w:t>C</w:t>
            </w:r>
            <w:r w:rsidR="003B1937">
              <w:rPr>
                <w:noProof/>
                <w:szCs w:val="24"/>
              </w:rPr>
              <w:t>onfiguration</w:t>
            </w:r>
            <w:r>
              <w:rPr>
                <w:noProof/>
                <w:szCs w:val="24"/>
              </w:rPr>
              <w:t xml:space="preserve"> files</w:t>
            </w:r>
          </w:p>
        </w:tc>
        <w:tc>
          <w:tcPr>
            <w:tcW w:w="1856" w:type="dxa"/>
          </w:tcPr>
          <w:p w14:paraId="255ED77C" w14:textId="77777777" w:rsidR="003B1937" w:rsidRDefault="0085065B" w:rsidP="00ED19BA">
            <w:pPr>
              <w:spacing w:after="240"/>
              <w:ind w:right="0"/>
              <w:rPr>
                <w:noProof/>
                <w:szCs w:val="24"/>
              </w:rPr>
            </w:pPr>
            <w:r>
              <w:rPr>
                <w:noProof/>
                <w:szCs w:val="24"/>
              </w:rPr>
              <w:t>database</w:t>
            </w:r>
            <w:r w:rsidR="000650A0">
              <w:rPr>
                <w:noProof/>
                <w:szCs w:val="24"/>
              </w:rPr>
              <w:t>.sql</w:t>
            </w:r>
          </w:p>
        </w:tc>
        <w:tc>
          <w:tcPr>
            <w:tcW w:w="1855" w:type="dxa"/>
          </w:tcPr>
          <w:p w14:paraId="427D7522" w14:textId="77777777" w:rsidR="003B1937" w:rsidRDefault="000650A0" w:rsidP="00ED19BA">
            <w:pPr>
              <w:spacing w:after="240"/>
              <w:ind w:right="0"/>
              <w:rPr>
                <w:noProof/>
                <w:szCs w:val="24"/>
              </w:rPr>
            </w:pPr>
            <w:r>
              <w:rPr>
                <w:noProof/>
                <w:szCs w:val="24"/>
              </w:rPr>
              <w:t>getJobs</w:t>
            </w:r>
          </w:p>
        </w:tc>
      </w:tr>
      <w:tr w:rsidR="000650A0" w14:paraId="3A35DDBF" w14:textId="77777777" w:rsidTr="0027167D">
        <w:tc>
          <w:tcPr>
            <w:tcW w:w="1936" w:type="dxa"/>
          </w:tcPr>
          <w:p w14:paraId="39D14BB0" w14:textId="77777777" w:rsidR="000650A0" w:rsidRDefault="000650A0" w:rsidP="00ED19BA">
            <w:pPr>
              <w:spacing w:after="240"/>
              <w:ind w:right="0"/>
              <w:rPr>
                <w:noProof/>
                <w:szCs w:val="24"/>
              </w:rPr>
            </w:pPr>
            <w:r>
              <w:rPr>
                <w:noProof/>
                <w:szCs w:val="24"/>
              </w:rPr>
              <w:t>getUser</w:t>
            </w:r>
          </w:p>
        </w:tc>
        <w:tc>
          <w:tcPr>
            <w:tcW w:w="1851" w:type="dxa"/>
          </w:tcPr>
          <w:p w14:paraId="2D51794D" w14:textId="77777777" w:rsidR="000650A0" w:rsidRDefault="000650A0" w:rsidP="00ED19BA">
            <w:pPr>
              <w:spacing w:after="240"/>
              <w:ind w:right="0"/>
              <w:rPr>
                <w:noProof/>
                <w:szCs w:val="24"/>
              </w:rPr>
            </w:pPr>
            <w:r>
              <w:rPr>
                <w:noProof/>
                <w:szCs w:val="24"/>
              </w:rPr>
              <w:t>getProject</w:t>
            </w:r>
          </w:p>
        </w:tc>
        <w:tc>
          <w:tcPr>
            <w:tcW w:w="1852" w:type="dxa"/>
          </w:tcPr>
          <w:p w14:paraId="29A75B10" w14:textId="77777777" w:rsidR="000650A0" w:rsidRDefault="000650A0" w:rsidP="00ED19BA">
            <w:pPr>
              <w:spacing w:after="240"/>
              <w:ind w:right="0"/>
              <w:rPr>
                <w:noProof/>
                <w:szCs w:val="24"/>
              </w:rPr>
            </w:pPr>
            <w:r>
              <w:rPr>
                <w:noProof/>
                <w:szCs w:val="24"/>
              </w:rPr>
              <w:t>getQueue</w:t>
            </w:r>
          </w:p>
        </w:tc>
        <w:tc>
          <w:tcPr>
            <w:tcW w:w="1856" w:type="dxa"/>
          </w:tcPr>
          <w:p w14:paraId="145D315C" w14:textId="77777777" w:rsidR="000650A0" w:rsidRDefault="000650A0" w:rsidP="00ED19BA">
            <w:pPr>
              <w:spacing w:after="240"/>
              <w:ind w:right="0"/>
              <w:rPr>
                <w:noProof/>
                <w:szCs w:val="24"/>
              </w:rPr>
            </w:pPr>
            <w:r>
              <w:rPr>
                <w:noProof/>
                <w:szCs w:val="24"/>
              </w:rPr>
              <w:t>tools</w:t>
            </w:r>
          </w:p>
        </w:tc>
        <w:tc>
          <w:tcPr>
            <w:tcW w:w="1855" w:type="dxa"/>
          </w:tcPr>
          <w:p w14:paraId="563B40E8" w14:textId="77777777" w:rsidR="000650A0" w:rsidRDefault="000650A0" w:rsidP="00ED19BA">
            <w:pPr>
              <w:spacing w:after="240"/>
              <w:ind w:right="0"/>
              <w:rPr>
                <w:noProof/>
                <w:szCs w:val="24"/>
              </w:rPr>
            </w:pPr>
            <w:r>
              <w:rPr>
                <w:noProof/>
                <w:szCs w:val="24"/>
              </w:rPr>
              <w:t>HTMLCreator</w:t>
            </w:r>
          </w:p>
        </w:tc>
      </w:tr>
      <w:tr w:rsidR="000650A0" w14:paraId="4088928B" w14:textId="77777777" w:rsidTr="0027167D">
        <w:tc>
          <w:tcPr>
            <w:tcW w:w="1936" w:type="dxa"/>
          </w:tcPr>
          <w:p w14:paraId="3F88BD95" w14:textId="77777777" w:rsidR="000650A0" w:rsidRDefault="000650A0" w:rsidP="00ED19BA">
            <w:pPr>
              <w:spacing w:after="240"/>
              <w:ind w:right="0"/>
              <w:rPr>
                <w:noProof/>
                <w:szCs w:val="24"/>
              </w:rPr>
            </w:pPr>
            <w:r>
              <w:rPr>
                <w:noProof/>
                <w:szCs w:val="24"/>
              </w:rPr>
              <w:t>title</w:t>
            </w:r>
          </w:p>
        </w:tc>
        <w:tc>
          <w:tcPr>
            <w:tcW w:w="1851" w:type="dxa"/>
          </w:tcPr>
          <w:p w14:paraId="7BDDC4C2" w14:textId="77777777" w:rsidR="000650A0" w:rsidRDefault="000650A0" w:rsidP="00ED19BA">
            <w:pPr>
              <w:spacing w:after="240"/>
              <w:ind w:right="0"/>
              <w:rPr>
                <w:noProof/>
                <w:szCs w:val="24"/>
              </w:rPr>
            </w:pPr>
            <w:r>
              <w:rPr>
                <w:noProof/>
                <w:szCs w:val="24"/>
              </w:rPr>
              <w:t>closewindow</w:t>
            </w:r>
          </w:p>
        </w:tc>
        <w:tc>
          <w:tcPr>
            <w:tcW w:w="1852" w:type="dxa"/>
          </w:tcPr>
          <w:p w14:paraId="05D23932" w14:textId="77777777" w:rsidR="000650A0" w:rsidRDefault="000650A0" w:rsidP="00ED19BA">
            <w:pPr>
              <w:spacing w:after="240"/>
              <w:ind w:right="0"/>
              <w:rPr>
                <w:noProof/>
                <w:szCs w:val="24"/>
              </w:rPr>
            </w:pPr>
            <w:r>
              <w:rPr>
                <w:noProof/>
                <w:szCs w:val="24"/>
              </w:rPr>
              <w:t>header</w:t>
            </w:r>
          </w:p>
        </w:tc>
        <w:tc>
          <w:tcPr>
            <w:tcW w:w="1856" w:type="dxa"/>
          </w:tcPr>
          <w:p w14:paraId="6CE8EA3C" w14:textId="77777777" w:rsidR="000650A0" w:rsidRDefault="000650A0" w:rsidP="00ED19BA">
            <w:pPr>
              <w:spacing w:after="240"/>
              <w:ind w:right="0"/>
              <w:rPr>
                <w:noProof/>
                <w:szCs w:val="24"/>
              </w:rPr>
            </w:pPr>
          </w:p>
        </w:tc>
        <w:tc>
          <w:tcPr>
            <w:tcW w:w="1855" w:type="dxa"/>
          </w:tcPr>
          <w:p w14:paraId="3E6EED0B" w14:textId="77777777" w:rsidR="000650A0" w:rsidRDefault="000650A0" w:rsidP="00ED19BA">
            <w:pPr>
              <w:spacing w:after="240"/>
              <w:ind w:right="0"/>
              <w:rPr>
                <w:noProof/>
                <w:szCs w:val="24"/>
              </w:rPr>
            </w:pPr>
          </w:p>
        </w:tc>
      </w:tr>
    </w:tbl>
    <w:p w14:paraId="526AA647" w14:textId="77777777" w:rsidR="006E6DAE" w:rsidRDefault="006E6DAE" w:rsidP="00ED19BA">
      <w:pPr>
        <w:spacing w:after="240"/>
        <w:ind w:right="0"/>
        <w:rPr>
          <w:noProof/>
          <w:szCs w:val="24"/>
        </w:rPr>
      </w:pPr>
    </w:p>
    <w:p w14:paraId="6079CC14" w14:textId="77777777" w:rsidR="005234D0" w:rsidRDefault="005234D0" w:rsidP="00ED19BA">
      <w:pPr>
        <w:spacing w:after="240"/>
        <w:ind w:right="0"/>
        <w:rPr>
          <w:noProof/>
          <w:szCs w:val="24"/>
        </w:rPr>
      </w:pPr>
      <w:r>
        <w:rPr>
          <w:noProof/>
          <w:szCs w:val="24"/>
        </w:rPr>
        <w:t xml:space="preserve">The job is identified by the scripts </w:t>
      </w:r>
      <w:r w:rsidR="009F0C91">
        <w:rPr>
          <w:noProof/>
          <w:szCs w:val="24"/>
        </w:rPr>
        <w:t>f</w:t>
      </w:r>
      <w:r w:rsidR="009A4536">
        <w:rPr>
          <w:noProof/>
          <w:szCs w:val="24"/>
        </w:rPr>
        <w:t xml:space="preserve">iles prologue and epilogue. </w:t>
      </w:r>
      <w:r w:rsidR="009F0C91">
        <w:rPr>
          <w:noProof/>
          <w:szCs w:val="24"/>
        </w:rPr>
        <w:t xml:space="preserve">These script files if the job sent belongs to a user and other credentials. If the credentials are not successfully completed the script terminates the job which will write the termination cause in log file. The prologue.php file requests for starting the job and epilogue.php sends the request for closure of job. </w:t>
      </w:r>
      <w:r w:rsidR="00ED6642">
        <w:rPr>
          <w:noProof/>
          <w:szCs w:val="24"/>
        </w:rPr>
        <w:t xml:space="preserve">The pbs web operations are also executed via these script files toward the server. </w:t>
      </w:r>
      <w:r w:rsidR="00E65F7C">
        <w:rPr>
          <w:noProof/>
          <w:szCs w:val="24"/>
        </w:rPr>
        <w:t xml:space="preserve">Immediately these scripts start a job execution and stores job information. </w:t>
      </w:r>
      <w:r w:rsidR="009F0C91">
        <w:rPr>
          <w:noProof/>
          <w:szCs w:val="24"/>
        </w:rPr>
        <w:t xml:space="preserve">Each job in prologue scripts checks for the following entities in a job </w:t>
      </w:r>
      <w:r w:rsidR="00ED6642">
        <w:rPr>
          <w:noProof/>
          <w:szCs w:val="24"/>
        </w:rPr>
        <w:t>which states the job is a pbs job. The entites used by the jobs are mentioned below:</w:t>
      </w:r>
    </w:p>
    <w:p w14:paraId="3B9716BF" w14:textId="77777777" w:rsidR="00ED6642" w:rsidRDefault="00ED6642" w:rsidP="00ED6642">
      <w:pPr>
        <w:pStyle w:val="ListParagraph"/>
        <w:numPr>
          <w:ilvl w:val="0"/>
          <w:numId w:val="7"/>
        </w:numPr>
        <w:spacing w:after="240"/>
        <w:ind w:right="0"/>
        <w:rPr>
          <w:noProof/>
          <w:szCs w:val="24"/>
        </w:rPr>
      </w:pPr>
      <w:r>
        <w:rPr>
          <w:noProof/>
          <w:szCs w:val="24"/>
        </w:rPr>
        <w:t>Job_id</w:t>
      </w:r>
    </w:p>
    <w:p w14:paraId="2E50846A" w14:textId="77777777" w:rsidR="00ED6642" w:rsidRDefault="00ED6642" w:rsidP="00ED6642">
      <w:pPr>
        <w:pStyle w:val="ListParagraph"/>
        <w:numPr>
          <w:ilvl w:val="0"/>
          <w:numId w:val="7"/>
        </w:numPr>
        <w:spacing w:after="240"/>
        <w:ind w:right="0"/>
        <w:rPr>
          <w:noProof/>
          <w:szCs w:val="24"/>
        </w:rPr>
      </w:pPr>
      <w:r>
        <w:rPr>
          <w:noProof/>
          <w:szCs w:val="24"/>
        </w:rPr>
        <w:t>Start_date</w:t>
      </w:r>
    </w:p>
    <w:p w14:paraId="61F4A6FB" w14:textId="77777777" w:rsidR="00ED6642" w:rsidRDefault="00ED6642" w:rsidP="00ED6642">
      <w:pPr>
        <w:pStyle w:val="ListParagraph"/>
        <w:numPr>
          <w:ilvl w:val="0"/>
          <w:numId w:val="7"/>
        </w:numPr>
        <w:spacing w:after="240"/>
        <w:ind w:right="0"/>
        <w:rPr>
          <w:noProof/>
          <w:szCs w:val="24"/>
        </w:rPr>
      </w:pPr>
      <w:r>
        <w:rPr>
          <w:noProof/>
          <w:szCs w:val="24"/>
        </w:rPr>
        <w:t>End_date</w:t>
      </w:r>
    </w:p>
    <w:p w14:paraId="01B6C82C" w14:textId="77777777" w:rsidR="00ED6642" w:rsidRDefault="00ED6642" w:rsidP="00ED6642">
      <w:pPr>
        <w:pStyle w:val="ListParagraph"/>
        <w:numPr>
          <w:ilvl w:val="0"/>
          <w:numId w:val="7"/>
        </w:numPr>
        <w:spacing w:after="240"/>
        <w:ind w:right="0"/>
        <w:rPr>
          <w:noProof/>
          <w:szCs w:val="24"/>
        </w:rPr>
      </w:pPr>
      <w:r>
        <w:rPr>
          <w:noProof/>
          <w:szCs w:val="24"/>
        </w:rPr>
        <w:lastRenderedPageBreak/>
        <w:t>User_id</w:t>
      </w:r>
    </w:p>
    <w:p w14:paraId="5C2A036B" w14:textId="77777777" w:rsidR="00ED6642" w:rsidRDefault="00ED6642" w:rsidP="00ED6642">
      <w:pPr>
        <w:pStyle w:val="ListParagraph"/>
        <w:numPr>
          <w:ilvl w:val="0"/>
          <w:numId w:val="7"/>
        </w:numPr>
        <w:spacing w:after="240"/>
        <w:ind w:right="0"/>
        <w:rPr>
          <w:noProof/>
          <w:szCs w:val="24"/>
        </w:rPr>
      </w:pPr>
      <w:r>
        <w:rPr>
          <w:noProof/>
          <w:szCs w:val="24"/>
        </w:rPr>
        <w:t>Project_id</w:t>
      </w:r>
    </w:p>
    <w:p w14:paraId="52D20BFE" w14:textId="77777777" w:rsidR="00ED6642" w:rsidRDefault="00ED6642" w:rsidP="00ED6642">
      <w:pPr>
        <w:pStyle w:val="ListParagraph"/>
        <w:numPr>
          <w:ilvl w:val="0"/>
          <w:numId w:val="7"/>
        </w:numPr>
        <w:spacing w:after="240"/>
        <w:ind w:right="0"/>
        <w:rPr>
          <w:noProof/>
          <w:szCs w:val="24"/>
        </w:rPr>
      </w:pPr>
      <w:r>
        <w:rPr>
          <w:noProof/>
          <w:szCs w:val="24"/>
        </w:rPr>
        <w:t>Used_cores</w:t>
      </w:r>
    </w:p>
    <w:p w14:paraId="5F23043C" w14:textId="77777777" w:rsidR="00ED6642" w:rsidRDefault="00ED6642" w:rsidP="00ED6642">
      <w:pPr>
        <w:pStyle w:val="ListParagraph"/>
        <w:numPr>
          <w:ilvl w:val="0"/>
          <w:numId w:val="7"/>
        </w:numPr>
        <w:spacing w:after="240"/>
        <w:ind w:right="0"/>
        <w:rPr>
          <w:noProof/>
          <w:szCs w:val="24"/>
        </w:rPr>
      </w:pPr>
      <w:r>
        <w:rPr>
          <w:noProof/>
          <w:szCs w:val="24"/>
        </w:rPr>
        <w:t>Walltime</w:t>
      </w:r>
    </w:p>
    <w:p w14:paraId="5D666064" w14:textId="77777777" w:rsidR="00ED6642" w:rsidRDefault="00ED6642" w:rsidP="00ED6642">
      <w:pPr>
        <w:pStyle w:val="ListParagraph"/>
        <w:numPr>
          <w:ilvl w:val="0"/>
          <w:numId w:val="7"/>
        </w:numPr>
        <w:spacing w:after="240"/>
        <w:ind w:right="0"/>
        <w:rPr>
          <w:noProof/>
          <w:szCs w:val="24"/>
        </w:rPr>
      </w:pPr>
      <w:r>
        <w:rPr>
          <w:noProof/>
          <w:szCs w:val="24"/>
        </w:rPr>
        <w:t>Queue</w:t>
      </w:r>
    </w:p>
    <w:p w14:paraId="3B8CBA10" w14:textId="77777777" w:rsidR="00ED6642" w:rsidRDefault="00ED6642" w:rsidP="00AD35F1">
      <w:pPr>
        <w:pStyle w:val="ListParagraph"/>
        <w:numPr>
          <w:ilvl w:val="0"/>
          <w:numId w:val="7"/>
        </w:numPr>
        <w:spacing w:after="240"/>
        <w:ind w:right="0"/>
        <w:rPr>
          <w:noProof/>
          <w:szCs w:val="24"/>
        </w:rPr>
      </w:pPr>
      <w:r w:rsidRPr="00ED6642">
        <w:rPr>
          <w:noProof/>
          <w:szCs w:val="24"/>
        </w:rPr>
        <w:t>Requested walltime</w:t>
      </w:r>
    </w:p>
    <w:p w14:paraId="20CADA92" w14:textId="77777777" w:rsidR="00C25ED3" w:rsidRDefault="00ED6642" w:rsidP="00F233E5">
      <w:pPr>
        <w:spacing w:after="240"/>
        <w:ind w:right="0"/>
        <w:rPr>
          <w:noProof/>
          <w:szCs w:val="24"/>
        </w:rPr>
      </w:pPr>
      <w:r>
        <w:rPr>
          <w:noProof/>
          <w:szCs w:val="24"/>
        </w:rPr>
        <w:t xml:space="preserve">The </w:t>
      </w:r>
      <w:r w:rsidR="00BE0196">
        <w:rPr>
          <w:noProof/>
          <w:szCs w:val="24"/>
        </w:rPr>
        <w:t>q</w:t>
      </w:r>
      <w:r w:rsidR="00F576C0">
        <w:rPr>
          <w:noProof/>
          <w:szCs w:val="24"/>
        </w:rPr>
        <w:t xml:space="preserve">sub </w:t>
      </w:r>
      <w:r w:rsidR="00BE0196">
        <w:rPr>
          <w:noProof/>
          <w:szCs w:val="24"/>
        </w:rPr>
        <w:t>command in script file scan</w:t>
      </w:r>
      <w:r>
        <w:rPr>
          <w:noProof/>
          <w:szCs w:val="24"/>
        </w:rPr>
        <w:t xml:space="preserve">s for the </w:t>
      </w:r>
      <w:r w:rsidR="00BE0196">
        <w:rPr>
          <w:noProof/>
          <w:szCs w:val="24"/>
        </w:rPr>
        <w:t>directive with characters ‘#!’ or ‘:’</w:t>
      </w:r>
      <w:r>
        <w:rPr>
          <w:noProof/>
          <w:szCs w:val="24"/>
        </w:rPr>
        <w:t xml:space="preserve"> and reads the job data below the followin</w:t>
      </w:r>
      <w:r w:rsidR="002231BF">
        <w:rPr>
          <w:noProof/>
          <w:szCs w:val="24"/>
        </w:rPr>
        <w:t>g the commands until the entities values are fullfilled to schedule a job.</w:t>
      </w:r>
      <w:r w:rsidR="00D87981">
        <w:rPr>
          <w:noProof/>
          <w:szCs w:val="24"/>
        </w:rPr>
        <w:t xml:space="preserve"> </w:t>
      </w:r>
      <w:r w:rsidR="00BE0196">
        <w:rPr>
          <w:noProof/>
          <w:szCs w:val="24"/>
        </w:rPr>
        <w:t xml:space="preserve"> </w:t>
      </w:r>
      <w:r w:rsidR="00DF15EF">
        <w:rPr>
          <w:noProof/>
          <w:szCs w:val="24"/>
        </w:rPr>
        <w:t>To execute this qsub command the web frontend sends a request to the command by exec(). The exec()  executes an external command which appends the command until end.</w:t>
      </w:r>
      <w:r w:rsidR="006A3F3F">
        <w:rPr>
          <w:noProof/>
          <w:szCs w:val="24"/>
        </w:rPr>
        <w:t xml:space="preserve"> The applicaction program interface i.e API on client side request to perform a web based pbs operation which executes the exec() in php file and resulting into behavioural change on jobs.</w:t>
      </w:r>
      <w:r w:rsidR="009A4536">
        <w:rPr>
          <w:noProof/>
          <w:szCs w:val="24"/>
        </w:rPr>
        <w:t xml:space="preserve"> The </w:t>
      </w:r>
      <w:r w:rsidR="001514C2">
        <w:rPr>
          <w:noProof/>
          <w:szCs w:val="24"/>
        </w:rPr>
        <w:t xml:space="preserve">prologue and epilogue script files interacts the API with the batch just prior or later a job. The batchsystem automatically are called through these script files and executed on batch server. The scripts contain ssh to batch server to execute </w:t>
      </w:r>
      <w:r w:rsidR="00C25ED3">
        <w:rPr>
          <w:noProof/>
          <w:szCs w:val="24"/>
        </w:rPr>
        <w:t>API files executing the script file in php.</w:t>
      </w:r>
    </w:p>
    <w:p w14:paraId="212FD5F4" w14:textId="5D1082C0" w:rsidR="00AD35F1" w:rsidRDefault="009118AC" w:rsidP="008F26C1">
      <w:pPr>
        <w:pStyle w:val="Heading2"/>
        <w:rPr>
          <w:noProof/>
        </w:rPr>
      </w:pPr>
      <w:bookmarkStart w:id="46" w:name="_Toc453699845"/>
      <w:r>
        <w:rPr>
          <w:noProof/>
        </w:rPr>
        <w:t>3.3</w:t>
      </w:r>
      <w:r w:rsidR="00BE7E41">
        <w:rPr>
          <w:noProof/>
        </w:rPr>
        <w:tab/>
        <w:t>Deployment</w:t>
      </w:r>
      <w:bookmarkEnd w:id="46"/>
    </w:p>
    <w:p w14:paraId="432FACFC" w14:textId="77777777" w:rsidR="005D59D0" w:rsidRDefault="009A4536" w:rsidP="00790C9D">
      <w:pPr>
        <w:spacing w:after="240"/>
        <w:ind w:right="0" w:firstLine="720"/>
        <w:rPr>
          <w:noProof/>
          <w:szCs w:val="24"/>
        </w:rPr>
      </w:pPr>
      <w:r>
        <w:rPr>
          <w:noProof/>
          <w:szCs w:val="24"/>
        </w:rPr>
        <w:t xml:space="preserve">The </w:t>
      </w:r>
      <w:r w:rsidR="00F07CA3">
        <w:rPr>
          <w:noProof/>
          <w:szCs w:val="24"/>
        </w:rPr>
        <w:t>application server manages the jobs ,queues, nodes to handles the user and projects by providing a view where the users can visualize current and previous results. The user submits a job on server is visualized on client side by accessing the client connection. For user pbs operations the application server will access the command interface to execute particular task allotted. T</w:t>
      </w:r>
      <w:r w:rsidR="00790C9D">
        <w:rPr>
          <w:noProof/>
          <w:szCs w:val="24"/>
        </w:rPr>
        <w:t>he deployment main task of automation of pbs operation on web inteface rather than using another interface for performing operations on jobs.</w:t>
      </w:r>
    </w:p>
    <w:p w14:paraId="170C13FE" w14:textId="77777777" w:rsidR="004E3A85" w:rsidRDefault="004E3A85" w:rsidP="00790C9D">
      <w:pPr>
        <w:spacing w:after="240"/>
        <w:ind w:right="0" w:firstLine="720"/>
        <w:rPr>
          <w:noProof/>
          <w:szCs w:val="24"/>
        </w:rPr>
      </w:pPr>
      <w:r>
        <w:rPr>
          <w:noProof/>
          <w:szCs w:val="24"/>
        </w:rPr>
        <w:t xml:space="preserve">The application architecture consists of three layers in deployment perspective which is the frontend client layer, logical application layer and backend data server layer. The </w:t>
      </w:r>
      <w:r w:rsidR="005F609C">
        <w:rPr>
          <w:noProof/>
          <w:szCs w:val="24"/>
        </w:rPr>
        <w:t>object relation mapping which manages the translation of objects into relational databases and visa-versa. PHP utilizes the concept of objects and MySQL utilizes the concept of relational. However, objects</w:t>
      </w:r>
      <w:r w:rsidR="004C0C00">
        <w:rPr>
          <w:noProof/>
          <w:szCs w:val="24"/>
        </w:rPr>
        <w:t xml:space="preserve"> data correspond</w:t>
      </w:r>
      <w:r w:rsidR="005F609C">
        <w:rPr>
          <w:noProof/>
          <w:szCs w:val="24"/>
        </w:rPr>
        <w:t xml:space="preserve"> to rows in table</w:t>
      </w:r>
      <w:r w:rsidR="004C0C00">
        <w:rPr>
          <w:noProof/>
          <w:szCs w:val="24"/>
        </w:rPr>
        <w:t xml:space="preserve"> where the tables are related by foreign keys. The data is returned in simple arrays or through pojo’s. The sql CRUD operations can be performed on database server </w:t>
      </w:r>
      <w:r w:rsidR="004C0C00">
        <w:rPr>
          <w:noProof/>
          <w:szCs w:val="24"/>
        </w:rPr>
        <w:lastRenderedPageBreak/>
        <w:t>by the application server. The application one class per table is the basic logic which make it easy to deploy and command interface to perform pbs operation. The command interface is a part of application server but not as a whole.</w:t>
      </w:r>
      <w:r w:rsidR="00147545">
        <w:rPr>
          <w:noProof/>
          <w:szCs w:val="24"/>
        </w:rPr>
        <w:t xml:space="preserve"> The mapping used for getting number of jobs and job information whereas for complex operations mapping JSON </w:t>
      </w:r>
      <w:r w:rsidR="00FD7422">
        <w:rPr>
          <w:noProof/>
          <w:szCs w:val="24"/>
        </w:rPr>
        <w:t>seems better.</w:t>
      </w:r>
    </w:p>
    <w:p w14:paraId="606183EF" w14:textId="5FE2337B" w:rsidR="00924B07" w:rsidRPr="0099464B" w:rsidRDefault="0099464B" w:rsidP="0099464B">
      <w:pPr>
        <w:pStyle w:val="Caption"/>
        <w:ind w:left="2160" w:firstLine="720"/>
        <w:rPr>
          <w:noProof/>
          <w:sz w:val="16"/>
          <w:szCs w:val="16"/>
        </w:rPr>
      </w:pPr>
      <w:r>
        <w:rPr>
          <w:noProof/>
          <w:lang w:eastAsia="en-US"/>
        </w:rPr>
        <mc:AlternateContent>
          <mc:Choice Requires="wps">
            <w:drawing>
              <wp:anchor distT="0" distB="0" distL="114300" distR="114300" simplePos="0" relativeHeight="251678720" behindDoc="0" locked="0" layoutInCell="1" allowOverlap="1" wp14:anchorId="31916B96" wp14:editId="6A049977">
                <wp:simplePos x="0" y="0"/>
                <wp:positionH relativeFrom="column">
                  <wp:posOffset>77470</wp:posOffset>
                </wp:positionH>
                <wp:positionV relativeFrom="paragraph">
                  <wp:posOffset>4387215</wp:posOffset>
                </wp:positionV>
                <wp:extent cx="5943600" cy="635"/>
                <wp:effectExtent l="0" t="0" r="0" b="18415"/>
                <wp:wrapTopAndBottom/>
                <wp:docPr id="674" name="Text Box 6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8A09FC" w14:textId="16963D62" w:rsidR="00925129" w:rsidRPr="001B2482" w:rsidRDefault="00925129" w:rsidP="0099464B">
                            <w:pPr>
                              <w:pStyle w:val="Caption"/>
                              <w:jc w:val="center"/>
                              <w:rPr>
                                <w:noProof/>
                                <w:szCs w:val="24"/>
                              </w:rPr>
                            </w:pPr>
                            <w:bookmarkStart w:id="47" w:name="_Toc453890704"/>
                            <w:r>
                              <w:t xml:space="preserve">Figure </w:t>
                            </w:r>
                            <w:fldSimple w:instr=" SEQ Figure \* ARABIC ">
                              <w:r w:rsidR="005E6938">
                                <w:rPr>
                                  <w:noProof/>
                                </w:rPr>
                                <w:t>12</w:t>
                              </w:r>
                            </w:fldSimple>
                            <w:r>
                              <w:t>: Deployment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16B96" id="Text Box 674" o:spid="_x0000_s1032" type="#_x0000_t202" style="position:absolute;left:0;text-align:left;margin-left:6.1pt;margin-top:345.45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8gMAIAAGg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" stroked="f">
                <v:textbox style="mso-fit-shape-to-text:t" inset="0,0,0,0">
                  <w:txbxContent>
                    <w:p w14:paraId="7A8A09FC" w14:textId="16963D62" w:rsidR="00925129" w:rsidRPr="001B2482" w:rsidRDefault="00925129" w:rsidP="0099464B">
                      <w:pPr>
                        <w:pStyle w:val="Caption"/>
                        <w:jc w:val="center"/>
                        <w:rPr>
                          <w:noProof/>
                          <w:szCs w:val="24"/>
                        </w:rPr>
                      </w:pPr>
                      <w:bookmarkStart w:id="48" w:name="_Toc453890704"/>
                      <w:r>
                        <w:t xml:space="preserve">Figure </w:t>
                      </w:r>
                      <w:fldSimple w:instr=" SEQ Figure \* ARABIC ">
                        <w:r w:rsidR="005E6938">
                          <w:rPr>
                            <w:noProof/>
                          </w:rPr>
                          <w:t>12</w:t>
                        </w:r>
                      </w:fldSimple>
                      <w:r>
                        <w:t>: Deployment Diagram</w:t>
                      </w:r>
                      <w:bookmarkEnd w:id="48"/>
                    </w:p>
                  </w:txbxContent>
                </v:textbox>
                <w10:wrap type="topAndBottom"/>
              </v:shape>
            </w:pict>
          </mc:Fallback>
        </mc:AlternateContent>
      </w:r>
      <w:r w:rsidR="00F07CA3">
        <w:rPr>
          <w:noProof/>
          <w:szCs w:val="24"/>
          <w:lang w:eastAsia="en-US"/>
        </w:rPr>
        <w:drawing>
          <wp:anchor distT="0" distB="0" distL="114300" distR="114300" simplePos="0" relativeHeight="251670528" behindDoc="0" locked="0" layoutInCell="1" allowOverlap="1" wp14:anchorId="01E49196" wp14:editId="38B1E2D6">
            <wp:simplePos x="0" y="0"/>
            <wp:positionH relativeFrom="column">
              <wp:posOffset>77821</wp:posOffset>
            </wp:positionH>
            <wp:positionV relativeFrom="paragraph">
              <wp:posOffset>281804</wp:posOffset>
            </wp:positionV>
            <wp:extent cx="5943600" cy="404876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png"/>
                    <pic:cNvPicPr/>
                  </pic:nvPicPr>
                  <pic:blipFill>
                    <a:blip r:embed="rId32"/>
                    <a:stretch>
                      <a:fillRect/>
                    </a:stretch>
                  </pic:blipFill>
                  <pic:spPr>
                    <a:xfrm>
                      <a:off x="0" y="0"/>
                      <a:ext cx="5943600" cy="4048760"/>
                    </a:xfrm>
                    <a:prstGeom prst="rect">
                      <a:avLst/>
                    </a:prstGeom>
                  </pic:spPr>
                </pic:pic>
              </a:graphicData>
            </a:graphic>
          </wp:anchor>
        </w:drawing>
      </w:r>
    </w:p>
    <w:p w14:paraId="180F4AF5" w14:textId="77777777" w:rsidR="00DA44A9" w:rsidRPr="00851E21" w:rsidRDefault="00DA44A9">
      <w:pPr>
        <w:rPr>
          <w:rFonts w:eastAsiaTheme="majorEastAsia" w:cs="Times New Roman"/>
          <w:b/>
          <w:outline/>
          <w:noProof/>
          <w:color w:val="DD8047"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51E21">
        <w:rPr>
          <w:rFonts w:cs="Times New Roman"/>
          <w:b/>
          <w:caps/>
          <w:outline/>
          <w:noProof/>
          <w:color w:val="DD8047"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br w:type="page"/>
      </w:r>
    </w:p>
    <w:p w14:paraId="1DBB5865" w14:textId="77777777" w:rsidR="0048543A" w:rsidRPr="00851E21"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73AE7CB" w14:textId="77777777" w:rsidR="0048543A" w:rsidRPr="00851E21"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69DB2D10" w14:textId="77777777" w:rsidR="0048543A" w:rsidRPr="00851E21"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85CA23F" w14:textId="77777777" w:rsidR="0048543A" w:rsidRDefault="0048543A" w:rsidP="009118AC">
      <w:pPr>
        <w:pStyle w:val="Title"/>
        <w:jc w:val="left"/>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4</w:t>
      </w:r>
    </w:p>
    <w:p w14:paraId="34C8FFC9" w14:textId="77777777" w:rsidR="0048543A" w:rsidRPr="008A07EA" w:rsidRDefault="0048543A" w:rsidP="0048543A"/>
    <w:p w14:paraId="1E09A501" w14:textId="3D5C3DF2" w:rsidR="0048543A" w:rsidRPr="008F26C1" w:rsidRDefault="009118AC" w:rsidP="009118AC">
      <w:pPr>
        <w:pStyle w:val="Heading1"/>
        <w:rPr>
          <w:noProof/>
        </w:rPr>
      </w:pPr>
      <w:bookmarkStart w:id="49" w:name="_Toc453699846"/>
      <w:r w:rsidRPr="009118AC">
        <w:rPr>
          <w:rFonts w:cs="Times New Roman"/>
          <w:noProof/>
        </w:rPr>
        <w:t xml:space="preserve">4 </w:t>
      </w:r>
      <w:r w:rsidR="009432FA" w:rsidRPr="008F26C1">
        <w:rPr>
          <w:noProof/>
        </w:rPr>
        <w:t>PHP, Ajax, J</w:t>
      </w:r>
      <w:r>
        <w:rPr>
          <w:noProof/>
        </w:rPr>
        <w:t>SON, RESTful W</w:t>
      </w:r>
      <w:r w:rsidR="0079167A" w:rsidRPr="008F26C1">
        <w:rPr>
          <w:noProof/>
        </w:rPr>
        <w:t xml:space="preserve">eb </w:t>
      </w:r>
      <w:r>
        <w:rPr>
          <w:noProof/>
        </w:rPr>
        <w:t>S</w:t>
      </w:r>
      <w:r w:rsidR="0079167A" w:rsidRPr="008F26C1">
        <w:rPr>
          <w:noProof/>
        </w:rPr>
        <w:t>ervices</w:t>
      </w:r>
      <w:bookmarkEnd w:id="49"/>
    </w:p>
    <w:p w14:paraId="730BC8D0" w14:textId="77777777" w:rsidR="009169F8" w:rsidRDefault="00E65F7C" w:rsidP="002D4081">
      <w:pPr>
        <w:spacing w:after="240" w:line="252" w:lineRule="auto"/>
        <w:ind w:right="0" w:firstLine="720"/>
        <w:rPr>
          <w:noProof/>
        </w:rPr>
      </w:pPr>
      <w:r>
        <w:rPr>
          <w:noProof/>
        </w:rPr>
        <w:t xml:space="preserve">Communication between the </w:t>
      </w:r>
      <w:r w:rsidR="00977D0E">
        <w:rPr>
          <w:noProof/>
        </w:rPr>
        <w:t xml:space="preserve">client, server and database is via network protocol. </w:t>
      </w:r>
      <w:r w:rsidR="00BB46F8">
        <w:rPr>
          <w:noProof/>
        </w:rPr>
        <w:t>The web browsers on user machines are used to access network resources and the are linked with various other webpages and web based applications.</w:t>
      </w:r>
      <w:r w:rsidR="00253728">
        <w:rPr>
          <w:noProof/>
        </w:rPr>
        <w:t xml:space="preserve">The database server stored data in backend is accessed through </w:t>
      </w:r>
      <w:r w:rsidR="00977D0E">
        <w:rPr>
          <w:noProof/>
        </w:rPr>
        <w:t>TCP/IP</w:t>
      </w:r>
      <w:r w:rsidR="00253728">
        <w:rPr>
          <w:noProof/>
        </w:rPr>
        <w:t xml:space="preserve"> protocol and connects with ldap connection which comes with the protocol. </w:t>
      </w:r>
    </w:p>
    <w:p w14:paraId="2623CF45" w14:textId="77777777" w:rsidR="009169F8" w:rsidRPr="009169F8" w:rsidRDefault="009169F8" w:rsidP="009169F8">
      <w:pPr>
        <w:spacing w:after="240"/>
        <w:ind w:right="0"/>
        <w:rPr>
          <w:i/>
          <w:noProof/>
          <w:szCs w:val="24"/>
        </w:rPr>
      </w:pPr>
      <w:r w:rsidRPr="009169F8">
        <w:rPr>
          <w:i/>
          <w:noProof/>
          <w:szCs w:val="24"/>
        </w:rPr>
        <w:t>echo "INFO:connecting LDAP@sdo2600"</w:t>
      </w:r>
    </w:p>
    <w:p w14:paraId="46D35FB6" w14:textId="77777777" w:rsidR="009169F8" w:rsidRPr="009169F8" w:rsidRDefault="009169F8" w:rsidP="009169F8">
      <w:pPr>
        <w:spacing w:after="240"/>
        <w:ind w:right="0"/>
        <w:rPr>
          <w:i/>
          <w:noProof/>
          <w:szCs w:val="24"/>
        </w:rPr>
      </w:pPr>
      <w:r w:rsidRPr="009169F8">
        <w:rPr>
          <w:i/>
          <w:noProof/>
          <w:szCs w:val="24"/>
        </w:rPr>
        <w:t>set --$(shh sdo2600 "ldapsearch -w localhost -x -D cn=Manager,dc=de uid=$user"|grep "^cn:"|sed "s/cn:\([A-Za-z]*\),\([A-Za-z]*\)/\1\2/")</w:t>
      </w:r>
    </w:p>
    <w:p w14:paraId="360B9432" w14:textId="77777777" w:rsidR="00977D0E" w:rsidRDefault="00253728">
      <w:pPr>
        <w:spacing w:after="240" w:line="252" w:lineRule="auto"/>
        <w:ind w:right="0"/>
        <w:rPr>
          <w:noProof/>
        </w:rPr>
      </w:pPr>
      <w:r>
        <w:rPr>
          <w:noProof/>
        </w:rPr>
        <w:t xml:space="preserve">The frontend utilizes object oriented PHP5,embedded HTML,CSS and JavaScript or AJAX. The user interaction </w:t>
      </w:r>
      <w:r w:rsidR="009169F8">
        <w:rPr>
          <w:noProof/>
        </w:rPr>
        <w:t>towards the server side needs AJAX methods with JSON data.</w:t>
      </w:r>
    </w:p>
    <w:p w14:paraId="75411C26" w14:textId="08B8115B" w:rsidR="007250E3" w:rsidRPr="008F26C1" w:rsidRDefault="009118AC" w:rsidP="008F26C1">
      <w:pPr>
        <w:pStyle w:val="Heading2"/>
        <w:rPr>
          <w:noProof/>
        </w:rPr>
      </w:pPr>
      <w:bookmarkStart w:id="50" w:name="_Toc453699847"/>
      <w:r>
        <w:rPr>
          <w:noProof/>
        </w:rPr>
        <w:t>4.1</w:t>
      </w:r>
      <w:r w:rsidR="00C855A5">
        <w:rPr>
          <w:noProof/>
        </w:rPr>
        <w:tab/>
      </w:r>
      <w:r w:rsidR="007250E3" w:rsidRPr="007250E3">
        <w:rPr>
          <w:noProof/>
        </w:rPr>
        <w:t>Object relational mapping</w:t>
      </w:r>
      <w:bookmarkEnd w:id="50"/>
    </w:p>
    <w:p w14:paraId="5DE1E3C6" w14:textId="77777777" w:rsidR="007250E3" w:rsidRDefault="00F77D9D" w:rsidP="007250E3">
      <w:pPr>
        <w:spacing w:after="240"/>
        <w:ind w:right="0" w:firstLine="720"/>
        <w:rPr>
          <w:noProof/>
          <w:szCs w:val="24"/>
        </w:rPr>
      </w:pPr>
      <w:r>
        <w:rPr>
          <w:noProof/>
          <w:szCs w:val="24"/>
        </w:rPr>
        <w:t xml:space="preserve">When the topic of objects and database come into picture then object relational mapping comes into first approach. </w:t>
      </w:r>
      <w:r w:rsidR="000E5F35">
        <w:rPr>
          <w:noProof/>
          <w:szCs w:val="24"/>
        </w:rPr>
        <w:t xml:space="preserve">Managing data in PHP is implemented using non-scalar entities. </w:t>
      </w:r>
      <w:r w:rsidR="007250E3">
        <w:rPr>
          <w:noProof/>
          <w:szCs w:val="24"/>
        </w:rPr>
        <w:t xml:space="preserve">The object relation mapping which manages the translation of objects into relational databases and visa-versa. PHP utilizes the concept of objects and MySQL utilizes the concept of relational. However, objects data correspond to rows in table where the tables are related by foreign keys. The data is returned in simple arrays or through pojo’s. The sql CRUD operations can be performed on database server by the application server. The application one class per table is the basic logic which make it easy to deploy and command interface to perform pbs operation. The command </w:t>
      </w:r>
      <w:r w:rsidR="007250E3">
        <w:rPr>
          <w:noProof/>
          <w:szCs w:val="24"/>
        </w:rPr>
        <w:lastRenderedPageBreak/>
        <w:t>interface is a part of application server but not as a whole. The mapping used for getting number of jobs and job information whereas for complex operations mapping JSON seems better.</w:t>
      </w:r>
    </w:p>
    <w:p w14:paraId="3DEC1A71" w14:textId="74F84904" w:rsidR="007250E3" w:rsidRPr="008F26C1" w:rsidRDefault="009118AC" w:rsidP="008F26C1">
      <w:pPr>
        <w:pStyle w:val="Heading2"/>
        <w:rPr>
          <w:noProof/>
        </w:rPr>
      </w:pPr>
      <w:bookmarkStart w:id="51" w:name="_Toc453699848"/>
      <w:r>
        <w:rPr>
          <w:noProof/>
        </w:rPr>
        <w:t>4.2</w:t>
      </w:r>
      <w:r w:rsidR="00C855A5">
        <w:rPr>
          <w:noProof/>
        </w:rPr>
        <w:tab/>
      </w:r>
      <w:r w:rsidR="009A6500">
        <w:rPr>
          <w:noProof/>
        </w:rPr>
        <w:t>JSON with php</w:t>
      </w:r>
      <w:bookmarkEnd w:id="51"/>
    </w:p>
    <w:p w14:paraId="25BF3007" w14:textId="77777777" w:rsidR="00C56071" w:rsidRPr="00C56071" w:rsidRDefault="008251A7" w:rsidP="00956E41">
      <w:pPr>
        <w:spacing w:after="240"/>
        <w:ind w:right="0"/>
        <w:rPr>
          <w:noProof/>
        </w:rPr>
      </w:pPr>
      <w:r>
        <w:rPr>
          <w:noProof/>
        </w:rPr>
        <w:t xml:space="preserve">JSON is language independent and lightweight text based interchange format so it used with PHP and AJAX. </w:t>
      </w:r>
      <w:r w:rsidR="00C56071" w:rsidRPr="00C56071">
        <w:rPr>
          <w:noProof/>
        </w:rPr>
        <w:t>The version PHP5 consist of JSON extensio</w:t>
      </w:r>
      <w:r w:rsidR="00C56071">
        <w:rPr>
          <w:noProof/>
        </w:rPr>
        <w:t xml:space="preserve">n bundled and compiled by default. The functions and libraries </w:t>
      </w:r>
      <w:r w:rsidR="00956E41">
        <w:rPr>
          <w:noProof/>
        </w:rPr>
        <w:t>used in the application interface are as mentioned below:</w:t>
      </w:r>
    </w:p>
    <w:p w14:paraId="4B84AB47" w14:textId="687BA598" w:rsidR="0027167D" w:rsidRDefault="0027167D" w:rsidP="0027167D">
      <w:pPr>
        <w:pStyle w:val="Caption"/>
        <w:keepNext/>
      </w:pPr>
      <w:bookmarkStart w:id="52" w:name="_Toc453626071"/>
      <w:r>
        <w:t xml:space="preserve">Table </w:t>
      </w:r>
      <w:fldSimple w:instr=" SEQ Table \* ARABIC ">
        <w:r w:rsidR="005E6938">
          <w:rPr>
            <w:noProof/>
          </w:rPr>
          <w:t>8</w:t>
        </w:r>
      </w:fldSimple>
      <w:r>
        <w:t>: JSON standard functions</w:t>
      </w:r>
      <w:bookmarkEnd w:id="52"/>
    </w:p>
    <w:tbl>
      <w:tblPr>
        <w:tblStyle w:val="GridTable4-Accent2"/>
        <w:tblW w:w="0" w:type="auto"/>
        <w:tblLook w:val="04A0" w:firstRow="1" w:lastRow="0" w:firstColumn="1" w:lastColumn="0" w:noHBand="0" w:noVBand="1"/>
      </w:tblPr>
      <w:tblGrid>
        <w:gridCol w:w="4675"/>
        <w:gridCol w:w="4675"/>
      </w:tblGrid>
      <w:tr w:rsidR="00CE3973" w14:paraId="549E14A7" w14:textId="77777777" w:rsidTr="00CE3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A24141" w14:textId="77777777" w:rsidR="00CE3973" w:rsidRDefault="00CE3973">
            <w:pPr>
              <w:spacing w:after="240" w:line="252" w:lineRule="auto"/>
              <w:ind w:right="0"/>
              <w:rPr>
                <w:b w:val="0"/>
                <w:noProof/>
                <w:lang w:val="de-DE"/>
              </w:rPr>
            </w:pPr>
            <w:r>
              <w:rPr>
                <w:b w:val="0"/>
                <w:noProof/>
                <w:lang w:val="de-DE"/>
              </w:rPr>
              <w:t>Function</w:t>
            </w:r>
          </w:p>
        </w:tc>
        <w:tc>
          <w:tcPr>
            <w:tcW w:w="4675" w:type="dxa"/>
          </w:tcPr>
          <w:p w14:paraId="15AE23BF" w14:textId="77777777" w:rsidR="00CE3973" w:rsidRDefault="00CE3973">
            <w:pPr>
              <w:spacing w:after="240" w:line="252" w:lineRule="auto"/>
              <w:ind w:right="0"/>
              <w:cnfStyle w:val="100000000000" w:firstRow="1" w:lastRow="0" w:firstColumn="0" w:lastColumn="0" w:oddVBand="0" w:evenVBand="0" w:oddHBand="0" w:evenHBand="0" w:firstRowFirstColumn="0" w:firstRowLastColumn="0" w:lastRowFirstColumn="0" w:lastRowLastColumn="0"/>
              <w:rPr>
                <w:b w:val="0"/>
                <w:noProof/>
                <w:lang w:val="de-DE"/>
              </w:rPr>
            </w:pPr>
            <w:r>
              <w:rPr>
                <w:b w:val="0"/>
                <w:noProof/>
                <w:lang w:val="de-DE"/>
              </w:rPr>
              <w:t>Libraries</w:t>
            </w:r>
          </w:p>
        </w:tc>
      </w:tr>
      <w:tr w:rsidR="00CE3973" w:rsidRPr="00CE3973" w14:paraId="4D0C321D" w14:textId="77777777" w:rsidTr="00CE3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8B2255" w14:textId="77777777" w:rsidR="00CE3973" w:rsidRDefault="00CE3973">
            <w:pPr>
              <w:spacing w:after="240" w:line="252" w:lineRule="auto"/>
              <w:ind w:right="0"/>
              <w:rPr>
                <w:b w:val="0"/>
                <w:noProof/>
                <w:lang w:val="de-DE"/>
              </w:rPr>
            </w:pPr>
            <w:r>
              <w:rPr>
                <w:b w:val="0"/>
                <w:noProof/>
                <w:lang w:val="de-DE"/>
              </w:rPr>
              <w:t>json_encode</w:t>
            </w:r>
          </w:p>
        </w:tc>
        <w:tc>
          <w:tcPr>
            <w:tcW w:w="4675" w:type="dxa"/>
          </w:tcPr>
          <w:p w14:paraId="27B104A7" w14:textId="77777777" w:rsidR="00CE3973" w:rsidRPr="00CE3973" w:rsidRDefault="00CE3973">
            <w:pPr>
              <w:spacing w:after="240" w:line="252" w:lineRule="auto"/>
              <w:ind w:right="0"/>
              <w:cnfStyle w:val="000000100000" w:firstRow="0" w:lastRow="0" w:firstColumn="0" w:lastColumn="0" w:oddVBand="0" w:evenVBand="0" w:oddHBand="1" w:evenHBand="0" w:firstRowFirstColumn="0" w:firstRowLastColumn="0" w:lastRowFirstColumn="0" w:lastRowLastColumn="0"/>
              <w:rPr>
                <w:noProof/>
              </w:rPr>
            </w:pPr>
            <w:r w:rsidRPr="00CE3973">
              <w:rPr>
                <w:noProof/>
              </w:rPr>
              <w:t>It returns the JSON represtation of a value</w:t>
            </w:r>
          </w:p>
        </w:tc>
      </w:tr>
      <w:tr w:rsidR="00CE3973" w:rsidRPr="00CE3973" w14:paraId="4EC2A512" w14:textId="77777777" w:rsidTr="00CE3973">
        <w:tc>
          <w:tcPr>
            <w:cnfStyle w:val="001000000000" w:firstRow="0" w:lastRow="0" w:firstColumn="1" w:lastColumn="0" w:oddVBand="0" w:evenVBand="0" w:oddHBand="0" w:evenHBand="0" w:firstRowFirstColumn="0" w:firstRowLastColumn="0" w:lastRowFirstColumn="0" w:lastRowLastColumn="0"/>
            <w:tcW w:w="4675" w:type="dxa"/>
          </w:tcPr>
          <w:p w14:paraId="67EB6C42" w14:textId="77777777" w:rsidR="00CE3973" w:rsidRDefault="00CE3973">
            <w:pPr>
              <w:spacing w:after="240" w:line="252" w:lineRule="auto"/>
              <w:ind w:right="0"/>
              <w:rPr>
                <w:b w:val="0"/>
                <w:noProof/>
                <w:lang w:val="de-DE"/>
              </w:rPr>
            </w:pPr>
            <w:r>
              <w:rPr>
                <w:b w:val="0"/>
                <w:noProof/>
                <w:lang w:val="de-DE"/>
              </w:rPr>
              <w:t>json_decode</w:t>
            </w:r>
          </w:p>
        </w:tc>
        <w:tc>
          <w:tcPr>
            <w:tcW w:w="4675" w:type="dxa"/>
          </w:tcPr>
          <w:p w14:paraId="4DA50521" w14:textId="77777777" w:rsidR="00CE3973" w:rsidRPr="00CE3973" w:rsidRDefault="00CE3973">
            <w:pPr>
              <w:spacing w:after="240" w:line="252" w:lineRule="auto"/>
              <w:ind w:right="0"/>
              <w:cnfStyle w:val="000000000000" w:firstRow="0" w:lastRow="0" w:firstColumn="0" w:lastColumn="0" w:oddVBand="0" w:evenVBand="0" w:oddHBand="0" w:evenHBand="0" w:firstRowFirstColumn="0" w:firstRowLastColumn="0" w:lastRowFirstColumn="0" w:lastRowLastColumn="0"/>
              <w:rPr>
                <w:noProof/>
              </w:rPr>
            </w:pPr>
            <w:r w:rsidRPr="00CE3973">
              <w:rPr>
                <w:noProof/>
              </w:rPr>
              <w:t>It decodes a JSON string</w:t>
            </w:r>
          </w:p>
        </w:tc>
      </w:tr>
      <w:tr w:rsidR="00CE3973" w:rsidRPr="00CE3973" w14:paraId="0806620C" w14:textId="77777777" w:rsidTr="00CE3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437477" w14:textId="77777777" w:rsidR="00CE3973" w:rsidRDefault="00CE3973">
            <w:pPr>
              <w:spacing w:after="240" w:line="252" w:lineRule="auto"/>
              <w:ind w:right="0"/>
              <w:rPr>
                <w:b w:val="0"/>
                <w:noProof/>
                <w:lang w:val="de-DE"/>
              </w:rPr>
            </w:pPr>
            <w:r>
              <w:rPr>
                <w:b w:val="0"/>
                <w:noProof/>
                <w:lang w:val="de-DE"/>
              </w:rPr>
              <w:t>Json_last_error</w:t>
            </w:r>
            <w:r>
              <w:rPr>
                <w:rStyle w:val="FootnoteReference"/>
                <w:b w:val="0"/>
                <w:noProof/>
                <w:lang w:val="de-DE"/>
              </w:rPr>
              <w:footnoteReference w:id="16"/>
            </w:r>
          </w:p>
        </w:tc>
        <w:tc>
          <w:tcPr>
            <w:tcW w:w="4675" w:type="dxa"/>
          </w:tcPr>
          <w:p w14:paraId="62D7B34C" w14:textId="77777777" w:rsidR="00CE3973" w:rsidRPr="00CE3973" w:rsidRDefault="00CE3973">
            <w:pPr>
              <w:spacing w:after="240" w:line="252" w:lineRule="auto"/>
              <w:ind w:right="0"/>
              <w:cnfStyle w:val="000000100000" w:firstRow="0" w:lastRow="0" w:firstColumn="0" w:lastColumn="0" w:oddVBand="0" w:evenVBand="0" w:oddHBand="1" w:evenHBand="0" w:firstRowFirstColumn="0" w:firstRowLastColumn="0" w:lastRowFirstColumn="0" w:lastRowLastColumn="0"/>
              <w:rPr>
                <w:noProof/>
              </w:rPr>
            </w:pPr>
            <w:r w:rsidRPr="00CE3973">
              <w:rPr>
                <w:noProof/>
              </w:rPr>
              <w:t>It returns the last error occured</w:t>
            </w:r>
          </w:p>
        </w:tc>
      </w:tr>
    </w:tbl>
    <w:p w14:paraId="77EC2E5D" w14:textId="77777777" w:rsidR="009A6500" w:rsidRDefault="009A6500" w:rsidP="00956E41">
      <w:pPr>
        <w:spacing w:after="240"/>
        <w:ind w:right="0"/>
        <w:rPr>
          <w:b/>
          <w:noProof/>
        </w:rPr>
      </w:pPr>
    </w:p>
    <w:p w14:paraId="3ABB94FB" w14:textId="77777777" w:rsidR="00956E41" w:rsidRPr="00956E41" w:rsidRDefault="00956E41" w:rsidP="00665DDC">
      <w:pPr>
        <w:spacing w:after="240"/>
        <w:ind w:right="0"/>
        <w:rPr>
          <w:noProof/>
        </w:rPr>
      </w:pPr>
      <w:r>
        <w:rPr>
          <w:noProof/>
        </w:rPr>
        <w:t xml:space="preserve">The PHP json_encode() and json_decode() function are used for encoding and decoding JSON in PHP. </w:t>
      </w:r>
      <w:r w:rsidR="002877C5">
        <w:rPr>
          <w:noProof/>
        </w:rPr>
        <w:t>The json_encode function returns the json encoded value on successful execution or FALSE on failure whereas the json_decode returns the decoded value from json to PHP.</w:t>
      </w:r>
    </w:p>
    <w:p w14:paraId="494F29F0" w14:textId="3B70127D" w:rsidR="007250E3" w:rsidRPr="008F26C1" w:rsidRDefault="009118AC" w:rsidP="008F26C1">
      <w:pPr>
        <w:pStyle w:val="Heading2"/>
        <w:rPr>
          <w:noProof/>
        </w:rPr>
      </w:pPr>
      <w:bookmarkStart w:id="53" w:name="_Toc453699849"/>
      <w:r>
        <w:rPr>
          <w:noProof/>
        </w:rPr>
        <w:t>4.3</w:t>
      </w:r>
      <w:r w:rsidR="00C855A5">
        <w:rPr>
          <w:noProof/>
        </w:rPr>
        <w:tab/>
      </w:r>
      <w:r w:rsidR="007250E3" w:rsidRPr="007250E3">
        <w:rPr>
          <w:noProof/>
        </w:rPr>
        <w:t>Ajax with json</w:t>
      </w:r>
      <w:bookmarkEnd w:id="53"/>
    </w:p>
    <w:p w14:paraId="7D08C456" w14:textId="77777777" w:rsidR="00665DDC" w:rsidRDefault="00665DDC" w:rsidP="00D566C1">
      <w:pPr>
        <w:spacing w:after="240"/>
        <w:ind w:right="0" w:firstLine="720"/>
        <w:rPr>
          <w:noProof/>
        </w:rPr>
      </w:pPr>
      <w:r>
        <w:rPr>
          <w:noProof/>
        </w:rPr>
        <w:t>AJAX</w:t>
      </w:r>
      <w:r>
        <w:rPr>
          <w:rStyle w:val="FootnoteReference"/>
          <w:noProof/>
        </w:rPr>
        <w:footnoteReference w:id="17"/>
      </w:r>
      <w:r>
        <w:rPr>
          <w:noProof/>
        </w:rPr>
        <w:t xml:space="preserve"> which is used to create asynchronous web applications on client side development which can send and retrieve server data asynchronously. Job monitoring web application needs to show live data of the jobs, queue,</w:t>
      </w:r>
      <w:r w:rsidR="00D566C1">
        <w:rPr>
          <w:noProof/>
        </w:rPr>
        <w:t xml:space="preserve"> </w:t>
      </w:r>
      <w:r>
        <w:rPr>
          <w:noProof/>
        </w:rPr>
        <w:t>etc.</w:t>
      </w:r>
      <w:r w:rsidR="00D566C1">
        <w:rPr>
          <w:noProof/>
        </w:rPr>
        <w:t xml:space="preserve"> Hence, for live results should be updating instantly which is possible by AJAX. If the job information has to be stored on the server such that the webpage can retrieve the required information then AJAX with JSON data is used. The updated data using </w:t>
      </w:r>
      <w:r w:rsidR="00D566C1">
        <w:rPr>
          <w:noProof/>
        </w:rPr>
        <w:lastRenderedPageBreak/>
        <w:t>AJAX can be retrieved by JSON files through javascript</w:t>
      </w:r>
      <w:r w:rsidR="008251A7">
        <w:rPr>
          <w:noProof/>
        </w:rPr>
        <w:t xml:space="preserve"> </w:t>
      </w:r>
      <w:r w:rsidR="00D566C1">
        <w:rPr>
          <w:noProof/>
        </w:rPr>
        <w:t>such that it can be parsed when necessary and perform operations.</w:t>
      </w:r>
      <w:r w:rsidR="008251A7">
        <w:rPr>
          <w:noProof/>
        </w:rPr>
        <w:t xml:space="preserve"> JSON format is utilized of seralizing and transmitting structured data between the web application server and web browser over network.</w:t>
      </w:r>
    </w:p>
    <w:p w14:paraId="54610383" w14:textId="77777777" w:rsidR="00083D16" w:rsidRPr="00665DDC" w:rsidRDefault="00083D16" w:rsidP="00D566C1">
      <w:pPr>
        <w:spacing w:after="240"/>
        <w:ind w:right="0" w:firstLine="720"/>
        <w:rPr>
          <w:noProof/>
        </w:rPr>
      </w:pPr>
    </w:p>
    <w:p w14:paraId="51D4644B" w14:textId="77777777" w:rsidR="0099464B" w:rsidRDefault="001B6951" w:rsidP="0099464B">
      <w:pPr>
        <w:keepNext/>
        <w:spacing w:after="240" w:line="252" w:lineRule="auto"/>
        <w:ind w:right="0"/>
      </w:pPr>
      <w:r>
        <w:rPr>
          <w:noProof/>
          <w:lang w:eastAsia="en-US"/>
        </w:rPr>
        <w:drawing>
          <wp:inline distT="0" distB="0" distL="0" distR="0" wp14:anchorId="1B580031" wp14:editId="45E8A6F2">
            <wp:extent cx="5943600" cy="324903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 CALL.jpg"/>
                    <pic:cNvPicPr/>
                  </pic:nvPicPr>
                  <pic:blipFill>
                    <a:blip r:embed="rId33"/>
                    <a:stretch>
                      <a:fillRect/>
                    </a:stretch>
                  </pic:blipFill>
                  <pic:spPr>
                    <a:xfrm>
                      <a:off x="0" y="0"/>
                      <a:ext cx="5943600" cy="3249039"/>
                    </a:xfrm>
                    <a:prstGeom prst="rect">
                      <a:avLst/>
                    </a:prstGeom>
                  </pic:spPr>
                </pic:pic>
              </a:graphicData>
            </a:graphic>
          </wp:inline>
        </w:drawing>
      </w:r>
    </w:p>
    <w:p w14:paraId="6745F855" w14:textId="7AF7B7EF" w:rsidR="001B6951" w:rsidRDefault="0099464B" w:rsidP="0099464B">
      <w:pPr>
        <w:pStyle w:val="Caption"/>
        <w:jc w:val="center"/>
        <w:rPr>
          <w:sz w:val="16"/>
          <w:szCs w:val="16"/>
        </w:rPr>
      </w:pPr>
      <w:bookmarkStart w:id="54" w:name="_Toc453890705"/>
      <w:r>
        <w:t xml:space="preserve">Figure </w:t>
      </w:r>
      <w:fldSimple w:instr=" SEQ Figure \* ARABIC ">
        <w:r w:rsidR="005E6938">
          <w:rPr>
            <w:noProof/>
          </w:rPr>
          <w:t>13</w:t>
        </w:r>
      </w:fldSimple>
      <w:r w:rsidR="0014300A">
        <w:t>: Web Services</w:t>
      </w:r>
      <w:bookmarkEnd w:id="54"/>
    </w:p>
    <w:p w14:paraId="0254D4C9" w14:textId="77777777" w:rsidR="00083D16" w:rsidRDefault="00083D16" w:rsidP="00083D16">
      <w:pPr>
        <w:ind w:firstLine="720"/>
      </w:pPr>
    </w:p>
    <w:p w14:paraId="0B73D8D2" w14:textId="77777777" w:rsidR="00083D16" w:rsidRDefault="00632472" w:rsidP="00083D16">
      <w:pPr>
        <w:ind w:firstLine="720"/>
      </w:pPr>
      <w:r>
        <w:t>The web browser wants to transfer data via AJAX to the PHP application server and store information in MySQL database tables. Normally, the client sends request to server and server</w:t>
      </w:r>
      <w:r w:rsidR="002021CE">
        <w:t xml:space="preserve"> sends back response but AJAX comes into picture the methodology changes. </w:t>
      </w:r>
    </w:p>
    <w:p w14:paraId="7651B3CC" w14:textId="77777777" w:rsidR="00083D16" w:rsidRDefault="002021CE" w:rsidP="00083D16">
      <w:pPr>
        <w:ind w:firstLine="720"/>
      </w:pPr>
      <w:r>
        <w:t xml:space="preserve">Well to understand this methodology the components and interfaces such as web browser, application web server, Ajax engine, PHP/ SQL interfaces, command interface, database and php files are set up UTF-8 encoding </w:t>
      </w:r>
      <w:r w:rsidR="0053055D">
        <w:t xml:space="preserve">which transfers POST data to PHP application server via Ajax and then into the database using PHP/SQL interface. </w:t>
      </w:r>
      <w:r w:rsidR="00310EDB">
        <w:t xml:space="preserve">Once a connection </w:t>
      </w:r>
      <w:r w:rsidR="00C855A5">
        <w:t>is</w:t>
      </w:r>
      <w:r w:rsidR="00310EDB">
        <w:t xml:space="preserve"> established</w:t>
      </w:r>
      <w:r w:rsidR="0040353D">
        <w:t xml:space="preserve"> through HTTP then the keep alive mechanism started by apache web server to maintain the sanity of the </w:t>
      </w:r>
      <w:r w:rsidR="0040353D">
        <w:lastRenderedPageBreak/>
        <w:t>connection.</w:t>
      </w:r>
      <w:r w:rsidR="003B2A1E">
        <w:t xml:space="preserve"> Further in same connection the data transfer is processed through Ajax engine which holds jQuery and JSON </w:t>
      </w:r>
      <w:r w:rsidR="008F1D13">
        <w:t xml:space="preserve">formatted </w:t>
      </w:r>
      <w:r w:rsidR="003B2A1E">
        <w:t>data.</w:t>
      </w:r>
    </w:p>
    <w:p w14:paraId="376BA332" w14:textId="77777777" w:rsidR="00BB46F8" w:rsidRDefault="0053055D" w:rsidP="00083D16">
      <w:pPr>
        <w:ind w:firstLine="720"/>
      </w:pPr>
      <w:r>
        <w:t>The json_decode used to decode the POST or GET data strings of Ajax request and transfers the string to database.</w:t>
      </w:r>
      <w:r w:rsidR="00E57D48">
        <w:t xml:space="preserve"> On the server side once the Ajax data goes correctly into the database</w:t>
      </w:r>
      <w:r w:rsidR="008032BF">
        <w:t xml:space="preserve"> through proper decoding on server side. If data is not properly </w:t>
      </w:r>
      <w:r w:rsidR="005B0D1A">
        <w:t>decoded,</w:t>
      </w:r>
      <w:r w:rsidR="008032BF">
        <w:t xml:space="preserve"> then there is usually need to set names for php/sql interface </w:t>
      </w:r>
      <w:r w:rsidR="00077E45">
        <w:t xml:space="preserve">by which the </w:t>
      </w:r>
      <w:r w:rsidR="005B0D1A">
        <w:t>database is</w:t>
      </w:r>
      <w:r w:rsidR="00077E45">
        <w:t xml:space="preserve"> prepared for the incoming and outgoing data streams. Later the relational database defines the tables, rows and columns.</w:t>
      </w:r>
      <w:r w:rsidR="005B0D1A">
        <w:t xml:space="preserve"> </w:t>
      </w:r>
    </w:p>
    <w:p w14:paraId="376076BA" w14:textId="77777777" w:rsidR="00083D16" w:rsidRDefault="005B0D1A" w:rsidP="00BB46F8">
      <w:r>
        <w:tab/>
        <w:t xml:space="preserve">To transfer POST data over Ajax request to the server </w:t>
      </w:r>
      <w:r w:rsidR="00DE72AB">
        <w:t>the GET or POST mechanism is used. For Ajax data transfers there has to be an ajax environment and also java script environment to take JS calls. The content type used by the JS Call is defined is jQuery</w:t>
      </w:r>
      <w:r w:rsidR="00DE72AB">
        <w:rPr>
          <w:rStyle w:val="FootnoteReference"/>
        </w:rPr>
        <w:footnoteReference w:id="18"/>
      </w:r>
      <w:r w:rsidR="00DE72AB">
        <w:t xml:space="preserve"> for character encoding to transfer data.</w:t>
      </w:r>
      <w:r w:rsidR="004A4681">
        <w:t xml:space="preserve"> </w:t>
      </w:r>
    </w:p>
    <w:p w14:paraId="0AB794F1" w14:textId="77777777" w:rsidR="00DA67A6" w:rsidRDefault="00DA67A6" w:rsidP="00BB46F8">
      <w:r>
        <w:tab/>
        <w:t>#header (‘Content-Type:</w:t>
      </w:r>
      <w:r>
        <w:tab/>
        <w:t>text/html; charset= UTF-8’</w:t>
      </w:r>
      <w:r>
        <w:rPr>
          <w:rStyle w:val="FootnoteReference"/>
        </w:rPr>
        <w:footnoteReference w:id="19"/>
      </w:r>
      <w:r>
        <w:t>)</w:t>
      </w:r>
    </w:p>
    <w:p w14:paraId="3FD98D16" w14:textId="77777777" w:rsidR="00DE72AB" w:rsidRDefault="004A4681" w:rsidP="00083D16">
      <w:pPr>
        <w:ind w:firstLine="720"/>
      </w:pPr>
      <w:r>
        <w:t xml:space="preserve">Further $_POST array transfer is </w:t>
      </w:r>
      <w:r w:rsidR="00C226E3">
        <w:t>decoding</w:t>
      </w:r>
      <w:r>
        <w:t xml:space="preserve"> by json_decode</w:t>
      </w:r>
      <w:r w:rsidR="00C226E3">
        <w:t>()</w:t>
      </w:r>
      <w:r>
        <w:t xml:space="preserve"> where the strings are saved into database table entities. Similar</w:t>
      </w:r>
      <w:r w:rsidR="00C226E3">
        <w:t xml:space="preserve">ly for the server response, the data entities should be encoded into data strings and json_encode() accepts all input strings from the interface. The json_encode makes sure all data is in array coming from php or from the database. </w:t>
      </w:r>
    </w:p>
    <w:p w14:paraId="18064CED" w14:textId="02C7558C" w:rsidR="00C855A5" w:rsidRPr="008F26C1" w:rsidRDefault="00E60BDA" w:rsidP="008F26C1">
      <w:pPr>
        <w:pStyle w:val="Heading2"/>
        <w:rPr>
          <w:noProof/>
        </w:rPr>
      </w:pPr>
      <w:bookmarkStart w:id="55" w:name="_Toc453699850"/>
      <w:r>
        <w:rPr>
          <w:noProof/>
        </w:rPr>
        <w:t>4.4</w:t>
      </w:r>
      <w:r>
        <w:rPr>
          <w:noProof/>
        </w:rPr>
        <w:tab/>
      </w:r>
      <w:r w:rsidR="00096BCD">
        <w:rPr>
          <w:noProof/>
        </w:rPr>
        <w:t>RESTful web API</w:t>
      </w:r>
      <w:r w:rsidR="00FD34EC">
        <w:rPr>
          <w:noProof/>
        </w:rPr>
        <w:t>8</w:t>
      </w:r>
      <w:bookmarkEnd w:id="55"/>
    </w:p>
    <w:p w14:paraId="5AC81A00" w14:textId="77777777" w:rsidR="00CE51C3" w:rsidRDefault="00442E74" w:rsidP="00D81A40">
      <w:pPr>
        <w:spacing w:after="240"/>
        <w:ind w:right="0"/>
        <w:rPr>
          <w:noProof/>
        </w:rPr>
      </w:pPr>
      <w:r>
        <w:rPr>
          <w:noProof/>
        </w:rPr>
        <w:tab/>
      </w:r>
      <w:r w:rsidR="00D81A40">
        <w:rPr>
          <w:noProof/>
        </w:rPr>
        <w:t>Ajax applications follow REST design principlesand REST api</w:t>
      </w:r>
      <w:r w:rsidR="000757C8">
        <w:rPr>
          <w:noProof/>
        </w:rPr>
        <w:t xml:space="preserve"> works with http methods using GET,PUT,POST DELETE.</w:t>
      </w:r>
      <w:r w:rsidR="00D81A40">
        <w:rPr>
          <w:noProof/>
        </w:rPr>
        <w:t xml:space="preserve"> Each http request is considered as REST service request and</w:t>
      </w:r>
      <w:r w:rsidR="000757C8">
        <w:rPr>
          <w:noProof/>
        </w:rPr>
        <w:t xml:space="preserve"> </w:t>
      </w:r>
      <w:r w:rsidR="00F83B3B">
        <w:rPr>
          <w:noProof/>
        </w:rPr>
        <w:t>each  JSON response  is consider to be  REST service reponse.</w:t>
      </w:r>
      <w:r w:rsidR="00603804">
        <w:rPr>
          <w:noProof/>
        </w:rPr>
        <w:t xml:space="preserve"> </w:t>
      </w:r>
    </w:p>
    <w:p w14:paraId="44C1E1F6" w14:textId="0DF55A36" w:rsidR="008D6F2D" w:rsidRDefault="00D23A56" w:rsidP="00CE51C3">
      <w:pPr>
        <w:spacing w:after="240"/>
        <w:ind w:right="0" w:firstLine="720"/>
        <w:rPr>
          <w:noProof/>
        </w:rPr>
      </w:pPr>
      <w:r>
        <w:rPr>
          <w:noProof/>
        </w:rPr>
        <w:t xml:space="preserve">REST foccuses on interaction with stateful resources instead of messaging and operations where URL are tightly associated with REST service. Normally, the REST architecture uses  </w:t>
      </w:r>
      <w:r>
        <w:rPr>
          <w:noProof/>
        </w:rPr>
        <w:lastRenderedPageBreak/>
        <w:t>WSDL which offers support to HTTP request methods.</w:t>
      </w:r>
      <w:r w:rsidR="00603804">
        <w:rPr>
          <w:noProof/>
        </w:rPr>
        <w:t>The RESTful web api is a collection of resources with four defined request:</w:t>
      </w:r>
    </w:p>
    <w:p w14:paraId="5D06673E" w14:textId="77777777" w:rsidR="008D6F2D" w:rsidRDefault="008D6F2D" w:rsidP="00D81A40">
      <w:pPr>
        <w:spacing w:after="240"/>
        <w:ind w:right="0"/>
        <w:rPr>
          <w:noProof/>
        </w:rPr>
      </w:pPr>
      <w:r>
        <w:rPr>
          <w:noProof/>
        </w:rPr>
        <w:t>[1]</w:t>
      </w:r>
      <w:r>
        <w:rPr>
          <w:noProof/>
        </w:rPr>
        <w:tab/>
        <w:t>The base URI for the web service</w:t>
      </w:r>
    </w:p>
    <w:p w14:paraId="59B39D4C" w14:textId="77777777" w:rsidR="008D6F2D" w:rsidRDefault="008D6F2D" w:rsidP="00D81A40">
      <w:pPr>
        <w:spacing w:after="240"/>
        <w:ind w:right="0"/>
        <w:rPr>
          <w:noProof/>
        </w:rPr>
      </w:pPr>
      <w:r>
        <w:rPr>
          <w:noProof/>
        </w:rPr>
        <w:t>[2]</w:t>
      </w:r>
      <w:r>
        <w:rPr>
          <w:noProof/>
        </w:rPr>
        <w:tab/>
        <w:t>The network media type of the data supported by the web services which is JSON in the application</w:t>
      </w:r>
    </w:p>
    <w:p w14:paraId="5AA65C67" w14:textId="77777777" w:rsidR="008D6F2D" w:rsidRPr="00F66FFC" w:rsidRDefault="008D6F2D" w:rsidP="00D81A40">
      <w:pPr>
        <w:spacing w:after="240"/>
        <w:ind w:right="0"/>
        <w:rPr>
          <w:noProof/>
        </w:rPr>
      </w:pPr>
      <w:r>
        <w:rPr>
          <w:noProof/>
        </w:rPr>
        <w:t>[3]</w:t>
      </w:r>
      <w:r>
        <w:rPr>
          <w:noProof/>
        </w:rPr>
        <w:tab/>
      </w:r>
      <w:r w:rsidR="00603804">
        <w:rPr>
          <w:noProof/>
        </w:rPr>
        <w:t>The set of supported operations by the HTTP methods like POST is used in here.</w:t>
      </w:r>
    </w:p>
    <w:p w14:paraId="3B33B58F" w14:textId="77777777" w:rsidR="00603804" w:rsidRDefault="00603804" w:rsidP="00D81A40">
      <w:pPr>
        <w:spacing w:after="240"/>
        <w:ind w:right="0"/>
        <w:rPr>
          <w:noProof/>
        </w:rPr>
      </w:pPr>
      <w:r>
        <w:rPr>
          <w:noProof/>
        </w:rPr>
        <w:t>[4]</w:t>
      </w:r>
      <w:r>
        <w:rPr>
          <w:noProof/>
        </w:rPr>
        <w:tab/>
        <w:t>The application interface must be hypertext driven.</w:t>
      </w:r>
    </w:p>
    <w:p w14:paraId="49C8F621" w14:textId="77777777" w:rsidR="00356AAD" w:rsidRDefault="00F83B3B" w:rsidP="002E2888">
      <w:pPr>
        <w:spacing w:after="240"/>
        <w:ind w:right="0"/>
        <w:rPr>
          <w:noProof/>
        </w:rPr>
      </w:pPr>
      <w:r>
        <w:rPr>
          <w:noProof/>
        </w:rPr>
        <w:t xml:space="preserve"> </w:t>
      </w:r>
      <w:r w:rsidR="000757C8">
        <w:rPr>
          <w:noProof/>
        </w:rPr>
        <w:t xml:space="preserve">Basically we </w:t>
      </w:r>
      <w:r>
        <w:rPr>
          <w:noProof/>
        </w:rPr>
        <w:t>are using JSON REST API via PHP and the PHP api</w:t>
      </w:r>
      <w:r w:rsidR="000757C8">
        <w:rPr>
          <w:noProof/>
        </w:rPr>
        <w:t>client will take a URL string and output a PHP array of POST objects</w:t>
      </w:r>
      <w:r w:rsidR="00603804">
        <w:rPr>
          <w:noProof/>
        </w:rPr>
        <w:t>. The key difference is that POST  is necessary when the server is in control of storing information where the server is responsible for storing database info</w:t>
      </w:r>
      <w:r w:rsidR="00096BCD">
        <w:rPr>
          <w:noProof/>
        </w:rPr>
        <w:t xml:space="preserve">rmation and assign unique values. </w:t>
      </w:r>
      <w:r w:rsidR="00602526">
        <w:rPr>
          <w:noProof/>
        </w:rPr>
        <w:t>The server process request from the client and reponses are returned.</w:t>
      </w:r>
      <w:r w:rsidR="0087278F">
        <w:rPr>
          <w:noProof/>
        </w:rPr>
        <w:t xml:space="preserve"> They are built around the transfer of representations of resources which can be addressed. A  representation of a resource is typically a document that captures the current state of a response. The client begins sending request when it is ready to make the transtion for a new state whereas for more requests the client is considered in transition. The represtation </w:t>
      </w:r>
      <w:r w:rsidR="00EB7848">
        <w:rPr>
          <w:noProof/>
        </w:rPr>
        <w:t xml:space="preserve">of </w:t>
      </w:r>
      <w:r w:rsidR="0087278F">
        <w:rPr>
          <w:noProof/>
        </w:rPr>
        <w:t xml:space="preserve"> applicati</w:t>
      </w:r>
      <w:r w:rsidR="00EB7848">
        <w:rPr>
          <w:noProof/>
        </w:rPr>
        <w:t xml:space="preserve">on state consist of links which </w:t>
      </w:r>
      <w:r w:rsidR="00FB4449">
        <w:rPr>
          <w:noProof/>
        </w:rPr>
        <w:t>can be reused the client chooses to initiate a new state transition.</w:t>
      </w:r>
      <w:r w:rsidR="007E735A">
        <w:rPr>
          <w:noProof/>
        </w:rPr>
        <w:t xml:space="preserve"> </w:t>
      </w:r>
    </w:p>
    <w:p w14:paraId="341A2B27" w14:textId="5D8D6DFB" w:rsidR="00D04351" w:rsidRPr="00D04351" w:rsidRDefault="003D1251" w:rsidP="00D04351">
      <w:pPr>
        <w:spacing w:after="240"/>
        <w:ind w:right="0"/>
        <w:rPr>
          <w:b/>
          <w:noProof/>
        </w:rPr>
      </w:pPr>
      <w:r>
        <w:rPr>
          <w:b/>
          <w:noProof/>
        </w:rPr>
        <w:t>Stateful</w:t>
      </w:r>
    </w:p>
    <w:p w14:paraId="3D973F42" w14:textId="6C711E51" w:rsidR="0087278F" w:rsidRDefault="002E2888" w:rsidP="00D04351">
      <w:pPr>
        <w:spacing w:after="240"/>
        <w:ind w:right="0"/>
        <w:rPr>
          <w:noProof/>
        </w:rPr>
      </w:pPr>
      <w:r>
        <w:rPr>
          <w:noProof/>
        </w:rPr>
        <w:t xml:space="preserve">The </w:t>
      </w:r>
      <w:r w:rsidR="00356AAD">
        <w:rPr>
          <w:noProof/>
        </w:rPr>
        <w:t xml:space="preserve">request from the client consist information to service the request and session state is held in the client. </w:t>
      </w:r>
      <w:r w:rsidR="00491774">
        <w:rPr>
          <w:noProof/>
        </w:rPr>
        <w:t>On the server side state the URL is considered as resource. This makes the server stateful and makes it visible for monitoring which is also reliable for network failures and scalability.</w:t>
      </w:r>
      <w:r w:rsidR="00362AFA">
        <w:rPr>
          <w:noProof/>
        </w:rPr>
        <w:t xml:space="preserve"> </w:t>
      </w:r>
      <w:r w:rsidR="00B641D6">
        <w:rPr>
          <w:noProof/>
        </w:rPr>
        <w:t>On stateful server can be identified by</w:t>
      </w:r>
    </w:p>
    <w:p w14:paraId="12BFB4BC" w14:textId="3AEFFAE0" w:rsidR="003D1251" w:rsidRDefault="003D1251" w:rsidP="00D04351">
      <w:pPr>
        <w:spacing w:after="240"/>
        <w:ind w:right="0"/>
        <w:rPr>
          <w:noProof/>
        </w:rPr>
      </w:pPr>
      <w:r>
        <w:rPr>
          <w:noProof/>
        </w:rPr>
        <w:t>-Session</w:t>
      </w:r>
    </w:p>
    <w:p w14:paraId="23783AE5" w14:textId="3D564CFB" w:rsidR="003D1251" w:rsidRDefault="003D1251" w:rsidP="00D04351">
      <w:pPr>
        <w:spacing w:after="240"/>
        <w:ind w:right="0"/>
        <w:rPr>
          <w:noProof/>
        </w:rPr>
      </w:pPr>
      <w:r>
        <w:rPr>
          <w:noProof/>
        </w:rPr>
        <w:t>-logging</w:t>
      </w:r>
    </w:p>
    <w:p w14:paraId="14013F2F" w14:textId="2719398C" w:rsidR="003D1251" w:rsidRDefault="003D1251" w:rsidP="00D04351">
      <w:pPr>
        <w:spacing w:after="240"/>
        <w:ind w:right="0"/>
        <w:rPr>
          <w:noProof/>
        </w:rPr>
      </w:pPr>
      <w:r>
        <w:rPr>
          <w:noProof/>
        </w:rPr>
        <w:t>-dynamic content</w:t>
      </w:r>
    </w:p>
    <w:p w14:paraId="1EA68979" w14:textId="1787C07B" w:rsidR="003D1251" w:rsidRDefault="003D1251" w:rsidP="00D04351">
      <w:pPr>
        <w:spacing w:after="240"/>
        <w:ind w:right="0"/>
        <w:rPr>
          <w:noProof/>
        </w:rPr>
      </w:pPr>
      <w:r>
        <w:rPr>
          <w:noProof/>
        </w:rPr>
        <w:lastRenderedPageBreak/>
        <w:t>-acknowledge  segments</w:t>
      </w:r>
    </w:p>
    <w:p w14:paraId="7A072CE2" w14:textId="63B475DF" w:rsidR="00D04351" w:rsidRDefault="00D04351" w:rsidP="00D04351">
      <w:pPr>
        <w:spacing w:after="240"/>
        <w:ind w:right="0"/>
        <w:rPr>
          <w:b/>
          <w:noProof/>
        </w:rPr>
      </w:pPr>
      <w:r>
        <w:rPr>
          <w:b/>
          <w:noProof/>
        </w:rPr>
        <w:t>Caching</w:t>
      </w:r>
    </w:p>
    <w:p w14:paraId="1D1AC88D" w14:textId="74DB7B5E" w:rsidR="00CE51C3" w:rsidRPr="00CE51C3" w:rsidRDefault="008D1AE0" w:rsidP="00D04351">
      <w:pPr>
        <w:spacing w:after="240"/>
        <w:ind w:right="0"/>
        <w:rPr>
          <w:noProof/>
        </w:rPr>
      </w:pPr>
      <w:r>
        <w:rPr>
          <w:noProof/>
        </w:rPr>
        <w:t>Client can cache responses on word wide web.</w:t>
      </w:r>
      <w:r w:rsidR="00087F7B">
        <w:rPr>
          <w:noProof/>
        </w:rPr>
        <w:t xml:space="preserve"> Hence, the responses must be define themselves as cacheable or not that is a task to prevent clients reusing inappropriate data in response to upcoming requests. Well managed caching removes some interactions of client serverby improving scalability and improment in performance.</w:t>
      </w:r>
    </w:p>
    <w:p w14:paraId="145186DF" w14:textId="16C7F52D" w:rsidR="00D04351" w:rsidRDefault="00D04351" w:rsidP="00D04351">
      <w:pPr>
        <w:spacing w:after="240"/>
        <w:ind w:right="0"/>
        <w:rPr>
          <w:b/>
          <w:noProof/>
        </w:rPr>
      </w:pPr>
      <w:r>
        <w:rPr>
          <w:b/>
          <w:noProof/>
        </w:rPr>
        <w:t>Layered System</w:t>
      </w:r>
    </w:p>
    <w:p w14:paraId="01CADE79" w14:textId="44384D32" w:rsidR="00D86256" w:rsidRDefault="00BF46C1" w:rsidP="00D04351">
      <w:pPr>
        <w:spacing w:after="240"/>
        <w:ind w:right="0"/>
        <w:rPr>
          <w:noProof/>
        </w:rPr>
      </w:pPr>
      <w:r>
        <w:rPr>
          <w:noProof/>
        </w:rPr>
        <w:t xml:space="preserve">The client server is cannot be stated wether they are connected directly or indirectly. The intermediate </w:t>
      </w:r>
      <w:r w:rsidR="000413E0">
        <w:rPr>
          <w:noProof/>
        </w:rPr>
        <w:t>servers may improve performance and scalability by load balancing and handling caches rather they are enforced by security policies.</w:t>
      </w:r>
      <w:r w:rsidR="00301E34">
        <w:rPr>
          <w:noProof/>
        </w:rPr>
        <w:t xml:space="preserve"> Each time the user performs pbs operation the server will ask for user password. However it is clear to use a ssh passwordless concept. To use Linux and OpenSSH to automate the passwordless task which will automate login from client host to server host. To call shh from within a shell script some pair of authentication keys are a necessity.</w:t>
      </w:r>
    </w:p>
    <w:p w14:paraId="3EF65E1E" w14:textId="65A472C3" w:rsidR="00A85DAB" w:rsidRPr="00A85DAB" w:rsidRDefault="00A85DAB" w:rsidP="00D04351">
      <w:pPr>
        <w:spacing w:after="240"/>
        <w:ind w:right="0"/>
        <w:rPr>
          <w:noProof/>
          <w:u w:val="single"/>
        </w:rPr>
      </w:pPr>
      <w:r w:rsidRPr="00A85DAB">
        <w:rPr>
          <w:noProof/>
          <w:u w:val="single"/>
        </w:rPr>
        <w:t>Output of authentication files for establishment of connection:</w:t>
      </w:r>
    </w:p>
    <w:p w14:paraId="0FCDFAA9" w14:textId="77777777" w:rsidR="00A85DAB" w:rsidRDefault="00301E34" w:rsidP="00A85DAB">
      <w:pPr>
        <w:spacing w:after="240"/>
        <w:ind w:right="0"/>
        <w:rPr>
          <w:noProof/>
        </w:rPr>
      </w:pPr>
      <w:r>
        <w:rPr>
          <w:noProof/>
        </w:rPr>
        <w:t xml:space="preserve"> </w:t>
      </w:r>
      <w:r w:rsidR="00A85DAB">
        <w:rPr>
          <w:noProof/>
        </w:rPr>
        <w:t xml:space="preserve">• debug1: Connection established. </w:t>
      </w:r>
    </w:p>
    <w:p w14:paraId="6C15D02D" w14:textId="77777777" w:rsidR="00A85DAB" w:rsidRDefault="00A85DAB" w:rsidP="00A85DAB">
      <w:pPr>
        <w:spacing w:after="240"/>
        <w:ind w:right="0"/>
        <w:rPr>
          <w:noProof/>
        </w:rPr>
      </w:pPr>
      <w:r>
        <w:rPr>
          <w:noProof/>
        </w:rPr>
        <w:t xml:space="preserve">• debug1: identity file /var/www/.ssh/identity type -1 </w:t>
      </w:r>
    </w:p>
    <w:p w14:paraId="1BE043B0" w14:textId="77777777" w:rsidR="00A85DAB" w:rsidRDefault="00A85DAB" w:rsidP="00A85DAB">
      <w:pPr>
        <w:spacing w:after="240"/>
        <w:ind w:right="0"/>
        <w:rPr>
          <w:noProof/>
        </w:rPr>
      </w:pPr>
      <w:r>
        <w:rPr>
          <w:noProof/>
        </w:rPr>
        <w:t xml:space="preserve">• debug1: identity file /var/www/.ssh/identity-cert type1 </w:t>
      </w:r>
    </w:p>
    <w:p w14:paraId="05917BCD" w14:textId="77777777" w:rsidR="00A85DAB" w:rsidRDefault="00A85DAB" w:rsidP="00A85DAB">
      <w:pPr>
        <w:spacing w:after="240"/>
        <w:ind w:right="0"/>
        <w:rPr>
          <w:noProof/>
        </w:rPr>
      </w:pPr>
      <w:r>
        <w:rPr>
          <w:noProof/>
        </w:rPr>
        <w:t xml:space="preserve">• debug1: identity file /var/www/.ssh/id_rsa type -1 </w:t>
      </w:r>
    </w:p>
    <w:p w14:paraId="3947182D" w14:textId="77777777" w:rsidR="00A85DAB" w:rsidRDefault="00A85DAB" w:rsidP="00A85DAB">
      <w:pPr>
        <w:spacing w:after="240"/>
        <w:ind w:right="0"/>
        <w:rPr>
          <w:noProof/>
        </w:rPr>
      </w:pPr>
      <w:r>
        <w:rPr>
          <w:noProof/>
        </w:rPr>
        <w:t xml:space="preserve">• debug1: identity file /var/www/.ssh/id_rsa-cert type -1 </w:t>
      </w:r>
    </w:p>
    <w:p w14:paraId="777752BB" w14:textId="77777777" w:rsidR="00A85DAB" w:rsidRDefault="00A85DAB" w:rsidP="00A85DAB">
      <w:pPr>
        <w:spacing w:after="240"/>
        <w:ind w:right="0"/>
        <w:rPr>
          <w:noProof/>
        </w:rPr>
      </w:pPr>
      <w:r>
        <w:rPr>
          <w:noProof/>
        </w:rPr>
        <w:t xml:space="preserve">• debug1: identity file /var/www/.ssh/id_dsa type -1 </w:t>
      </w:r>
    </w:p>
    <w:p w14:paraId="37ADCEB7" w14:textId="77777777" w:rsidR="00A85DAB" w:rsidRDefault="00A85DAB" w:rsidP="00A85DAB">
      <w:pPr>
        <w:spacing w:after="240"/>
        <w:ind w:right="0"/>
        <w:rPr>
          <w:noProof/>
        </w:rPr>
      </w:pPr>
      <w:r>
        <w:rPr>
          <w:noProof/>
        </w:rPr>
        <w:t xml:space="preserve">• debug1: identity file /var/www/.ssh/id_dsa-cert type -1 </w:t>
      </w:r>
    </w:p>
    <w:p w14:paraId="21E002D9" w14:textId="77777777" w:rsidR="00A85DAB" w:rsidRDefault="00A85DAB" w:rsidP="00A85DAB">
      <w:pPr>
        <w:spacing w:after="240"/>
        <w:ind w:right="0"/>
        <w:rPr>
          <w:noProof/>
        </w:rPr>
      </w:pPr>
      <w:r>
        <w:rPr>
          <w:noProof/>
        </w:rPr>
        <w:t xml:space="preserve">• debug1: identity file /var/www/.ssh/id_ecdsa type -1 </w:t>
      </w:r>
    </w:p>
    <w:p w14:paraId="29D9F36F" w14:textId="77777777" w:rsidR="00A85DAB" w:rsidRDefault="00A85DAB" w:rsidP="00A85DAB">
      <w:pPr>
        <w:spacing w:after="240"/>
        <w:ind w:right="0"/>
        <w:rPr>
          <w:noProof/>
        </w:rPr>
      </w:pPr>
      <w:r>
        <w:rPr>
          <w:noProof/>
        </w:rPr>
        <w:lastRenderedPageBreak/>
        <w:t xml:space="preserve">• debug1: identity file /var/www/.ssh/id_ecdsa-cert type1 </w:t>
      </w:r>
    </w:p>
    <w:p w14:paraId="1E3C5849" w14:textId="295CB06F" w:rsidR="00301E34" w:rsidRPr="00CE51C3" w:rsidRDefault="00A85DAB" w:rsidP="00A85DAB">
      <w:pPr>
        <w:spacing w:after="240"/>
        <w:ind w:right="0"/>
        <w:rPr>
          <w:noProof/>
        </w:rPr>
      </w:pPr>
      <w:r>
        <w:rPr>
          <w:noProof/>
        </w:rPr>
        <w:t>• debug1: Remote protocol version 2.0, remote software version OpenSSH_4.3</w:t>
      </w:r>
    </w:p>
    <w:p w14:paraId="5FA48207" w14:textId="1460894E" w:rsidR="00D04351" w:rsidRDefault="00D04351" w:rsidP="00D04351">
      <w:pPr>
        <w:spacing w:after="240"/>
        <w:ind w:right="0"/>
        <w:rPr>
          <w:b/>
          <w:noProof/>
        </w:rPr>
      </w:pPr>
      <w:r>
        <w:rPr>
          <w:b/>
          <w:noProof/>
        </w:rPr>
        <w:t>Demanding source code</w:t>
      </w:r>
    </w:p>
    <w:p w14:paraId="56803BC4" w14:textId="57908592" w:rsidR="00CE51C3" w:rsidRPr="00CE51C3" w:rsidRDefault="00CB7D02" w:rsidP="00D04351">
      <w:pPr>
        <w:spacing w:after="240"/>
        <w:ind w:right="0"/>
        <w:rPr>
          <w:noProof/>
        </w:rPr>
      </w:pPr>
      <w:r>
        <w:rPr>
          <w:noProof/>
        </w:rPr>
        <w:t>Servers are able to customize or extend features of a client by transfer of executable code. Example clientside scripts like Javascript call scripts</w:t>
      </w:r>
    </w:p>
    <w:p w14:paraId="78CC3B5F" w14:textId="4FBDD272" w:rsidR="00D04351" w:rsidRDefault="00D04351" w:rsidP="00D04351">
      <w:pPr>
        <w:spacing w:after="240"/>
        <w:ind w:right="0"/>
        <w:rPr>
          <w:b/>
          <w:noProof/>
        </w:rPr>
      </w:pPr>
      <w:r>
        <w:rPr>
          <w:b/>
          <w:noProof/>
        </w:rPr>
        <w:t>Uniform interface</w:t>
      </w:r>
    </w:p>
    <w:p w14:paraId="3A33565E" w14:textId="35DDB575" w:rsidR="005248CD" w:rsidRDefault="009B4B0A" w:rsidP="009B4B0A">
      <w:pPr>
        <w:spacing w:after="240"/>
        <w:ind w:right="0"/>
        <w:rPr>
          <w:noProof/>
        </w:rPr>
      </w:pPr>
      <w:r>
        <w:rPr>
          <w:noProof/>
        </w:rPr>
        <w:t>The uniform interface between client and server makes the architecture simpler and decodes which enables each part to evolve independently</w:t>
      </w:r>
      <w:r w:rsidR="007874A0">
        <w:rPr>
          <w:noProof/>
        </w:rPr>
        <w:t>.</w:t>
      </w:r>
    </w:p>
    <w:p w14:paraId="22E7D698" w14:textId="77777777" w:rsidR="00D9175F" w:rsidRPr="00D9175F" w:rsidRDefault="005248CD" w:rsidP="00D9175F">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noProof/>
        </w:rPr>
        <w:br w:type="page"/>
      </w:r>
    </w:p>
    <w:p w14:paraId="33205C23" w14:textId="77777777" w:rsidR="00D9175F" w:rsidRPr="00D9175F" w:rsidRDefault="00D9175F" w:rsidP="00D9175F">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7B7B7929" w14:textId="77777777" w:rsidR="00D9175F" w:rsidRPr="00D9175F" w:rsidRDefault="00D9175F" w:rsidP="00D9175F">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4258B40D" w14:textId="77777777" w:rsidR="00D9175F" w:rsidRDefault="00D9175F" w:rsidP="00D9175F">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4AE420EA" w14:textId="7648E5A9" w:rsidR="00D9175F" w:rsidRPr="009118AC" w:rsidRDefault="003E3765" w:rsidP="009118AC">
      <w:pPr>
        <w:pStyle w:val="Title"/>
        <w:jc w:val="left"/>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118AC">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5</w:t>
      </w:r>
    </w:p>
    <w:p w14:paraId="2CCF9723" w14:textId="77777777" w:rsidR="00D9175F" w:rsidRPr="008A07EA" w:rsidRDefault="00D9175F" w:rsidP="000E630F"/>
    <w:p w14:paraId="14F000C5" w14:textId="6857D33A" w:rsidR="00D9175F" w:rsidRPr="00BD7F33" w:rsidRDefault="009118AC" w:rsidP="009118AC">
      <w:pPr>
        <w:pStyle w:val="Heading1"/>
        <w:rPr>
          <w:rFonts w:cs="Times New Roman"/>
          <w:noProof/>
          <w:sz w:val="36"/>
          <w:szCs w:val="36"/>
          <w:u w:val="double"/>
        </w:rPr>
      </w:pPr>
      <w:bookmarkStart w:id="56" w:name="_Toc453699851"/>
      <w:r>
        <w:rPr>
          <w:noProof/>
        </w:rPr>
        <w:t xml:space="preserve">5 </w:t>
      </w:r>
      <w:r w:rsidR="00D9175F" w:rsidRPr="008F26C1">
        <w:rPr>
          <w:noProof/>
        </w:rPr>
        <w:t>Load balancer</w:t>
      </w:r>
      <w:r w:rsidR="00BD7F33" w:rsidRPr="008F26C1">
        <w:rPr>
          <w:noProof/>
        </w:rPr>
        <w:t>,</w:t>
      </w:r>
      <w:r w:rsidR="00D9175F" w:rsidRPr="008F26C1">
        <w:rPr>
          <w:noProof/>
        </w:rPr>
        <w:t>Pooling</w:t>
      </w:r>
      <w:r w:rsidR="00BD7F33" w:rsidRPr="008F26C1">
        <w:rPr>
          <w:noProof/>
        </w:rPr>
        <w:t>,queueing</w:t>
      </w:r>
      <w:bookmarkEnd w:id="56"/>
    </w:p>
    <w:p w14:paraId="02C7F30D" w14:textId="1C0FD5F5" w:rsidR="003C1629" w:rsidRPr="008F26C1" w:rsidRDefault="009118AC" w:rsidP="008F26C1">
      <w:pPr>
        <w:pStyle w:val="Heading2"/>
        <w:rPr>
          <w:noProof/>
        </w:rPr>
      </w:pPr>
      <w:bookmarkStart w:id="57" w:name="_Toc453699852"/>
      <w:r>
        <w:rPr>
          <w:noProof/>
        </w:rPr>
        <w:t>5.1</w:t>
      </w:r>
      <w:r w:rsidR="00E32E76">
        <w:rPr>
          <w:noProof/>
        </w:rPr>
        <w:tab/>
      </w:r>
      <w:r w:rsidR="00B5400C">
        <w:rPr>
          <w:noProof/>
        </w:rPr>
        <w:t>Pol</w:t>
      </w:r>
      <w:r w:rsidR="00E32E76">
        <w:rPr>
          <w:noProof/>
        </w:rPr>
        <w:t>ling</w:t>
      </w:r>
      <w:bookmarkEnd w:id="57"/>
    </w:p>
    <w:p w14:paraId="4F909E31" w14:textId="042B05E4" w:rsidR="00B5400C" w:rsidRPr="00B5400C" w:rsidRDefault="00B5400C" w:rsidP="000E630F">
      <w:pPr>
        <w:spacing w:after="240"/>
        <w:ind w:right="0"/>
        <w:rPr>
          <w:noProof/>
        </w:rPr>
      </w:pPr>
      <w:r>
        <w:rPr>
          <w:noProof/>
        </w:rPr>
        <w:tab/>
        <w:t>Polling which is utilized synonymously with busy-wait  polling and when the input or output operation is required, the computer then check status.of device until it is ready for acessing. However due to this it will repeatedly check</w:t>
      </w:r>
      <w:r w:rsidR="00B45F8C">
        <w:rPr>
          <w:noProof/>
        </w:rPr>
        <w:t xml:space="preserve"> for state of ready</w:t>
      </w:r>
      <w:r w:rsidR="00667855">
        <w:rPr>
          <w:noProof/>
        </w:rPr>
        <w:t xml:space="preserve">. For single processing system it is an perfect process whereas </w:t>
      </w:r>
      <w:r w:rsidR="00661784">
        <w:rPr>
          <w:noProof/>
        </w:rPr>
        <w:t>multiple processing or mutiple processors it means too many devices that leads to consumption of time.</w:t>
      </w:r>
    </w:p>
    <w:p w14:paraId="10DD7F2E" w14:textId="4A3A2E3D" w:rsidR="003C1629" w:rsidRDefault="00D24F0A" w:rsidP="00D24F0A">
      <w:pPr>
        <w:pStyle w:val="Heading3"/>
        <w:rPr>
          <w:noProof/>
        </w:rPr>
      </w:pPr>
      <w:bookmarkStart w:id="58" w:name="_Toc453699853"/>
      <w:r>
        <w:rPr>
          <w:noProof/>
        </w:rPr>
        <w:t>5.1.1</w:t>
      </w:r>
      <w:r w:rsidR="00BB2721">
        <w:rPr>
          <w:noProof/>
        </w:rPr>
        <w:tab/>
      </w:r>
      <w:r w:rsidR="003C1629">
        <w:rPr>
          <w:noProof/>
        </w:rPr>
        <w:t>HTTP long-</w:t>
      </w:r>
      <w:r w:rsidR="00B23E92">
        <w:rPr>
          <w:noProof/>
        </w:rPr>
        <w:t>po</w:t>
      </w:r>
      <w:r w:rsidR="003C1629">
        <w:rPr>
          <w:noProof/>
        </w:rPr>
        <w:t>ll</w:t>
      </w:r>
      <w:r w:rsidR="003C1629">
        <w:rPr>
          <w:rStyle w:val="FootnoteReference"/>
          <w:b w:val="0"/>
          <w:noProof/>
        </w:rPr>
        <w:footnoteReference w:id="20"/>
      </w:r>
      <w:r w:rsidR="003C1629">
        <w:rPr>
          <w:noProof/>
        </w:rPr>
        <w:t xml:space="preserve"> in Ajax:</w:t>
      </w:r>
      <w:bookmarkEnd w:id="58"/>
    </w:p>
    <w:p w14:paraId="6593585A" w14:textId="034EA153" w:rsidR="00DC464F" w:rsidRPr="003C1629" w:rsidRDefault="0020601B" w:rsidP="000E630F">
      <w:pPr>
        <w:spacing w:after="240"/>
        <w:ind w:right="0"/>
        <w:rPr>
          <w:noProof/>
        </w:rPr>
      </w:pPr>
      <w:r>
        <w:rPr>
          <w:noProof/>
        </w:rPr>
        <w:tab/>
        <w:t xml:space="preserve">The web applications are developed around the client -server architecture where the client first request to server and the server on client request the data is pushed. There no such way for the server to push data without making a request. Over such issue the HTTP long polling plays a role. The HTTP long polling is where the client polls the server requesting data and the server holds the data until a new request is requested. </w:t>
      </w:r>
      <w:r w:rsidR="00B23E92">
        <w:rPr>
          <w:noProof/>
        </w:rPr>
        <w:t xml:space="preserve">On available, </w:t>
      </w:r>
      <w:r>
        <w:rPr>
          <w:noProof/>
        </w:rPr>
        <w:t xml:space="preserve">the server responds and </w:t>
      </w:r>
      <w:r w:rsidR="00B23E92">
        <w:rPr>
          <w:noProof/>
        </w:rPr>
        <w:t xml:space="preserve">send another set of data and repeates. The web application for pbs operations  via PHP uses Java script. The </w:t>
      </w:r>
      <w:r w:rsidR="00B23E92">
        <w:rPr>
          <w:noProof/>
        </w:rPr>
        <w:lastRenderedPageBreak/>
        <w:t>process is carred out for single and multiple clients. The HTTP long poll process utilizes the functionality of HTTP keep alive methodolgy as dicussed in [chapter 3]</w:t>
      </w:r>
    </w:p>
    <w:p w14:paraId="73AD6351" w14:textId="6944BD32" w:rsidR="005D3985" w:rsidRDefault="00D24F0A" w:rsidP="00D24F0A">
      <w:pPr>
        <w:pStyle w:val="Heading3"/>
        <w:rPr>
          <w:noProof/>
        </w:rPr>
      </w:pPr>
      <w:bookmarkStart w:id="59" w:name="_Toc453699854"/>
      <w:r>
        <w:rPr>
          <w:noProof/>
        </w:rPr>
        <w:t>5.1.2</w:t>
      </w:r>
      <w:r w:rsidR="003C1629">
        <w:rPr>
          <w:noProof/>
        </w:rPr>
        <w:tab/>
      </w:r>
      <w:r w:rsidR="008345F8">
        <w:rPr>
          <w:noProof/>
        </w:rPr>
        <w:t>Client side Ajax pooling</w:t>
      </w:r>
      <w:bookmarkEnd w:id="59"/>
    </w:p>
    <w:p w14:paraId="30B96FD2" w14:textId="2BD71E49" w:rsidR="00961725" w:rsidRDefault="00961725" w:rsidP="000E630F">
      <w:pPr>
        <w:spacing w:after="240"/>
        <w:ind w:right="0" w:firstLine="720"/>
        <w:rPr>
          <w:noProof/>
        </w:rPr>
      </w:pPr>
      <w:r>
        <w:rPr>
          <w:noProof/>
        </w:rPr>
        <w:t xml:space="preserve">On the client side, the web service is supportive to all data base operations where the job resources data change over and over. To have track of the changes the Restful servcies can go normal technique or the jQuery technique. </w:t>
      </w:r>
    </w:p>
    <w:p w14:paraId="76B19349" w14:textId="1F39CC06" w:rsidR="00961725" w:rsidRDefault="00961725" w:rsidP="000E630F">
      <w:pPr>
        <w:spacing w:after="240"/>
        <w:ind w:right="0"/>
        <w:rPr>
          <w:noProof/>
        </w:rPr>
      </w:pPr>
      <w:r>
        <w:rPr>
          <w:noProof/>
        </w:rPr>
        <w:tab/>
        <w:t>In the normal technique, the web service might manage the list of connected users and auto  send to the users the changes where the user will periodically pool the service with HTTP GET</w:t>
      </w:r>
      <w:r w:rsidR="00E32E76">
        <w:rPr>
          <w:noProof/>
        </w:rPr>
        <w:t xml:space="preserve"> or POST </w:t>
      </w:r>
      <w:r>
        <w:rPr>
          <w:noProof/>
        </w:rPr>
        <w:t>request and therefore</w:t>
      </w:r>
      <w:r w:rsidR="00EF55F6">
        <w:rPr>
          <w:noProof/>
        </w:rPr>
        <w:t xml:space="preserve"> pulling the current representation of the resource. If </w:t>
      </w:r>
      <w:r w:rsidR="00E32E76">
        <w:rPr>
          <w:noProof/>
        </w:rPr>
        <w:t>jQuery is disabled then the PHP will follow these steps</w:t>
      </w:r>
    </w:p>
    <w:p w14:paraId="79C4D2D2" w14:textId="0FDB7237" w:rsidR="00E32E76" w:rsidRDefault="00E32E76" w:rsidP="000E630F">
      <w:pPr>
        <w:spacing w:after="240"/>
        <w:ind w:right="0"/>
        <w:rPr>
          <w:noProof/>
        </w:rPr>
      </w:pPr>
      <w:r>
        <w:rPr>
          <w:noProof/>
        </w:rPr>
        <w:t>[1]</w:t>
      </w:r>
      <w:r>
        <w:rPr>
          <w:noProof/>
        </w:rPr>
        <w:tab/>
        <w:t>Fetch HTTP GET or POST request from the webpage</w:t>
      </w:r>
    </w:p>
    <w:p w14:paraId="70B96532" w14:textId="0B6BD410" w:rsidR="00E32E76" w:rsidRDefault="00E32E76" w:rsidP="000E630F">
      <w:pPr>
        <w:spacing w:after="240"/>
        <w:ind w:right="0"/>
        <w:rPr>
          <w:noProof/>
        </w:rPr>
      </w:pPr>
      <w:r>
        <w:rPr>
          <w:noProof/>
        </w:rPr>
        <w:t>[2]</w:t>
      </w:r>
      <w:r>
        <w:rPr>
          <w:noProof/>
        </w:rPr>
        <w:tab/>
        <w:t>Set or check a cookie</w:t>
      </w:r>
    </w:p>
    <w:p w14:paraId="42B30E4E" w14:textId="7EFAA52D" w:rsidR="00E32E76" w:rsidRDefault="00E32E76" w:rsidP="000E630F">
      <w:pPr>
        <w:spacing w:after="240"/>
        <w:ind w:right="0"/>
        <w:rPr>
          <w:noProof/>
        </w:rPr>
      </w:pPr>
      <w:r>
        <w:rPr>
          <w:noProof/>
        </w:rPr>
        <w:t>[3]</w:t>
      </w:r>
      <w:r>
        <w:rPr>
          <w:noProof/>
        </w:rPr>
        <w:tab/>
        <w:t>The request consist of unique IP address</w:t>
      </w:r>
    </w:p>
    <w:p w14:paraId="709FA189" w14:textId="17EC9D0C" w:rsidR="00E32E76" w:rsidRDefault="00E32E76" w:rsidP="000E630F">
      <w:pPr>
        <w:spacing w:after="240"/>
        <w:ind w:right="0"/>
        <w:rPr>
          <w:noProof/>
        </w:rPr>
      </w:pPr>
      <w:r>
        <w:rPr>
          <w:noProof/>
        </w:rPr>
        <w:t>[4]</w:t>
      </w:r>
      <w:r>
        <w:rPr>
          <w:noProof/>
        </w:rPr>
        <w:tab/>
      </w:r>
      <w:r w:rsidR="00DC5C90">
        <w:rPr>
          <w:noProof/>
        </w:rPr>
        <w:t>S</w:t>
      </w:r>
      <w:r>
        <w:rPr>
          <w:noProof/>
        </w:rPr>
        <w:t>tore it in database</w:t>
      </w:r>
    </w:p>
    <w:p w14:paraId="5C993506" w14:textId="16E8F4DF" w:rsidR="00E32E76" w:rsidRDefault="00E32E76" w:rsidP="000E630F">
      <w:pPr>
        <w:spacing w:after="240"/>
        <w:ind w:right="0"/>
        <w:rPr>
          <w:noProof/>
        </w:rPr>
      </w:pPr>
      <w:r>
        <w:rPr>
          <w:noProof/>
        </w:rPr>
        <w:t>[5]</w:t>
      </w:r>
      <w:r>
        <w:rPr>
          <w:noProof/>
        </w:rPr>
        <w:tab/>
      </w:r>
      <w:r w:rsidR="00DC5C90">
        <w:rPr>
          <w:noProof/>
        </w:rPr>
        <w:t>R</w:t>
      </w:r>
      <w:r>
        <w:rPr>
          <w:noProof/>
        </w:rPr>
        <w:t>eturn the output via html file</w:t>
      </w:r>
    </w:p>
    <w:p w14:paraId="1DCB73D5" w14:textId="4E599451" w:rsidR="00DC5C90" w:rsidRDefault="00EF55F6" w:rsidP="000E630F">
      <w:pPr>
        <w:spacing w:after="240"/>
        <w:ind w:right="0"/>
        <w:rPr>
          <w:noProof/>
        </w:rPr>
      </w:pPr>
      <w:r>
        <w:rPr>
          <w:noProof/>
        </w:rPr>
        <w:tab/>
        <w:t>In jQuery technique, the client are continuously been pulled by HTTP GET until JSON response.</w:t>
      </w:r>
      <w:r w:rsidR="00DC5C90">
        <w:rPr>
          <w:noProof/>
        </w:rPr>
        <w:t xml:space="preserve"> If jQuery is enabled then the PHP will follow these steps</w:t>
      </w:r>
    </w:p>
    <w:p w14:paraId="2127652F" w14:textId="17C3360F" w:rsidR="00DC5C90" w:rsidRDefault="00DC5C90" w:rsidP="000E630F">
      <w:pPr>
        <w:spacing w:after="240"/>
        <w:ind w:right="0"/>
        <w:rPr>
          <w:noProof/>
        </w:rPr>
      </w:pPr>
      <w:r>
        <w:rPr>
          <w:noProof/>
        </w:rPr>
        <w:t>[1]</w:t>
      </w:r>
      <w:r>
        <w:rPr>
          <w:noProof/>
        </w:rPr>
        <w:tab/>
        <w:t>Fetch HTTP GET or POST request from the JS call</w:t>
      </w:r>
    </w:p>
    <w:p w14:paraId="58E17BCE" w14:textId="4CC2560A" w:rsidR="00DC5C90" w:rsidRDefault="00DC5C90" w:rsidP="000E630F">
      <w:pPr>
        <w:spacing w:after="240"/>
        <w:ind w:right="0"/>
        <w:rPr>
          <w:noProof/>
        </w:rPr>
      </w:pPr>
      <w:r>
        <w:rPr>
          <w:noProof/>
        </w:rPr>
        <w:t>[2]</w:t>
      </w:r>
      <w:r>
        <w:rPr>
          <w:noProof/>
        </w:rPr>
        <w:tab/>
        <w:t>The request consist of unique IP address</w:t>
      </w:r>
    </w:p>
    <w:p w14:paraId="5D577F0D" w14:textId="20DE624E" w:rsidR="00DC5C90" w:rsidRDefault="00DC5C90" w:rsidP="000E630F">
      <w:pPr>
        <w:spacing w:after="240"/>
        <w:ind w:right="0"/>
        <w:rPr>
          <w:noProof/>
        </w:rPr>
      </w:pPr>
      <w:r>
        <w:rPr>
          <w:noProof/>
        </w:rPr>
        <w:t>[4]</w:t>
      </w:r>
      <w:r>
        <w:rPr>
          <w:noProof/>
        </w:rPr>
        <w:tab/>
        <w:t>Store it in database</w:t>
      </w:r>
    </w:p>
    <w:p w14:paraId="00B2012D" w14:textId="5D42031E" w:rsidR="00DC5C90" w:rsidRDefault="00DC5C90" w:rsidP="000E630F">
      <w:pPr>
        <w:spacing w:after="240"/>
        <w:ind w:right="0"/>
        <w:rPr>
          <w:noProof/>
        </w:rPr>
      </w:pPr>
      <w:r>
        <w:rPr>
          <w:noProof/>
        </w:rPr>
        <w:t>[5]</w:t>
      </w:r>
      <w:r>
        <w:rPr>
          <w:noProof/>
        </w:rPr>
        <w:tab/>
        <w:t>Return the output via JSON file</w:t>
      </w:r>
    </w:p>
    <w:p w14:paraId="73403208" w14:textId="64500EAF" w:rsidR="00EF55F6" w:rsidRDefault="00EF55F6" w:rsidP="000E630F">
      <w:pPr>
        <w:spacing w:after="240"/>
        <w:ind w:right="0"/>
        <w:rPr>
          <w:noProof/>
        </w:rPr>
      </w:pPr>
      <w:r>
        <w:rPr>
          <w:noProof/>
        </w:rPr>
        <w:lastRenderedPageBreak/>
        <w:t xml:space="preserve"> The HTML embeds a jQuery that continously pools the service.</w:t>
      </w:r>
      <w:r w:rsidR="008345F8">
        <w:rPr>
          <w:noProof/>
        </w:rPr>
        <w:t xml:space="preserve"> The pooling results through JSON file done by json_encode. </w:t>
      </w:r>
    </w:p>
    <w:p w14:paraId="6E504369" w14:textId="55B2399C" w:rsidR="00167D5C" w:rsidRPr="00167D5C" w:rsidRDefault="003C1629" w:rsidP="000E630F">
      <w:pPr>
        <w:spacing w:after="240"/>
        <w:ind w:right="0"/>
        <w:rPr>
          <w:noProof/>
          <w:u w:val="single"/>
        </w:rPr>
      </w:pPr>
      <w:r>
        <w:rPr>
          <w:noProof/>
          <w:u w:val="single"/>
        </w:rPr>
        <w:t xml:space="preserve">Seletal function of </w:t>
      </w:r>
      <w:r w:rsidR="00167D5C">
        <w:rPr>
          <w:noProof/>
          <w:u w:val="single"/>
        </w:rPr>
        <w:t xml:space="preserve">Ajax </w:t>
      </w:r>
      <w:r>
        <w:rPr>
          <w:noProof/>
          <w:u w:val="single"/>
        </w:rPr>
        <w:t>for</w:t>
      </w:r>
      <w:r w:rsidR="00167D5C">
        <w:rPr>
          <w:noProof/>
          <w:u w:val="single"/>
        </w:rPr>
        <w:t xml:space="preserve"> json format result file:</w:t>
      </w:r>
    </w:p>
    <w:p w14:paraId="135B9A41" w14:textId="77777777" w:rsidR="005D3985" w:rsidRDefault="005D3985" w:rsidP="000E630F">
      <w:pPr>
        <w:spacing w:after="240"/>
        <w:ind w:right="0"/>
        <w:rPr>
          <w:noProof/>
        </w:rPr>
      </w:pPr>
      <w:r>
        <w:rPr>
          <w:noProof/>
        </w:rPr>
        <w:t>$.ajax({</w:t>
      </w:r>
    </w:p>
    <w:p w14:paraId="3C395A19" w14:textId="77777777" w:rsidR="005D3985" w:rsidRDefault="005D3985" w:rsidP="000E630F">
      <w:pPr>
        <w:spacing w:after="240"/>
        <w:ind w:right="0"/>
        <w:rPr>
          <w:noProof/>
        </w:rPr>
      </w:pPr>
      <w:r>
        <w:rPr>
          <w:noProof/>
        </w:rPr>
        <w:t>url:</w:t>
      </w:r>
      <w:r>
        <w:rPr>
          <w:noProof/>
        </w:rPr>
        <w:tab/>
      </w:r>
      <w:r>
        <w:rPr>
          <w:noProof/>
        </w:rPr>
        <w:tab/>
        <w:t>url,</w:t>
      </w:r>
    </w:p>
    <w:p w14:paraId="7F424A8B" w14:textId="21898FD8" w:rsidR="005D3985" w:rsidRDefault="002175DC" w:rsidP="000E630F">
      <w:pPr>
        <w:spacing w:after="240"/>
        <w:ind w:right="0"/>
        <w:rPr>
          <w:noProof/>
        </w:rPr>
      </w:pPr>
      <w:r>
        <w:rPr>
          <w:noProof/>
        </w:rPr>
        <w:t>method:</w:t>
      </w:r>
      <w:r>
        <w:rPr>
          <w:noProof/>
        </w:rPr>
        <w:tab/>
      </w:r>
      <w:r w:rsidR="005D3985">
        <w:rPr>
          <w:noProof/>
        </w:rPr>
        <w:t>'POST',</w:t>
      </w:r>
    </w:p>
    <w:p w14:paraId="2D32B20E" w14:textId="77777777" w:rsidR="005D3985" w:rsidRDefault="005D3985" w:rsidP="000E630F">
      <w:pPr>
        <w:spacing w:after="240"/>
        <w:ind w:right="0"/>
        <w:rPr>
          <w:noProof/>
        </w:rPr>
      </w:pPr>
      <w:r>
        <w:rPr>
          <w:noProof/>
        </w:rPr>
        <w:t>dataType:</w:t>
      </w:r>
      <w:r>
        <w:rPr>
          <w:noProof/>
        </w:rPr>
        <w:tab/>
        <w:t>'json',</w:t>
      </w:r>
    </w:p>
    <w:p w14:paraId="0CE58ACC" w14:textId="0259464F" w:rsidR="005D3985" w:rsidRDefault="005D3985" w:rsidP="000E630F">
      <w:pPr>
        <w:spacing w:after="240"/>
        <w:ind w:right="0"/>
        <w:rPr>
          <w:noProof/>
        </w:rPr>
      </w:pPr>
      <w:r>
        <w:rPr>
          <w:noProof/>
        </w:rPr>
        <w:t>contentType:</w:t>
      </w:r>
      <w:r w:rsidR="002175DC">
        <w:rPr>
          <w:noProof/>
        </w:rPr>
        <w:tab/>
      </w:r>
      <w:r>
        <w:rPr>
          <w:noProof/>
        </w:rPr>
        <w:t>"application/json;</w:t>
      </w:r>
      <w:r>
        <w:rPr>
          <w:noProof/>
        </w:rPr>
        <w:tab/>
        <w:t>charset=utf-8",</w:t>
      </w:r>
    </w:p>
    <w:p w14:paraId="5D0A6111" w14:textId="77777777" w:rsidR="005D3985" w:rsidRDefault="005D3985" w:rsidP="000E630F">
      <w:pPr>
        <w:spacing w:after="240"/>
        <w:ind w:right="0"/>
        <w:rPr>
          <w:noProof/>
        </w:rPr>
      </w:pPr>
      <w:r>
        <w:rPr>
          <w:noProof/>
        </w:rPr>
        <w:t>cache:</w:t>
      </w:r>
      <w:r>
        <w:rPr>
          <w:noProof/>
        </w:rPr>
        <w:tab/>
      </w:r>
      <w:r>
        <w:rPr>
          <w:noProof/>
        </w:rPr>
        <w:tab/>
        <w:t>false,</w:t>
      </w:r>
    </w:p>
    <w:p w14:paraId="723AA26A" w14:textId="77777777" w:rsidR="005D3985" w:rsidRDefault="005D3985" w:rsidP="000E630F">
      <w:pPr>
        <w:spacing w:after="240"/>
        <w:ind w:right="0"/>
        <w:rPr>
          <w:noProof/>
        </w:rPr>
      </w:pPr>
      <w:r>
        <w:rPr>
          <w:noProof/>
        </w:rPr>
        <w:t>success:</w:t>
      </w:r>
      <w:r>
        <w:rPr>
          <w:noProof/>
        </w:rPr>
        <w:tab/>
        <w:t>function(resource){displayUser(resource.userlist);},</w:t>
      </w:r>
    </w:p>
    <w:p w14:paraId="4E75A329" w14:textId="77777777" w:rsidR="005D3985" w:rsidRDefault="005D3985" w:rsidP="000E630F">
      <w:pPr>
        <w:spacing w:after="240"/>
        <w:ind w:right="0"/>
        <w:rPr>
          <w:noProof/>
        </w:rPr>
      </w:pPr>
      <w:r>
        <w:rPr>
          <w:noProof/>
        </w:rPr>
        <w:t>error:</w:t>
      </w:r>
      <w:r>
        <w:rPr>
          <w:noProof/>
        </w:rPr>
        <w:tab/>
      </w:r>
      <w:r>
        <w:rPr>
          <w:noProof/>
        </w:rPr>
        <w:tab/>
        <w:t>function(resource){console.log(resource);},</w:t>
      </w:r>
    </w:p>
    <w:p w14:paraId="1201300B" w14:textId="77777777" w:rsidR="005D3985" w:rsidRDefault="005D3985" w:rsidP="000E630F">
      <w:pPr>
        <w:spacing w:after="240"/>
        <w:ind w:right="0"/>
        <w:rPr>
          <w:noProof/>
        </w:rPr>
      </w:pPr>
      <w:r>
        <w:rPr>
          <w:noProof/>
        </w:rPr>
        <w:t>complete:</w:t>
      </w:r>
      <w:r>
        <w:rPr>
          <w:noProof/>
        </w:rPr>
        <w:tab/>
        <w:t>function(){</w:t>
      </w:r>
    </w:p>
    <w:p w14:paraId="4E731CC0" w14:textId="77777777" w:rsidR="002175DC" w:rsidRDefault="005D3985" w:rsidP="000E630F">
      <w:pPr>
        <w:spacing w:after="240"/>
        <w:ind w:right="0"/>
        <w:rPr>
          <w:noProof/>
        </w:rPr>
      </w:pPr>
      <w:r>
        <w:rPr>
          <w:noProof/>
        </w:rPr>
        <w:tab/>
      </w:r>
      <w:r>
        <w:rPr>
          <w:noProof/>
        </w:rPr>
        <w:tab/>
      </w:r>
      <w:r>
        <w:rPr>
          <w:noProof/>
        </w:rPr>
        <w:tab/>
      </w:r>
      <w:r>
        <w:rPr>
          <w:noProof/>
        </w:rPr>
        <w:tab/>
        <w:t>setTimeout(function(){fetch()},2000);}</w:t>
      </w:r>
    </w:p>
    <w:p w14:paraId="28A57043" w14:textId="7EA1FCF6" w:rsidR="001041DD" w:rsidRDefault="005D3985" w:rsidP="000E630F">
      <w:pPr>
        <w:spacing w:after="240"/>
        <w:ind w:right="0"/>
        <w:rPr>
          <w:noProof/>
        </w:rPr>
      </w:pPr>
      <w:r>
        <w:rPr>
          <w:noProof/>
        </w:rPr>
        <w:t>});</w:t>
      </w:r>
    </w:p>
    <w:p w14:paraId="73CC16A2" w14:textId="7CD12F5B" w:rsidR="00B83714" w:rsidRDefault="00D24F0A" w:rsidP="00D24F0A">
      <w:pPr>
        <w:pStyle w:val="Heading2"/>
        <w:rPr>
          <w:noProof/>
        </w:rPr>
      </w:pPr>
      <w:bookmarkStart w:id="60" w:name="_Toc453699855"/>
      <w:r>
        <w:rPr>
          <w:noProof/>
        </w:rPr>
        <w:t>5.2</w:t>
      </w:r>
      <w:r w:rsidR="000E630F">
        <w:rPr>
          <w:noProof/>
        </w:rPr>
        <w:tab/>
      </w:r>
      <w:r w:rsidR="00B83714">
        <w:rPr>
          <w:noProof/>
        </w:rPr>
        <w:t>REST in connection pooling</w:t>
      </w:r>
      <w:bookmarkEnd w:id="60"/>
    </w:p>
    <w:p w14:paraId="27725378" w14:textId="1FBCE445" w:rsidR="000E630F" w:rsidRPr="00DE6F58" w:rsidRDefault="00B83714" w:rsidP="000E630F">
      <w:pPr>
        <w:spacing w:after="240"/>
        <w:ind w:right="0"/>
        <w:rPr>
          <w:noProof/>
        </w:rPr>
      </w:pPr>
      <w:r>
        <w:rPr>
          <w:noProof/>
        </w:rPr>
        <w:tab/>
        <w:t xml:space="preserve">To understand why REST in connection pool make a important role. Connection pools are built to avoid the expenses of creating expensive resources hence they are created and stored. They are used again and again by returning  them back to pool. This technique </w:t>
      </w:r>
      <w:r w:rsidR="00FA7D4D">
        <w:rPr>
          <w:noProof/>
        </w:rPr>
        <w:t xml:space="preserve">is utilized by database connections. Well over HTTP connection most of HTTP methods use threads which highligths the thread pooling concept. Object pooling and caching  are similar to this thread pooling where the objects are pooled and stored with the help of queuing. The objects are retrieved when required and </w:t>
      </w:r>
      <w:r w:rsidR="00C17184">
        <w:rPr>
          <w:noProof/>
        </w:rPr>
        <w:t>as soon as the work is completed, they are returned back to the pool. R</w:t>
      </w:r>
      <w:r w:rsidR="00002BC6">
        <w:rPr>
          <w:noProof/>
        </w:rPr>
        <w:t xml:space="preserve">EST is stateless instead </w:t>
      </w:r>
      <w:r w:rsidR="00002BC6">
        <w:rPr>
          <w:noProof/>
        </w:rPr>
        <w:lastRenderedPageBreak/>
        <w:t>objects are unique and hence it is possible to cache the objects based on their unique id. This makes REST in connection pool.</w:t>
      </w:r>
    </w:p>
    <w:p w14:paraId="0557DF98" w14:textId="192EEA52" w:rsidR="00A079F4" w:rsidRDefault="009118AC" w:rsidP="00D24F0A">
      <w:pPr>
        <w:pStyle w:val="Heading2"/>
        <w:rPr>
          <w:noProof/>
        </w:rPr>
      </w:pPr>
      <w:bookmarkStart w:id="61" w:name="_Toc453699856"/>
      <w:r>
        <w:rPr>
          <w:noProof/>
        </w:rPr>
        <w:t>5.3</w:t>
      </w:r>
      <w:r w:rsidR="000E630F">
        <w:rPr>
          <w:noProof/>
        </w:rPr>
        <w:tab/>
      </w:r>
      <w:r w:rsidR="00A079F4">
        <w:rPr>
          <w:noProof/>
        </w:rPr>
        <w:t>Queuing Ajax request</w:t>
      </w:r>
      <w:bookmarkEnd w:id="61"/>
    </w:p>
    <w:p w14:paraId="07E51C68" w14:textId="77777777" w:rsidR="00377E2B" w:rsidRDefault="00A079F4" w:rsidP="000E630F">
      <w:pPr>
        <w:spacing w:after="240"/>
        <w:ind w:right="0"/>
        <w:rPr>
          <w:noProof/>
        </w:rPr>
      </w:pPr>
      <w:r>
        <w:rPr>
          <w:b/>
          <w:noProof/>
        </w:rPr>
        <w:tab/>
      </w:r>
      <w:r w:rsidR="006D6C87">
        <w:rPr>
          <w:noProof/>
        </w:rPr>
        <w:t xml:space="preserve">A scenario for Ajax requests in web applications is queuing which plays important role when the objects are pooled. This means not eveytime the interface will represent a database state. While Ajax has a asynchronous interface  which mannerly updates the user interface before sending </w:t>
      </w:r>
      <w:r w:rsidR="00377E2B">
        <w:rPr>
          <w:noProof/>
        </w:rPr>
        <w:t xml:space="preserve">requests. </w:t>
      </w:r>
    </w:p>
    <w:p w14:paraId="6FBE3C90" w14:textId="1408885D" w:rsidR="00A079F4" w:rsidRDefault="00377E2B" w:rsidP="00B90A1C">
      <w:pPr>
        <w:spacing w:after="240"/>
        <w:ind w:right="0" w:firstLine="720"/>
        <w:rPr>
          <w:noProof/>
        </w:rPr>
      </w:pPr>
      <w:r>
        <w:rPr>
          <w:noProof/>
        </w:rPr>
        <w:t>Suppose f</w:t>
      </w:r>
      <w:r w:rsidR="006D6C87">
        <w:rPr>
          <w:noProof/>
        </w:rPr>
        <w:t xml:space="preserve">or instance, </w:t>
      </w:r>
      <w:r>
        <w:rPr>
          <w:noProof/>
        </w:rPr>
        <w:t>the user creates a record and as mentioned above it updates with sending the POST or request. Suddenly the user deletes then the delete request is sent to the server.The delete request is reponded before the POST request to create. Server throws an error.</w:t>
      </w:r>
      <w:r w:rsidR="00B90A1C">
        <w:rPr>
          <w:noProof/>
        </w:rPr>
        <w:t xml:space="preserve"> </w:t>
      </w:r>
      <w:r>
        <w:rPr>
          <w:noProof/>
        </w:rPr>
        <w:t>Appling race condition to queuing Ajax requests using POST</w:t>
      </w:r>
      <w:r w:rsidR="00B90A1C">
        <w:rPr>
          <w:noProof/>
        </w:rPr>
        <w:t xml:space="preserve"> with a queue flag</w:t>
      </w:r>
    </w:p>
    <w:p w14:paraId="4B071393" w14:textId="7F81CEA1" w:rsidR="00B90A1C" w:rsidRPr="001D16EC" w:rsidRDefault="00B90A1C" w:rsidP="001D16EC">
      <w:pPr>
        <w:spacing w:after="240"/>
        <w:ind w:right="0" w:firstLine="720"/>
        <w:rPr>
          <w:i/>
          <w:noProof/>
        </w:rPr>
      </w:pPr>
      <w:r w:rsidRPr="001D16EC">
        <w:rPr>
          <w:i/>
          <w:noProof/>
        </w:rPr>
        <w:t>jQuery.ajax({type:’POST’, queue:true});</w:t>
      </w:r>
    </w:p>
    <w:p w14:paraId="6240ED6B" w14:textId="556FFE18" w:rsidR="000E630F" w:rsidRDefault="00D24F0A" w:rsidP="00D24F0A">
      <w:pPr>
        <w:pStyle w:val="Heading2"/>
        <w:rPr>
          <w:noProof/>
        </w:rPr>
      </w:pPr>
      <w:bookmarkStart w:id="62" w:name="_Toc453699857"/>
      <w:r>
        <w:rPr>
          <w:noProof/>
        </w:rPr>
        <w:t>5.</w:t>
      </w:r>
      <w:r w:rsidR="009118AC">
        <w:rPr>
          <w:noProof/>
        </w:rPr>
        <w:t>4</w:t>
      </w:r>
      <w:r w:rsidR="00A079F4">
        <w:rPr>
          <w:noProof/>
        </w:rPr>
        <w:tab/>
      </w:r>
      <w:r w:rsidR="004F2380">
        <w:rPr>
          <w:noProof/>
        </w:rPr>
        <w:t>Load Balancer</w:t>
      </w:r>
      <w:bookmarkEnd w:id="62"/>
    </w:p>
    <w:p w14:paraId="7FB5361C" w14:textId="56291CBA" w:rsidR="00A079F4" w:rsidRPr="0089384D" w:rsidRDefault="0089384D" w:rsidP="008220C9">
      <w:pPr>
        <w:spacing w:after="240"/>
        <w:ind w:right="0" w:firstLine="720"/>
        <w:rPr>
          <w:noProof/>
        </w:rPr>
      </w:pPr>
      <w:r>
        <w:rPr>
          <w:noProof/>
        </w:rPr>
        <w:t xml:space="preserve">The web application is deployed using LAMP architecture where PHP and Linux support the roundrobin algorithm. It </w:t>
      </w:r>
      <w:r w:rsidR="0080472F">
        <w:rPr>
          <w:noProof/>
        </w:rPr>
        <w:t xml:space="preserve">roundrobin </w:t>
      </w:r>
      <w:r>
        <w:rPr>
          <w:noProof/>
        </w:rPr>
        <w:t>does the iteration over the list of configured servers.</w:t>
      </w:r>
      <w:r w:rsidR="0080472F">
        <w:rPr>
          <w:noProof/>
        </w:rPr>
        <w:t xml:space="preserve"> In PHP the roundrobin filter is utilized to pick a server for statement execution. The plugin reaches the end of the list then it wraps to the start and picks configured server. With the configures server it also matters the priority to a server.</w:t>
      </w:r>
      <w:r w:rsidR="00A079F4">
        <w:rPr>
          <w:noProof/>
        </w:rPr>
        <w:t xml:space="preserve"> Apache as webserver has HAProxy as the load balancer.</w:t>
      </w:r>
    </w:p>
    <w:p w14:paraId="565A4F98" w14:textId="2C6FD7EF" w:rsidR="00D9175F" w:rsidRPr="00E366DD" w:rsidRDefault="00D9175F" w:rsidP="000E630F">
      <w:pPr>
        <w:spacing w:after="240"/>
        <w:ind w:right="0"/>
        <w:rPr>
          <w:rFonts w:asciiTheme="minorHAnsi" w:hAnsiTheme="minorHAnsi"/>
          <w:noProof/>
        </w:rPr>
      </w:pPr>
      <w:r>
        <w:rPr>
          <w:noProof/>
        </w:rPr>
        <w:br w:type="page"/>
      </w:r>
    </w:p>
    <w:p w14:paraId="573C350E" w14:textId="77777777" w:rsidR="0048543A"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BCC46CF" w14:textId="77777777" w:rsidR="0048543A"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26C53C2E" w14:textId="77777777" w:rsidR="0048543A" w:rsidRDefault="0048543A" w:rsidP="0048543A">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7A28766" w14:textId="2D1AD36C" w:rsidR="0048543A" w:rsidRDefault="003E3765" w:rsidP="009118AC">
      <w:pPr>
        <w:pStyle w:val="Title"/>
        <w:jc w:val="left"/>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6</w:t>
      </w:r>
    </w:p>
    <w:p w14:paraId="31315A54" w14:textId="77777777" w:rsidR="0048543A" w:rsidRPr="008A07EA" w:rsidRDefault="0048543A" w:rsidP="0048543A"/>
    <w:p w14:paraId="4D630F2C" w14:textId="55047ADE" w:rsidR="0048543A" w:rsidRDefault="009118AC" w:rsidP="009118AC">
      <w:pPr>
        <w:pStyle w:val="Heading1"/>
        <w:rPr>
          <w:noProof/>
        </w:rPr>
      </w:pPr>
      <w:bookmarkStart w:id="63" w:name="_Toc453699858"/>
      <w:r>
        <w:rPr>
          <w:noProof/>
        </w:rPr>
        <w:t xml:space="preserve">6 </w:t>
      </w:r>
      <w:r w:rsidR="00F9797D">
        <w:rPr>
          <w:noProof/>
        </w:rPr>
        <w:t>Testing</w:t>
      </w:r>
      <w:bookmarkEnd w:id="63"/>
      <w:r w:rsidR="0079167A">
        <w:rPr>
          <w:noProof/>
        </w:rPr>
        <w:t xml:space="preserve">   </w:t>
      </w:r>
    </w:p>
    <w:p w14:paraId="7B7FDACF" w14:textId="55A277F0" w:rsidR="00F40F7D" w:rsidRDefault="009118AC" w:rsidP="00D24F0A">
      <w:pPr>
        <w:pStyle w:val="Heading2"/>
        <w:rPr>
          <w:noProof/>
        </w:rPr>
      </w:pPr>
      <w:bookmarkStart w:id="64" w:name="_Toc453699859"/>
      <w:r>
        <w:rPr>
          <w:noProof/>
        </w:rPr>
        <w:t>6.1</w:t>
      </w:r>
      <w:r w:rsidR="004B2300">
        <w:rPr>
          <w:noProof/>
        </w:rPr>
        <w:tab/>
        <w:t>Testing</w:t>
      </w:r>
      <w:bookmarkEnd w:id="64"/>
      <w:r w:rsidR="004B2300">
        <w:rPr>
          <w:noProof/>
        </w:rPr>
        <w:t xml:space="preserve"> </w:t>
      </w:r>
    </w:p>
    <w:p w14:paraId="32A6CCEC" w14:textId="6E6E4916" w:rsidR="00AF3ACB" w:rsidRDefault="00AF3ACB" w:rsidP="000E630F">
      <w:pPr>
        <w:spacing w:after="240"/>
        <w:ind w:right="0"/>
        <w:rPr>
          <w:noProof/>
        </w:rPr>
      </w:pPr>
      <w:r>
        <w:rPr>
          <w:noProof/>
        </w:rPr>
        <w:tab/>
        <w:t>The PuTTY interface and application server interface have to be tested. The reason for tesing on two different interface. The results might have success or failure for different commands on both the interfaces.</w:t>
      </w:r>
    </w:p>
    <w:p w14:paraId="17F6C5F5" w14:textId="30266C2F" w:rsidR="00AF3ACB" w:rsidRDefault="00AF3ACB" w:rsidP="000E630F">
      <w:pPr>
        <w:spacing w:after="240"/>
        <w:ind w:right="0"/>
        <w:rPr>
          <w:noProof/>
        </w:rPr>
      </w:pPr>
      <w:r>
        <w:rPr>
          <w:noProof/>
        </w:rPr>
        <w:tab/>
        <w:t xml:space="preserve">For example, the pbs command qhold shows different result on PuTTY interface on accesing the server and </w:t>
      </w:r>
      <w:r w:rsidR="002D43EB">
        <w:rPr>
          <w:noProof/>
        </w:rPr>
        <w:t>the application server interface show a different perspective on testing.</w:t>
      </w:r>
      <w:r w:rsidR="00AA7D6F">
        <w:rPr>
          <w:noProof/>
        </w:rPr>
        <w:t xml:space="preserve"> The performance of the executing it on two different interface adds to time consumption.</w:t>
      </w:r>
    </w:p>
    <w:p w14:paraId="1EA75E1B" w14:textId="6F761A51" w:rsidR="00F40F7D" w:rsidRPr="00D24F0A" w:rsidRDefault="00F40F7D" w:rsidP="00D24F0A">
      <w:pPr>
        <w:pStyle w:val="Heading2"/>
        <w:rPr>
          <w:noProof/>
        </w:rPr>
      </w:pPr>
      <w:bookmarkStart w:id="65" w:name="_Toc453699860"/>
      <w:r w:rsidRPr="00D24F0A">
        <w:rPr>
          <w:noProof/>
        </w:rPr>
        <w:t>6</w:t>
      </w:r>
      <w:r w:rsidR="004B2300" w:rsidRPr="00D24F0A">
        <w:rPr>
          <w:noProof/>
        </w:rPr>
        <w:t>.2</w:t>
      </w:r>
      <w:r w:rsidRPr="00D24F0A">
        <w:rPr>
          <w:noProof/>
        </w:rPr>
        <w:tab/>
        <w:t>Avoiding scripted sql attacks</w:t>
      </w:r>
      <w:bookmarkEnd w:id="65"/>
    </w:p>
    <w:p w14:paraId="6C49EFD6" w14:textId="0F1E7627" w:rsidR="00411270" w:rsidRDefault="00411270" w:rsidP="000E630F">
      <w:pPr>
        <w:spacing w:after="240"/>
        <w:ind w:right="0" w:firstLine="720"/>
        <w:rPr>
          <w:noProof/>
        </w:rPr>
      </w:pPr>
      <w:r>
        <w:rPr>
          <w:noProof/>
        </w:rPr>
        <w:t>The database queries fired from class files have counter values and fires back on invalid access.</w:t>
      </w:r>
      <w:r w:rsidR="00CD33A8">
        <w:rPr>
          <w:noProof/>
        </w:rPr>
        <w:t xml:space="preserve"> For scripted sql injection attacks then the special characters are converted into HTML tags which class would inspect and verify on user specific input for the injections.</w:t>
      </w:r>
    </w:p>
    <w:p w14:paraId="6B82D150" w14:textId="7167F548" w:rsidR="005839E7" w:rsidRPr="00D24F0A" w:rsidRDefault="009118AC" w:rsidP="00D24F0A">
      <w:pPr>
        <w:pStyle w:val="Heading2"/>
        <w:rPr>
          <w:noProof/>
        </w:rPr>
      </w:pPr>
      <w:bookmarkStart w:id="66" w:name="_Toc453699861"/>
      <w:r>
        <w:rPr>
          <w:noProof/>
        </w:rPr>
        <w:t>6.3</w:t>
      </w:r>
      <w:r w:rsidR="00F55878" w:rsidRPr="00D24F0A">
        <w:rPr>
          <w:noProof/>
        </w:rPr>
        <w:tab/>
      </w:r>
      <w:r w:rsidR="000E630F" w:rsidRPr="00D24F0A">
        <w:rPr>
          <w:noProof/>
        </w:rPr>
        <w:t>Testing methods</w:t>
      </w:r>
      <w:bookmarkEnd w:id="66"/>
    </w:p>
    <w:p w14:paraId="1C42A312" w14:textId="652C4E01" w:rsidR="000E630F" w:rsidRPr="006976C0" w:rsidRDefault="00FF4EDE" w:rsidP="006976C0">
      <w:pPr>
        <w:pStyle w:val="ListParagraph"/>
        <w:numPr>
          <w:ilvl w:val="0"/>
          <w:numId w:val="13"/>
        </w:numPr>
        <w:spacing w:after="240"/>
        <w:ind w:right="0"/>
        <w:rPr>
          <w:noProof/>
        </w:rPr>
      </w:pPr>
      <w:r w:rsidRPr="006976C0">
        <w:rPr>
          <w:noProof/>
        </w:rPr>
        <w:t>Integration</w:t>
      </w:r>
      <w:r w:rsidR="00EA7006" w:rsidRPr="006976C0">
        <w:rPr>
          <w:noProof/>
        </w:rPr>
        <w:t xml:space="preserve"> Testing</w:t>
      </w:r>
    </w:p>
    <w:p w14:paraId="6FB964D0" w14:textId="6DE09923" w:rsidR="00FF4EDE" w:rsidRDefault="006976C0" w:rsidP="006976C0">
      <w:pPr>
        <w:pStyle w:val="ListParagraph"/>
        <w:spacing w:after="240"/>
        <w:ind w:left="1440" w:right="0"/>
        <w:rPr>
          <w:noProof/>
        </w:rPr>
      </w:pPr>
      <w:r>
        <w:rPr>
          <w:noProof/>
        </w:rPr>
        <w:t xml:space="preserve">Testing to verify functional, performance and reliability requirements on software </w:t>
      </w:r>
      <w:r w:rsidR="006D6089">
        <w:rPr>
          <w:noProof/>
        </w:rPr>
        <w:t>modules</w:t>
      </w:r>
      <w:r w:rsidR="00AB61E5">
        <w:rPr>
          <w:noProof/>
        </w:rPr>
        <w:t xml:space="preserve"> integration of putty interface</w:t>
      </w:r>
      <w:r w:rsidR="006D6089">
        <w:rPr>
          <w:noProof/>
        </w:rPr>
        <w:t xml:space="preserve"> using pbs command flows </w:t>
      </w:r>
      <w:r w:rsidR="00AB61E5">
        <w:rPr>
          <w:noProof/>
        </w:rPr>
        <w:t>an</w:t>
      </w:r>
      <w:r w:rsidR="006D6089">
        <w:rPr>
          <w:noProof/>
        </w:rPr>
        <w:t>d application server</w:t>
      </w:r>
      <w:r w:rsidR="00AB61E5">
        <w:rPr>
          <w:noProof/>
        </w:rPr>
        <w:t xml:space="preserve"> interface</w:t>
      </w:r>
      <w:r w:rsidR="006D6089">
        <w:rPr>
          <w:noProof/>
        </w:rPr>
        <w:t xml:space="preserve"> making it available for hosting on job monitoring.</w:t>
      </w:r>
    </w:p>
    <w:p w14:paraId="6CB03BC3" w14:textId="77777777" w:rsidR="00564E3A" w:rsidRPr="006976C0" w:rsidRDefault="00564E3A" w:rsidP="006976C0">
      <w:pPr>
        <w:pStyle w:val="ListParagraph"/>
        <w:spacing w:after="240"/>
        <w:ind w:left="1440" w:right="0"/>
        <w:rPr>
          <w:noProof/>
        </w:rPr>
      </w:pPr>
    </w:p>
    <w:p w14:paraId="7412D82E" w14:textId="0A555733" w:rsidR="00FF4EDE" w:rsidRPr="006976C0" w:rsidRDefault="00FF4EDE" w:rsidP="006976C0">
      <w:pPr>
        <w:pStyle w:val="ListParagraph"/>
        <w:numPr>
          <w:ilvl w:val="0"/>
          <w:numId w:val="13"/>
        </w:numPr>
        <w:spacing w:after="240"/>
        <w:ind w:right="0"/>
        <w:rPr>
          <w:noProof/>
        </w:rPr>
      </w:pPr>
      <w:r w:rsidRPr="006976C0">
        <w:rPr>
          <w:noProof/>
        </w:rPr>
        <w:t>Performance Testing</w:t>
      </w:r>
    </w:p>
    <w:p w14:paraId="06FEFCD3" w14:textId="523B2BC2" w:rsidR="002D431C" w:rsidRDefault="006976C0" w:rsidP="006976C0">
      <w:pPr>
        <w:pStyle w:val="ListParagraph"/>
        <w:ind w:left="1440"/>
        <w:rPr>
          <w:noProof/>
        </w:rPr>
      </w:pPr>
      <w:r>
        <w:rPr>
          <w:noProof/>
        </w:rPr>
        <w:t>Testing to determine the responsiveness, throughput, reliability,</w:t>
      </w:r>
      <w:r w:rsidR="007F2F89">
        <w:rPr>
          <w:noProof/>
        </w:rPr>
        <w:t xml:space="preserve"> </w:t>
      </w:r>
      <w:r>
        <w:rPr>
          <w:noProof/>
        </w:rPr>
        <w:t xml:space="preserve">scalability of a </w:t>
      </w:r>
      <w:r w:rsidR="00564E3A">
        <w:rPr>
          <w:noProof/>
        </w:rPr>
        <w:t xml:space="preserve">application </w:t>
      </w:r>
      <w:r>
        <w:rPr>
          <w:noProof/>
        </w:rPr>
        <w:t>system under a given wo</w:t>
      </w:r>
      <w:r w:rsidR="00564E3A">
        <w:rPr>
          <w:noProof/>
        </w:rPr>
        <w:t>rkload of single user job and multiple user jobs.</w:t>
      </w:r>
    </w:p>
    <w:p w14:paraId="19F9236A" w14:textId="77777777" w:rsidR="00564E3A" w:rsidRPr="002D431C" w:rsidRDefault="00564E3A" w:rsidP="006976C0">
      <w:pPr>
        <w:pStyle w:val="ListParagraph"/>
        <w:ind w:left="1440"/>
        <w:rPr>
          <w:noProof/>
          <w:u w:val="single"/>
        </w:rPr>
      </w:pPr>
    </w:p>
    <w:p w14:paraId="05D4342A" w14:textId="364C13B2" w:rsidR="00EA7006" w:rsidRPr="00D24F0A" w:rsidRDefault="00FF4EDE" w:rsidP="00D24F0A">
      <w:pPr>
        <w:pStyle w:val="Heading2"/>
        <w:rPr>
          <w:noProof/>
        </w:rPr>
      </w:pPr>
      <w:r w:rsidRPr="00D24F0A">
        <w:rPr>
          <w:noProof/>
        </w:rPr>
        <w:t xml:space="preserve"> </w:t>
      </w:r>
      <w:bookmarkStart w:id="67" w:name="_Toc453699862"/>
      <w:r w:rsidR="00362412" w:rsidRPr="00D24F0A">
        <w:rPr>
          <w:noProof/>
        </w:rPr>
        <w:t>6.4</w:t>
      </w:r>
      <w:r w:rsidR="00EA7006" w:rsidRPr="00D24F0A">
        <w:rPr>
          <w:noProof/>
        </w:rPr>
        <w:tab/>
      </w:r>
      <w:r w:rsidR="00362412" w:rsidRPr="00D24F0A">
        <w:rPr>
          <w:noProof/>
        </w:rPr>
        <w:t>Test Scenario</w:t>
      </w:r>
      <w:r w:rsidRPr="00D24F0A">
        <w:rPr>
          <w:noProof/>
        </w:rPr>
        <w:t>:</w:t>
      </w:r>
      <w:r w:rsidR="00824A2D" w:rsidRPr="00D24F0A">
        <w:rPr>
          <w:noProof/>
        </w:rPr>
        <w:tab/>
      </w:r>
      <w:r w:rsidRPr="00D24F0A">
        <w:rPr>
          <w:noProof/>
        </w:rPr>
        <w:t xml:space="preserve">Integration testing </w:t>
      </w:r>
      <w:r w:rsidR="009F3BD1" w:rsidRPr="00D24F0A">
        <w:rPr>
          <w:noProof/>
        </w:rPr>
        <w:t>for qsub command</w:t>
      </w:r>
      <w:bookmarkEnd w:id="67"/>
    </w:p>
    <w:p w14:paraId="54A3D010" w14:textId="6EFEA7A1" w:rsidR="00824A2D" w:rsidRDefault="00CC7FF3" w:rsidP="00EA7006">
      <w:pPr>
        <w:spacing w:after="240"/>
        <w:ind w:right="0"/>
        <w:rPr>
          <w:noProof/>
        </w:rPr>
      </w:pPr>
      <w:r>
        <w:rPr>
          <w:noProof/>
        </w:rPr>
        <w:t>Test Case Description</w:t>
      </w:r>
      <w:r w:rsidR="00BE5774">
        <w:rPr>
          <w:noProof/>
        </w:rPr>
        <w:t>:</w:t>
      </w:r>
      <w:r w:rsidR="00E90300">
        <w:rPr>
          <w:noProof/>
        </w:rPr>
        <w:tab/>
      </w:r>
    </w:p>
    <w:p w14:paraId="504B12E9" w14:textId="197E29DE" w:rsidR="00EA7006" w:rsidRDefault="00E90300" w:rsidP="00824A2D">
      <w:pPr>
        <w:spacing w:after="240"/>
        <w:ind w:left="1440" w:right="0"/>
        <w:rPr>
          <w:noProof/>
        </w:rPr>
      </w:pPr>
      <w:r>
        <w:rPr>
          <w:noProof/>
        </w:rPr>
        <w:t xml:space="preserve">The job file </w:t>
      </w:r>
      <w:r w:rsidR="007F2F89">
        <w:rPr>
          <w:noProof/>
        </w:rPr>
        <w:t xml:space="preserve">sent by the </w:t>
      </w:r>
      <w:r w:rsidR="00824A2D">
        <w:rPr>
          <w:noProof/>
        </w:rPr>
        <w:t>user needs to be submitted by the qsub command. To test when the scenario of submitting a single job on the application server.</w:t>
      </w:r>
      <w:r w:rsidR="00E97C23" w:rsidRPr="00E97C23">
        <w:rPr>
          <w:noProof/>
        </w:rPr>
        <w:t xml:space="preserve"> </w:t>
      </w:r>
      <w:r w:rsidR="00E97C23">
        <w:rPr>
          <w:noProof/>
        </w:rPr>
        <w:t>It does not need an another interface like PuTTY to submit a job on the application server. It is userfriendly on montoring tool and the application is user specific.</w:t>
      </w:r>
      <w:r w:rsidR="00824A2D">
        <w:rPr>
          <w:noProof/>
        </w:rPr>
        <w:t xml:space="preserve"> Suppose to create a job script file name </w:t>
      </w:r>
      <w:r w:rsidR="00824A2D">
        <w:rPr>
          <w:i/>
          <w:noProof/>
        </w:rPr>
        <w:t xml:space="preserve">my_script </w:t>
      </w:r>
      <w:r w:rsidR="00824A2D">
        <w:rPr>
          <w:noProof/>
        </w:rPr>
        <w:t>is to be submitted.</w:t>
      </w:r>
    </w:p>
    <w:p w14:paraId="1818E2E5" w14:textId="77777777" w:rsidR="00647617" w:rsidRDefault="00647617" w:rsidP="00824A2D">
      <w:pPr>
        <w:spacing w:after="240"/>
        <w:ind w:left="1440" w:right="0"/>
        <w:rPr>
          <w:noProof/>
        </w:rPr>
      </w:pPr>
    </w:p>
    <w:p w14:paraId="424F77B4" w14:textId="7C7BB7DE" w:rsidR="00362412" w:rsidRPr="00824A2D" w:rsidRDefault="009118AC" w:rsidP="00D24F0A">
      <w:pPr>
        <w:pStyle w:val="Heading3"/>
        <w:rPr>
          <w:noProof/>
        </w:rPr>
      </w:pPr>
      <w:bookmarkStart w:id="68" w:name="_Toc453699863"/>
      <w:r>
        <w:rPr>
          <w:noProof/>
        </w:rPr>
        <w:t>6.4.1</w:t>
      </w:r>
      <w:r w:rsidR="00362412">
        <w:rPr>
          <w:noProof/>
        </w:rPr>
        <w:tab/>
        <w:t>Test case</w:t>
      </w:r>
      <w:r w:rsidR="00A0051B">
        <w:rPr>
          <w:noProof/>
        </w:rPr>
        <w:t xml:space="preserve"> </w:t>
      </w:r>
      <w:r w:rsidR="00362412">
        <w:rPr>
          <w:noProof/>
        </w:rPr>
        <w:t>1</w:t>
      </w:r>
      <w:bookmarkEnd w:id="68"/>
    </w:p>
    <w:p w14:paraId="6ABA62AC" w14:textId="05F81B58" w:rsidR="00BE5774" w:rsidRDefault="00CC7FF3" w:rsidP="00EA7006">
      <w:pPr>
        <w:spacing w:after="240"/>
        <w:ind w:right="0"/>
        <w:rPr>
          <w:noProof/>
        </w:rPr>
      </w:pPr>
      <w:r>
        <w:rPr>
          <w:noProof/>
        </w:rPr>
        <w:t>T</w:t>
      </w:r>
      <w:r w:rsidR="00362412">
        <w:rPr>
          <w:noProof/>
        </w:rPr>
        <w:t>est data</w:t>
      </w:r>
      <w:r>
        <w:rPr>
          <w:noProof/>
        </w:rPr>
        <w:t>:</w:t>
      </w:r>
    </w:p>
    <w:p w14:paraId="579A5353" w14:textId="7B357D0D" w:rsidR="00824A2D" w:rsidRDefault="001267CB" w:rsidP="001267CB">
      <w:pPr>
        <w:spacing w:after="240"/>
        <w:ind w:left="720" w:right="0" w:firstLine="720"/>
        <w:rPr>
          <w:noProof/>
        </w:rPr>
      </w:pPr>
      <w:r>
        <w:rPr>
          <w:noProof/>
        </w:rPr>
        <w:t>1.</w:t>
      </w:r>
      <w:r w:rsidR="00824A2D">
        <w:rPr>
          <w:noProof/>
        </w:rPr>
        <w:t xml:space="preserve"> To creat</w:t>
      </w:r>
      <w:r w:rsidR="00067396">
        <w:rPr>
          <w:noProof/>
        </w:rPr>
        <w:t xml:space="preserve">e a </w:t>
      </w:r>
      <w:r w:rsidR="00067396" w:rsidRPr="001267CB">
        <w:rPr>
          <w:i/>
          <w:noProof/>
        </w:rPr>
        <w:t>my_</w:t>
      </w:r>
      <w:r w:rsidR="00824A2D" w:rsidRPr="001267CB">
        <w:rPr>
          <w:i/>
          <w:noProof/>
        </w:rPr>
        <w:t xml:space="preserve">script </w:t>
      </w:r>
      <w:r w:rsidR="00824A2D">
        <w:rPr>
          <w:noProof/>
        </w:rPr>
        <w:t xml:space="preserve">file </w:t>
      </w:r>
      <w:r w:rsidR="001F3A1B">
        <w:rPr>
          <w:noProof/>
        </w:rPr>
        <w:t>with PBS standards</w:t>
      </w:r>
      <w:r w:rsidR="00E97C23">
        <w:rPr>
          <w:noProof/>
        </w:rPr>
        <w:t xml:space="preserve"> </w:t>
      </w:r>
    </w:p>
    <w:p w14:paraId="5F1B3F9C" w14:textId="298ECCF5" w:rsidR="001F3A1B" w:rsidRDefault="001267CB" w:rsidP="001267CB">
      <w:pPr>
        <w:pStyle w:val="ListParagraph"/>
        <w:spacing w:after="240"/>
        <w:ind w:left="1440" w:right="0"/>
        <w:rPr>
          <w:noProof/>
        </w:rPr>
      </w:pPr>
      <w:r>
        <w:rPr>
          <w:noProof/>
        </w:rPr>
        <w:t xml:space="preserve">2. </w:t>
      </w:r>
      <w:r w:rsidR="001F3A1B">
        <w:rPr>
          <w:noProof/>
        </w:rPr>
        <w:t xml:space="preserve">Using the qsub command </w:t>
      </w:r>
      <w:r w:rsidR="00E97C23">
        <w:rPr>
          <w:noProof/>
        </w:rPr>
        <w:t xml:space="preserve">the user needs to </w:t>
      </w:r>
      <w:r w:rsidR="001F3A1B">
        <w:rPr>
          <w:noProof/>
        </w:rPr>
        <w:t>su</w:t>
      </w:r>
      <w:r w:rsidR="00E97C23">
        <w:rPr>
          <w:noProof/>
        </w:rPr>
        <w:t>bmit</w:t>
      </w:r>
      <w:r w:rsidR="001F3A1B">
        <w:rPr>
          <w:noProof/>
        </w:rPr>
        <w:t xml:space="preserve"> </w:t>
      </w:r>
      <w:r w:rsidR="00500B07">
        <w:rPr>
          <w:noProof/>
        </w:rPr>
        <w:t xml:space="preserve">a single </w:t>
      </w:r>
      <w:r w:rsidR="001F3A1B">
        <w:rPr>
          <w:noProof/>
        </w:rPr>
        <w:t xml:space="preserve">job </w:t>
      </w:r>
      <w:r w:rsidR="00500B07">
        <w:rPr>
          <w:noProof/>
        </w:rPr>
        <w:t>is submitted on the application server</w:t>
      </w:r>
      <w:r w:rsidR="00E97C23">
        <w:rPr>
          <w:noProof/>
        </w:rPr>
        <w:t xml:space="preserve"> and the user </w:t>
      </w:r>
      <w:r w:rsidR="00F26DEE">
        <w:rPr>
          <w:noProof/>
        </w:rPr>
        <w:t>should submit own job i.e user s</w:t>
      </w:r>
      <w:r w:rsidR="00E97C23">
        <w:rPr>
          <w:noProof/>
        </w:rPr>
        <w:t>pecific submission.</w:t>
      </w:r>
    </w:p>
    <w:p w14:paraId="07DA1228" w14:textId="7102AC2F" w:rsidR="00500B07" w:rsidRDefault="00500B07" w:rsidP="00500B07">
      <w:pPr>
        <w:pStyle w:val="ListParagraph"/>
        <w:spacing w:after="240"/>
        <w:ind w:left="2160" w:right="0"/>
        <w:rPr>
          <w:i/>
          <w:noProof/>
        </w:rPr>
      </w:pPr>
      <w:r>
        <w:rPr>
          <w:i/>
          <w:noProof/>
        </w:rPr>
        <w:t>qsub my_script</w:t>
      </w:r>
    </w:p>
    <w:p w14:paraId="552417E2" w14:textId="20DA9C42" w:rsidR="001267CB" w:rsidRDefault="00933B2E" w:rsidP="00933B2E">
      <w:pPr>
        <w:pStyle w:val="ListParagraph"/>
        <w:spacing w:after="240"/>
        <w:ind w:left="1512" w:right="0"/>
        <w:rPr>
          <w:noProof/>
        </w:rPr>
      </w:pPr>
      <w:r>
        <w:rPr>
          <w:noProof/>
        </w:rPr>
        <w:t>3.</w:t>
      </w:r>
      <w:r w:rsidR="001934B6">
        <w:rPr>
          <w:noProof/>
        </w:rPr>
        <w:t>The user need to write the script name in the textbox and press submit button</w:t>
      </w:r>
    </w:p>
    <w:p w14:paraId="47738B12" w14:textId="7CE1B6C9" w:rsidR="00933B2E" w:rsidRDefault="00BE5774" w:rsidP="00EA7006">
      <w:pPr>
        <w:spacing w:after="240"/>
        <w:ind w:right="0"/>
        <w:rPr>
          <w:noProof/>
        </w:rPr>
      </w:pPr>
      <w:r>
        <w:rPr>
          <w:noProof/>
        </w:rPr>
        <w:t>E</w:t>
      </w:r>
      <w:r w:rsidR="00CC7FF3">
        <w:rPr>
          <w:noProof/>
        </w:rPr>
        <w:t>xpected result</w:t>
      </w:r>
      <w:r>
        <w:rPr>
          <w:noProof/>
        </w:rPr>
        <w:t>:</w:t>
      </w:r>
      <w:r w:rsidR="00933B2E">
        <w:rPr>
          <w:noProof/>
        </w:rPr>
        <w:t xml:space="preserve"> </w:t>
      </w:r>
    </w:p>
    <w:p w14:paraId="3C9DFE8E" w14:textId="4DCA9111" w:rsidR="00BE5774" w:rsidRDefault="00933B2E" w:rsidP="00933B2E">
      <w:pPr>
        <w:spacing w:after="240"/>
        <w:ind w:left="1440" w:right="0"/>
        <w:rPr>
          <w:noProof/>
        </w:rPr>
      </w:pPr>
      <w:r>
        <w:rPr>
          <w:noProof/>
        </w:rPr>
        <w:t>The job must be submitted successfully and the output should be displayed on job monitoring tool</w:t>
      </w:r>
    </w:p>
    <w:p w14:paraId="7C234774" w14:textId="190A0482" w:rsidR="00BE5774" w:rsidRDefault="00933B2E" w:rsidP="00EA7006">
      <w:pPr>
        <w:spacing w:after="240"/>
        <w:ind w:right="0"/>
        <w:rPr>
          <w:noProof/>
        </w:rPr>
      </w:pPr>
      <w:r>
        <w:rPr>
          <w:noProof/>
        </w:rPr>
        <w:lastRenderedPageBreak/>
        <w:t xml:space="preserve">Actual </w:t>
      </w:r>
      <w:r w:rsidR="00362412">
        <w:rPr>
          <w:noProof/>
        </w:rPr>
        <w:t>result</w:t>
      </w:r>
      <w:r w:rsidR="00A0051B">
        <w:rPr>
          <w:noProof/>
        </w:rPr>
        <w:t>:</w:t>
      </w:r>
    </w:p>
    <w:p w14:paraId="3D764271" w14:textId="77777777" w:rsidR="00283EC4" w:rsidRDefault="00933B2E" w:rsidP="00933B2E">
      <w:pPr>
        <w:spacing w:after="240"/>
        <w:ind w:left="1440" w:right="0"/>
        <w:rPr>
          <w:noProof/>
        </w:rPr>
      </w:pPr>
      <w:r>
        <w:rPr>
          <w:noProof/>
        </w:rPr>
        <w:t xml:space="preserve">The </w:t>
      </w:r>
      <w:r w:rsidR="00566417">
        <w:rPr>
          <w:noProof/>
        </w:rPr>
        <w:t xml:space="preserve">user’s </w:t>
      </w:r>
      <w:r>
        <w:rPr>
          <w:noProof/>
        </w:rPr>
        <w:t>job is submitted sucessfully and the output is displayed on job monitoring tool</w:t>
      </w:r>
      <w:r w:rsidR="00E97C23">
        <w:rPr>
          <w:noProof/>
        </w:rPr>
        <w:t xml:space="preserve"> </w:t>
      </w:r>
    </w:p>
    <w:p w14:paraId="098155F3" w14:textId="77777777" w:rsidR="007B5593" w:rsidRDefault="00283EC4" w:rsidP="007B5593">
      <w:pPr>
        <w:keepNext/>
        <w:spacing w:after="240"/>
        <w:ind w:left="1440" w:right="0"/>
      </w:pPr>
      <w:r>
        <w:rPr>
          <w:noProof/>
          <w:lang w:eastAsia="en-US"/>
        </w:rPr>
        <w:drawing>
          <wp:inline distT="0" distB="0" distL="0" distR="0" wp14:anchorId="03E0190B" wp14:editId="40760042">
            <wp:extent cx="4457700" cy="714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714375"/>
                    </a:xfrm>
                    <a:prstGeom prst="rect">
                      <a:avLst/>
                    </a:prstGeom>
                    <a:noFill/>
                    <a:ln>
                      <a:noFill/>
                    </a:ln>
                  </pic:spPr>
                </pic:pic>
              </a:graphicData>
            </a:graphic>
          </wp:inline>
        </w:drawing>
      </w:r>
    </w:p>
    <w:p w14:paraId="53DD93C1" w14:textId="5A748E66" w:rsidR="00933B2E" w:rsidRDefault="007B5593" w:rsidP="007B5593">
      <w:pPr>
        <w:pStyle w:val="Caption"/>
        <w:ind w:left="1440" w:firstLine="720"/>
        <w:rPr>
          <w:noProof/>
        </w:rPr>
      </w:pPr>
      <w:bookmarkStart w:id="69" w:name="_Toc453890706"/>
      <w:r>
        <w:t xml:space="preserve">Figure </w:t>
      </w:r>
      <w:fldSimple w:instr=" SEQ Figure \* ARABIC ">
        <w:r w:rsidR="005E6938">
          <w:rPr>
            <w:noProof/>
          </w:rPr>
          <w:t>14</w:t>
        </w:r>
      </w:fldSimple>
      <w:r>
        <w:t xml:space="preserve"> Putty output for qsub</w:t>
      </w:r>
      <w:bookmarkEnd w:id="69"/>
    </w:p>
    <w:p w14:paraId="0D8F08EF" w14:textId="77777777" w:rsidR="007B5593" w:rsidRDefault="001A3BD9" w:rsidP="007B5593">
      <w:pPr>
        <w:keepNext/>
        <w:spacing w:after="240"/>
        <w:ind w:right="0"/>
      </w:pPr>
      <w:r>
        <w:rPr>
          <w:noProof/>
          <w:lang w:eastAsia="en-US"/>
        </w:rPr>
        <w:drawing>
          <wp:inline distT="0" distB="0" distL="0" distR="0" wp14:anchorId="63A181E3" wp14:editId="2817D24A">
            <wp:extent cx="5943600" cy="447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14:paraId="6488AD01" w14:textId="7187491E" w:rsidR="001A3BD9" w:rsidRDefault="007B5593" w:rsidP="007B5593">
      <w:pPr>
        <w:pStyle w:val="Caption"/>
        <w:ind w:left="1440" w:firstLine="720"/>
        <w:rPr>
          <w:noProof/>
        </w:rPr>
      </w:pPr>
      <w:bookmarkStart w:id="70" w:name="_Toc453890707"/>
      <w:r>
        <w:t xml:space="preserve">Figure </w:t>
      </w:r>
      <w:fldSimple w:instr=" SEQ Figure \* ARABIC ">
        <w:r w:rsidR="005E6938">
          <w:rPr>
            <w:noProof/>
          </w:rPr>
          <w:t>15</w:t>
        </w:r>
      </w:fldSimple>
      <w:r>
        <w:t>: Server output for single qsub job</w:t>
      </w:r>
      <w:bookmarkEnd w:id="70"/>
    </w:p>
    <w:p w14:paraId="7AF10672" w14:textId="2E598F1C" w:rsidR="00BE5774" w:rsidRDefault="00933B2E" w:rsidP="00EA7006">
      <w:pPr>
        <w:spacing w:after="240"/>
        <w:ind w:right="0"/>
        <w:rPr>
          <w:noProof/>
        </w:rPr>
      </w:pPr>
      <w:r>
        <w:rPr>
          <w:noProof/>
        </w:rPr>
        <w:t xml:space="preserve"> </w:t>
      </w:r>
      <w:r w:rsidR="00BE5774">
        <w:rPr>
          <w:noProof/>
        </w:rPr>
        <w:t>Conclusion:</w:t>
      </w:r>
    </w:p>
    <w:p w14:paraId="3CD3F56C" w14:textId="39C07926" w:rsidR="00C3278C" w:rsidRDefault="00C677B3" w:rsidP="00566417">
      <w:pPr>
        <w:spacing w:after="240"/>
        <w:ind w:left="1440" w:right="0"/>
        <w:rPr>
          <w:noProof/>
        </w:rPr>
      </w:pPr>
      <w:r>
        <w:rPr>
          <w:noProof/>
        </w:rPr>
        <w:t>T</w:t>
      </w:r>
      <w:r w:rsidR="00566417">
        <w:rPr>
          <w:noProof/>
        </w:rPr>
        <w:t xml:space="preserve">he pbs operation of submitting a job is successful from the web application and does not need an another interface </w:t>
      </w:r>
      <w:r w:rsidR="00E97C23">
        <w:rPr>
          <w:noProof/>
        </w:rPr>
        <w:t xml:space="preserve">like PuTTY </w:t>
      </w:r>
      <w:r w:rsidR="00566417">
        <w:rPr>
          <w:noProof/>
        </w:rPr>
        <w:t>to submit a job on the application server.</w:t>
      </w:r>
      <w:r w:rsidR="00E97C23">
        <w:rPr>
          <w:noProof/>
        </w:rPr>
        <w:t xml:space="preserve"> It is userfriendly on montoring tool and the application is user specific.</w:t>
      </w:r>
      <w:r w:rsidR="00DA1BEE">
        <w:rPr>
          <w:noProof/>
        </w:rPr>
        <w:t xml:space="preserve"> The user has no more necessity to educate regarding usage of PuTTY and following with PBS commands.</w:t>
      </w:r>
    </w:p>
    <w:p w14:paraId="27F47AA7" w14:textId="77777777" w:rsidR="00647617" w:rsidRDefault="00647617" w:rsidP="00566417">
      <w:pPr>
        <w:spacing w:after="240"/>
        <w:ind w:left="1440" w:right="0"/>
        <w:rPr>
          <w:noProof/>
        </w:rPr>
      </w:pPr>
    </w:p>
    <w:p w14:paraId="60BB601B" w14:textId="1158DDE1" w:rsidR="00C747E7" w:rsidRDefault="00BE5774" w:rsidP="00D24F0A">
      <w:pPr>
        <w:pStyle w:val="Heading3"/>
        <w:rPr>
          <w:noProof/>
        </w:rPr>
      </w:pPr>
      <w:bookmarkStart w:id="71" w:name="_Toc453699864"/>
      <w:r>
        <w:rPr>
          <w:noProof/>
        </w:rPr>
        <w:t>6</w:t>
      </w:r>
      <w:r w:rsidR="008A2BB9">
        <w:rPr>
          <w:noProof/>
        </w:rPr>
        <w:t>.4.</w:t>
      </w:r>
      <w:r w:rsidR="006419AA">
        <w:rPr>
          <w:noProof/>
        </w:rPr>
        <w:t>2</w:t>
      </w:r>
      <w:r>
        <w:rPr>
          <w:noProof/>
        </w:rPr>
        <w:tab/>
        <w:t>Test Case 2</w:t>
      </w:r>
      <w:bookmarkEnd w:id="71"/>
    </w:p>
    <w:p w14:paraId="172ED321" w14:textId="77777777" w:rsidR="0047089A" w:rsidRDefault="0047089A" w:rsidP="0047089A">
      <w:pPr>
        <w:spacing w:after="240"/>
        <w:ind w:right="0"/>
        <w:rPr>
          <w:noProof/>
        </w:rPr>
      </w:pPr>
      <w:r>
        <w:rPr>
          <w:noProof/>
        </w:rPr>
        <w:t>Test data:</w:t>
      </w:r>
    </w:p>
    <w:p w14:paraId="7A666124" w14:textId="168BA9C2" w:rsidR="0047089A" w:rsidRDefault="0047089A" w:rsidP="0047089A">
      <w:pPr>
        <w:spacing w:after="240"/>
        <w:ind w:left="720" w:right="0" w:firstLine="720"/>
        <w:rPr>
          <w:noProof/>
        </w:rPr>
      </w:pPr>
      <w:r>
        <w:rPr>
          <w:noProof/>
        </w:rPr>
        <w:t xml:space="preserve">1. To create multiple a </w:t>
      </w:r>
      <w:r w:rsidRPr="001267CB">
        <w:rPr>
          <w:i/>
          <w:noProof/>
        </w:rPr>
        <w:t xml:space="preserve">my_script </w:t>
      </w:r>
      <w:r>
        <w:rPr>
          <w:noProof/>
        </w:rPr>
        <w:t xml:space="preserve">file with PBS standards </w:t>
      </w:r>
    </w:p>
    <w:p w14:paraId="44A99F35" w14:textId="278DCF97" w:rsidR="0047089A" w:rsidRDefault="0047089A" w:rsidP="0047089A">
      <w:pPr>
        <w:pStyle w:val="ListParagraph"/>
        <w:spacing w:after="240"/>
        <w:ind w:left="1440" w:right="0"/>
        <w:rPr>
          <w:noProof/>
        </w:rPr>
      </w:pPr>
      <w:r>
        <w:rPr>
          <w:noProof/>
        </w:rPr>
        <w:t xml:space="preserve">2. Using the qsub command the user needs to submit multiple job is submitted on the application server and the user </w:t>
      </w:r>
      <w:r w:rsidR="00191A15">
        <w:rPr>
          <w:noProof/>
        </w:rPr>
        <w:t>should submit own job i.e user s</w:t>
      </w:r>
      <w:r>
        <w:rPr>
          <w:noProof/>
        </w:rPr>
        <w:t>pecific submission.</w:t>
      </w:r>
    </w:p>
    <w:p w14:paraId="3A4D9B48" w14:textId="77777777" w:rsidR="0047089A" w:rsidRDefault="0047089A" w:rsidP="0047089A">
      <w:pPr>
        <w:pStyle w:val="ListParagraph"/>
        <w:spacing w:after="240"/>
        <w:ind w:left="2160" w:right="0"/>
        <w:rPr>
          <w:i/>
          <w:noProof/>
        </w:rPr>
      </w:pPr>
      <w:r>
        <w:rPr>
          <w:i/>
          <w:noProof/>
        </w:rPr>
        <w:t>qsub my_script</w:t>
      </w:r>
    </w:p>
    <w:p w14:paraId="4E4AE9A1" w14:textId="77777777" w:rsidR="0047089A" w:rsidRDefault="0047089A" w:rsidP="0047089A">
      <w:pPr>
        <w:pStyle w:val="ListParagraph"/>
        <w:spacing w:after="240"/>
        <w:ind w:left="1512" w:right="0"/>
        <w:rPr>
          <w:noProof/>
        </w:rPr>
      </w:pPr>
      <w:r>
        <w:rPr>
          <w:noProof/>
        </w:rPr>
        <w:lastRenderedPageBreak/>
        <w:t>3.The user need to write the script name in the textbox and press submit button</w:t>
      </w:r>
    </w:p>
    <w:p w14:paraId="2AF1A27A" w14:textId="77777777" w:rsidR="0047089A" w:rsidRDefault="0047089A" w:rsidP="0047089A">
      <w:pPr>
        <w:spacing w:after="240"/>
        <w:ind w:right="0"/>
        <w:rPr>
          <w:noProof/>
        </w:rPr>
      </w:pPr>
      <w:r>
        <w:rPr>
          <w:noProof/>
        </w:rPr>
        <w:t xml:space="preserve">Expected result: </w:t>
      </w:r>
    </w:p>
    <w:p w14:paraId="12F2E5C2" w14:textId="77777777" w:rsidR="0047089A" w:rsidRDefault="0047089A" w:rsidP="0047089A">
      <w:pPr>
        <w:spacing w:after="240"/>
        <w:ind w:left="1440" w:right="0"/>
        <w:rPr>
          <w:noProof/>
        </w:rPr>
      </w:pPr>
      <w:r>
        <w:rPr>
          <w:noProof/>
        </w:rPr>
        <w:t>The job must be submitted successfully and the output should be displayed on job monitoring tool</w:t>
      </w:r>
    </w:p>
    <w:p w14:paraId="0B65093D" w14:textId="77777777" w:rsidR="0047089A" w:rsidRDefault="0047089A" w:rsidP="0047089A">
      <w:pPr>
        <w:spacing w:after="240"/>
        <w:ind w:right="0"/>
        <w:rPr>
          <w:noProof/>
        </w:rPr>
      </w:pPr>
      <w:r>
        <w:rPr>
          <w:noProof/>
        </w:rPr>
        <w:t>Actual result:</w:t>
      </w:r>
    </w:p>
    <w:p w14:paraId="3E2020C2" w14:textId="2D86AE01" w:rsidR="0047089A" w:rsidRDefault="0047089A" w:rsidP="0047089A">
      <w:pPr>
        <w:spacing w:after="240"/>
        <w:ind w:left="1440" w:right="0"/>
        <w:rPr>
          <w:noProof/>
        </w:rPr>
      </w:pPr>
      <w:r>
        <w:rPr>
          <w:noProof/>
        </w:rPr>
        <w:t>The user’s multiple job is submitted sucessfully and the output is displayed on job monitoring tool but takes few seconds of time.</w:t>
      </w:r>
    </w:p>
    <w:p w14:paraId="12FF0EA9" w14:textId="77777777" w:rsidR="007B5593" w:rsidRDefault="00283EC4" w:rsidP="007B5593">
      <w:pPr>
        <w:keepNext/>
        <w:spacing w:after="240"/>
        <w:ind w:right="0"/>
      </w:pPr>
      <w:r>
        <w:rPr>
          <w:noProof/>
          <w:lang w:eastAsia="en-US"/>
        </w:rPr>
        <w:drawing>
          <wp:inline distT="0" distB="0" distL="0" distR="0" wp14:anchorId="0972E98A" wp14:editId="2CD77CC7">
            <wp:extent cx="5943600" cy="18288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2C9238AD" w14:textId="72AD235E" w:rsidR="00283EC4" w:rsidRDefault="007B5593" w:rsidP="007B5593">
      <w:pPr>
        <w:pStyle w:val="Caption"/>
        <w:ind w:left="720" w:firstLine="720"/>
        <w:rPr>
          <w:noProof/>
        </w:rPr>
      </w:pPr>
      <w:bookmarkStart w:id="72" w:name="_Toc453890708"/>
      <w:r>
        <w:t xml:space="preserve">Figure </w:t>
      </w:r>
      <w:fldSimple w:instr=" SEQ Figure \* ARABIC ">
        <w:r w:rsidR="005E6938">
          <w:rPr>
            <w:noProof/>
          </w:rPr>
          <w:t>16</w:t>
        </w:r>
      </w:fldSimple>
      <w:r w:rsidRPr="00194275">
        <w:t>: S</w:t>
      </w:r>
      <w:r>
        <w:t>erver</w:t>
      </w:r>
      <w:r w:rsidRPr="00194275">
        <w:t xml:space="preserve"> </w:t>
      </w:r>
      <w:r>
        <w:t xml:space="preserve">output for </w:t>
      </w:r>
      <w:r w:rsidRPr="00194275">
        <w:t xml:space="preserve"> </w:t>
      </w:r>
      <w:r>
        <w:t>multiple qsub jobs</w:t>
      </w:r>
      <w:bookmarkEnd w:id="72"/>
    </w:p>
    <w:p w14:paraId="27C4ED08" w14:textId="6FDD0009" w:rsidR="00BE5774" w:rsidRDefault="00BE5774" w:rsidP="00BE5774">
      <w:pPr>
        <w:spacing w:after="240"/>
        <w:ind w:right="0"/>
        <w:rPr>
          <w:noProof/>
        </w:rPr>
      </w:pPr>
      <w:r>
        <w:rPr>
          <w:noProof/>
        </w:rPr>
        <w:t>Conclusion:</w:t>
      </w:r>
    </w:p>
    <w:p w14:paraId="0C57591A" w14:textId="748C4A66" w:rsidR="0047089A" w:rsidRDefault="0047089A" w:rsidP="0047089A">
      <w:pPr>
        <w:spacing w:after="240"/>
        <w:ind w:left="1440" w:right="0"/>
        <w:rPr>
          <w:noProof/>
        </w:rPr>
      </w:pPr>
      <w:r w:rsidRPr="0047089A">
        <w:rPr>
          <w:noProof/>
        </w:rPr>
        <w:t>User can submit multiple jobs</w:t>
      </w:r>
      <w:r>
        <w:rPr>
          <w:noProof/>
        </w:rPr>
        <w:t xml:space="preserve"> from the frontend without any interface required for submission of job.</w:t>
      </w:r>
      <w:r w:rsidRPr="0047089A">
        <w:rPr>
          <w:noProof/>
        </w:rPr>
        <w:t xml:space="preserve"> </w:t>
      </w:r>
      <w:r>
        <w:rPr>
          <w:noProof/>
        </w:rPr>
        <w:t>It is userfriendly on monitoring tool and the application is user specific.</w:t>
      </w:r>
    </w:p>
    <w:p w14:paraId="450F16CD" w14:textId="77777777" w:rsidR="00030681" w:rsidRDefault="00030681" w:rsidP="0047089A">
      <w:pPr>
        <w:spacing w:after="240"/>
        <w:ind w:left="1440" w:right="0"/>
        <w:rPr>
          <w:noProof/>
        </w:rPr>
      </w:pPr>
    </w:p>
    <w:p w14:paraId="35715608" w14:textId="657B8380" w:rsidR="009F3BD1" w:rsidRDefault="008470CB" w:rsidP="00D24F0A">
      <w:pPr>
        <w:pStyle w:val="Heading3"/>
        <w:rPr>
          <w:noProof/>
        </w:rPr>
      </w:pPr>
      <w:bookmarkStart w:id="73" w:name="_Toc453699865"/>
      <w:r>
        <w:rPr>
          <w:noProof/>
        </w:rPr>
        <w:t>6.4</w:t>
      </w:r>
      <w:r w:rsidR="009118AC">
        <w:rPr>
          <w:noProof/>
        </w:rPr>
        <w:t>.3</w:t>
      </w:r>
      <w:r w:rsidR="009F3BD1">
        <w:rPr>
          <w:noProof/>
        </w:rPr>
        <w:tab/>
        <w:t>Test Case 3</w:t>
      </w:r>
      <w:bookmarkEnd w:id="73"/>
    </w:p>
    <w:p w14:paraId="54FD4B90" w14:textId="77777777" w:rsidR="00B521E9" w:rsidRDefault="009F3BD1" w:rsidP="009F3BD1">
      <w:pPr>
        <w:spacing w:after="240"/>
        <w:ind w:right="0"/>
        <w:rPr>
          <w:noProof/>
        </w:rPr>
      </w:pPr>
      <w:r>
        <w:rPr>
          <w:noProof/>
        </w:rPr>
        <w:t xml:space="preserve">Test </w:t>
      </w:r>
      <w:r w:rsidR="00B521E9">
        <w:rPr>
          <w:noProof/>
        </w:rPr>
        <w:t>data</w:t>
      </w:r>
      <w:r>
        <w:rPr>
          <w:noProof/>
        </w:rPr>
        <w:t>:</w:t>
      </w:r>
      <w:r w:rsidR="00F9248B">
        <w:rPr>
          <w:noProof/>
        </w:rPr>
        <w:tab/>
      </w:r>
      <w:r w:rsidR="00B521E9">
        <w:rPr>
          <w:noProof/>
        </w:rPr>
        <w:tab/>
      </w:r>
    </w:p>
    <w:p w14:paraId="58ED22A2" w14:textId="77777777" w:rsidR="00B521E9" w:rsidRDefault="00B521E9" w:rsidP="00B521E9">
      <w:pPr>
        <w:pStyle w:val="ListParagraph"/>
        <w:numPr>
          <w:ilvl w:val="0"/>
          <w:numId w:val="16"/>
        </w:numPr>
        <w:spacing w:after="240"/>
        <w:ind w:right="0"/>
        <w:rPr>
          <w:noProof/>
        </w:rPr>
      </w:pPr>
      <w:r>
        <w:rPr>
          <w:noProof/>
        </w:rPr>
        <w:t xml:space="preserve">To create no script file </w:t>
      </w:r>
    </w:p>
    <w:p w14:paraId="57FE334B" w14:textId="3BF8B9EE" w:rsidR="009F3BD1" w:rsidRDefault="00B521E9" w:rsidP="00B521E9">
      <w:pPr>
        <w:pStyle w:val="ListParagraph"/>
        <w:numPr>
          <w:ilvl w:val="0"/>
          <w:numId w:val="16"/>
        </w:numPr>
        <w:spacing w:after="240"/>
        <w:ind w:right="0"/>
        <w:rPr>
          <w:noProof/>
        </w:rPr>
      </w:pPr>
      <w:r>
        <w:rPr>
          <w:noProof/>
        </w:rPr>
        <w:t>No submission of jobs or submission of non existing jobs.</w:t>
      </w:r>
    </w:p>
    <w:p w14:paraId="5515C80F" w14:textId="00D0E125" w:rsidR="009F3BD1" w:rsidRDefault="009F3BD1" w:rsidP="009F3BD1">
      <w:pPr>
        <w:spacing w:after="240"/>
        <w:ind w:right="0"/>
        <w:rPr>
          <w:noProof/>
        </w:rPr>
      </w:pPr>
      <w:r>
        <w:rPr>
          <w:noProof/>
        </w:rPr>
        <w:lastRenderedPageBreak/>
        <w:t>E</w:t>
      </w:r>
      <w:r w:rsidR="00B521E9">
        <w:rPr>
          <w:noProof/>
        </w:rPr>
        <w:t>xpected result</w:t>
      </w:r>
      <w:r>
        <w:rPr>
          <w:noProof/>
        </w:rPr>
        <w:t>:</w:t>
      </w:r>
    </w:p>
    <w:p w14:paraId="6859F5FF" w14:textId="442FC2DF" w:rsidR="00B521E9" w:rsidRDefault="00B521E9" w:rsidP="00B521E9">
      <w:pPr>
        <w:spacing w:after="240"/>
        <w:ind w:left="1440" w:right="0" w:hanging="1440"/>
        <w:rPr>
          <w:noProof/>
        </w:rPr>
      </w:pPr>
      <w:r>
        <w:rPr>
          <w:noProof/>
        </w:rPr>
        <w:tab/>
        <w:t xml:space="preserve">To display no data </w:t>
      </w:r>
      <w:r w:rsidR="007B759C">
        <w:rPr>
          <w:noProof/>
        </w:rPr>
        <w:t xml:space="preserve">found </w:t>
      </w:r>
      <w:r>
        <w:rPr>
          <w:noProof/>
        </w:rPr>
        <w:t>f</w:t>
      </w:r>
      <w:r w:rsidR="007B759C">
        <w:rPr>
          <w:noProof/>
        </w:rPr>
        <w:t>or creation of jobs</w:t>
      </w:r>
      <w:r>
        <w:rPr>
          <w:noProof/>
        </w:rPr>
        <w:t xml:space="preserve"> without validation control </w:t>
      </w:r>
      <w:r w:rsidR="007B759C">
        <w:rPr>
          <w:noProof/>
        </w:rPr>
        <w:t xml:space="preserve">on actual job displayed </w:t>
      </w:r>
      <w:r>
        <w:rPr>
          <w:noProof/>
        </w:rPr>
        <w:t>because the page displays live data</w:t>
      </w:r>
      <w:r w:rsidR="007B759C">
        <w:rPr>
          <w:noProof/>
        </w:rPr>
        <w:t>. Just a validation for user to understand there was no such file.</w:t>
      </w:r>
    </w:p>
    <w:p w14:paraId="3FA8D9DD" w14:textId="67671117" w:rsidR="009F3BD1" w:rsidRDefault="00B521E9" w:rsidP="009F3BD1">
      <w:pPr>
        <w:spacing w:after="240"/>
        <w:ind w:right="0"/>
        <w:rPr>
          <w:noProof/>
        </w:rPr>
      </w:pPr>
      <w:r>
        <w:rPr>
          <w:noProof/>
        </w:rPr>
        <w:t>Actual r</w:t>
      </w:r>
      <w:r w:rsidR="009F3BD1">
        <w:rPr>
          <w:noProof/>
        </w:rPr>
        <w:t>esult:</w:t>
      </w:r>
    </w:p>
    <w:p w14:paraId="78078EEC" w14:textId="2D6CA52D" w:rsidR="00064D9F" w:rsidRDefault="00064D9F" w:rsidP="009F3BD1">
      <w:pPr>
        <w:spacing w:after="240"/>
        <w:ind w:right="0"/>
        <w:rPr>
          <w:noProof/>
        </w:rPr>
      </w:pPr>
      <w:r>
        <w:rPr>
          <w:noProof/>
        </w:rPr>
        <w:tab/>
      </w:r>
      <w:r>
        <w:rPr>
          <w:noProof/>
        </w:rPr>
        <w:tab/>
      </w:r>
      <w:r>
        <w:rPr>
          <w:noProof/>
          <w:lang w:eastAsia="en-US"/>
        </w:rPr>
        <w:drawing>
          <wp:inline distT="0" distB="0" distL="0" distR="0" wp14:anchorId="3C09679F" wp14:editId="55730613">
            <wp:extent cx="3657600" cy="194064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d - Copy.png"/>
                    <pic:cNvPicPr/>
                  </pic:nvPicPr>
                  <pic:blipFill>
                    <a:blip r:embed="rId37"/>
                    <a:stretch>
                      <a:fillRect/>
                    </a:stretch>
                  </pic:blipFill>
                  <pic:spPr>
                    <a:xfrm>
                      <a:off x="0" y="0"/>
                      <a:ext cx="3701644" cy="1964013"/>
                    </a:xfrm>
                    <a:prstGeom prst="rect">
                      <a:avLst/>
                    </a:prstGeom>
                  </pic:spPr>
                </pic:pic>
              </a:graphicData>
            </a:graphic>
          </wp:inline>
        </w:drawing>
      </w:r>
    </w:p>
    <w:p w14:paraId="4BBADB23" w14:textId="4FF29A7D" w:rsidR="009F3BD1" w:rsidRDefault="009F3BD1" w:rsidP="009F3BD1">
      <w:pPr>
        <w:spacing w:after="240"/>
        <w:ind w:right="0"/>
        <w:rPr>
          <w:noProof/>
        </w:rPr>
      </w:pPr>
      <w:r>
        <w:rPr>
          <w:noProof/>
        </w:rPr>
        <w:t>Conclusion:</w:t>
      </w:r>
    </w:p>
    <w:p w14:paraId="291D8348" w14:textId="346E1641" w:rsidR="00AE1942" w:rsidRDefault="0072336F" w:rsidP="00811EB5">
      <w:pPr>
        <w:spacing w:after="240"/>
        <w:ind w:left="1440" w:right="0"/>
        <w:rPr>
          <w:noProof/>
        </w:rPr>
      </w:pPr>
      <w:r>
        <w:rPr>
          <w:noProof/>
        </w:rPr>
        <w:t>On searching a non existing job the notification of “no job found….try again” is displayed and in the section on actual jobs displayed you won’t view any result because there isn’t one.</w:t>
      </w:r>
    </w:p>
    <w:p w14:paraId="7E589573" w14:textId="77777777" w:rsidR="00647617" w:rsidRPr="000E630F" w:rsidRDefault="00647617" w:rsidP="00811EB5">
      <w:pPr>
        <w:spacing w:after="240"/>
        <w:ind w:left="1440" w:right="0"/>
        <w:rPr>
          <w:noProof/>
        </w:rPr>
      </w:pPr>
    </w:p>
    <w:p w14:paraId="2255CD3F" w14:textId="7778A7D1" w:rsidR="00CC5D8E" w:rsidRPr="00D24F0A" w:rsidRDefault="00970D07" w:rsidP="00D24F0A">
      <w:pPr>
        <w:pStyle w:val="Heading2"/>
        <w:rPr>
          <w:noProof/>
        </w:rPr>
      </w:pPr>
      <w:bookmarkStart w:id="74" w:name="_Toc453699866"/>
      <w:r w:rsidRPr="00D24F0A">
        <w:rPr>
          <w:noProof/>
        </w:rPr>
        <w:t>6.5</w:t>
      </w:r>
      <w:r w:rsidR="00CC5D8E" w:rsidRPr="00D24F0A">
        <w:rPr>
          <w:noProof/>
        </w:rPr>
        <w:tab/>
      </w:r>
      <w:r w:rsidR="00F9248B" w:rsidRPr="00D24F0A">
        <w:rPr>
          <w:noProof/>
        </w:rPr>
        <w:t>Test Case Scenario</w:t>
      </w:r>
      <w:r w:rsidR="00F9248B">
        <w:rPr>
          <w:noProof/>
        </w:rPr>
        <w:t>:</w:t>
      </w:r>
      <w:r w:rsidR="00F9248B">
        <w:rPr>
          <w:noProof/>
        </w:rPr>
        <w:tab/>
      </w:r>
      <w:r w:rsidR="000564CB" w:rsidRPr="00D24F0A">
        <w:rPr>
          <w:noProof/>
        </w:rPr>
        <w:t>Integration testing for qstat command</w:t>
      </w:r>
      <w:bookmarkEnd w:id="74"/>
    </w:p>
    <w:p w14:paraId="3311BEA8" w14:textId="43C9CC9B" w:rsidR="00CC5D8E" w:rsidRDefault="00CC5D8E" w:rsidP="00F9248B">
      <w:pPr>
        <w:spacing w:after="240"/>
        <w:ind w:right="0"/>
        <w:rPr>
          <w:noProof/>
        </w:rPr>
      </w:pPr>
      <w:r>
        <w:rPr>
          <w:noProof/>
        </w:rPr>
        <w:t>Test Case Description:</w:t>
      </w:r>
    </w:p>
    <w:p w14:paraId="2FBB225D" w14:textId="6107DA00" w:rsidR="00CC5D8E" w:rsidRDefault="000564CB" w:rsidP="00811EB5">
      <w:pPr>
        <w:spacing w:after="240"/>
        <w:ind w:left="1440" w:right="0" w:hanging="2160"/>
        <w:rPr>
          <w:noProof/>
        </w:rPr>
      </w:pPr>
      <w:r>
        <w:rPr>
          <w:noProof/>
        </w:rPr>
        <w:tab/>
        <w:t>The job file</w:t>
      </w:r>
      <w:r w:rsidR="00B10E21">
        <w:rPr>
          <w:noProof/>
        </w:rPr>
        <w:t>s</w:t>
      </w:r>
      <w:r>
        <w:rPr>
          <w:noProof/>
        </w:rPr>
        <w:t xml:space="preserve"> sent by the user needs to be submitted by the qsub command</w:t>
      </w:r>
      <w:r w:rsidR="00B10E21">
        <w:rPr>
          <w:noProof/>
        </w:rPr>
        <w:t xml:space="preserve"> and view it </w:t>
      </w:r>
      <w:r>
        <w:rPr>
          <w:noProof/>
        </w:rPr>
        <w:t xml:space="preserve">. To test </w:t>
      </w:r>
      <w:r w:rsidR="00B10E21">
        <w:rPr>
          <w:noProof/>
        </w:rPr>
        <w:t xml:space="preserve">when the scenario of displaying </w:t>
      </w:r>
      <w:r>
        <w:rPr>
          <w:noProof/>
        </w:rPr>
        <w:t>a single job</w:t>
      </w:r>
      <w:r w:rsidR="00B10E21">
        <w:rPr>
          <w:noProof/>
        </w:rPr>
        <w:t xml:space="preserve"> or multiple jobs </w:t>
      </w:r>
      <w:r>
        <w:rPr>
          <w:noProof/>
        </w:rPr>
        <w:t>on the application server.</w:t>
      </w:r>
      <w:r w:rsidRPr="00E97C23">
        <w:rPr>
          <w:noProof/>
        </w:rPr>
        <w:t xml:space="preserve"> </w:t>
      </w:r>
      <w:r>
        <w:rPr>
          <w:noProof/>
        </w:rPr>
        <w:t>It does not need an another interface like</w:t>
      </w:r>
      <w:r w:rsidR="00B10E21">
        <w:rPr>
          <w:noProof/>
        </w:rPr>
        <w:t xml:space="preserve"> PuTTY to monitor </w:t>
      </w:r>
      <w:r>
        <w:rPr>
          <w:noProof/>
        </w:rPr>
        <w:t>a job on the application server. It is userfriendly on montoring tool and the application is user specific</w:t>
      </w:r>
      <w:r w:rsidR="00B10E21">
        <w:rPr>
          <w:noProof/>
        </w:rPr>
        <w:t xml:space="preserve"> with an option of sorting as per status</w:t>
      </w:r>
      <w:r>
        <w:rPr>
          <w:noProof/>
        </w:rPr>
        <w:t>.</w:t>
      </w:r>
      <w:r w:rsidR="00B10E21">
        <w:rPr>
          <w:noProof/>
        </w:rPr>
        <w:t xml:space="preserve"> Suppose to display</w:t>
      </w:r>
      <w:r>
        <w:rPr>
          <w:noProof/>
        </w:rPr>
        <w:t xml:space="preserve"> a job script file name </w:t>
      </w:r>
      <w:r>
        <w:rPr>
          <w:i/>
          <w:noProof/>
        </w:rPr>
        <w:t xml:space="preserve">my_script </w:t>
      </w:r>
      <w:r>
        <w:rPr>
          <w:noProof/>
        </w:rPr>
        <w:t>is to be submitted.</w:t>
      </w:r>
    </w:p>
    <w:p w14:paraId="5BB4A4C8" w14:textId="327A66D9" w:rsidR="00CC5D8E" w:rsidRDefault="00FD34EC" w:rsidP="00D24F0A">
      <w:pPr>
        <w:pStyle w:val="Heading3"/>
        <w:rPr>
          <w:noProof/>
        </w:rPr>
      </w:pPr>
      <w:bookmarkStart w:id="75" w:name="_Toc453699867"/>
      <w:r>
        <w:rPr>
          <w:noProof/>
        </w:rPr>
        <w:lastRenderedPageBreak/>
        <w:t>6.5.1</w:t>
      </w:r>
      <w:r w:rsidR="004C3B06">
        <w:rPr>
          <w:noProof/>
        </w:rPr>
        <w:tab/>
        <w:t>Test Case 1</w:t>
      </w:r>
      <w:bookmarkEnd w:id="75"/>
    </w:p>
    <w:p w14:paraId="5C9F0945" w14:textId="77777777" w:rsidR="000A3366" w:rsidRDefault="00CC5D8E" w:rsidP="00F9248B">
      <w:pPr>
        <w:spacing w:after="240"/>
        <w:ind w:right="0"/>
        <w:rPr>
          <w:noProof/>
        </w:rPr>
      </w:pPr>
      <w:r>
        <w:rPr>
          <w:noProof/>
        </w:rPr>
        <w:t>Test data:</w:t>
      </w:r>
      <w:r>
        <w:rPr>
          <w:noProof/>
        </w:rPr>
        <w:tab/>
      </w:r>
    </w:p>
    <w:p w14:paraId="0D69949A" w14:textId="351B9CB9" w:rsidR="00F9248B" w:rsidRDefault="000A3366" w:rsidP="000A3366">
      <w:pPr>
        <w:pStyle w:val="ListParagraph"/>
        <w:numPr>
          <w:ilvl w:val="0"/>
          <w:numId w:val="17"/>
        </w:numPr>
        <w:spacing w:after="240"/>
        <w:ind w:right="0"/>
        <w:rPr>
          <w:noProof/>
        </w:rPr>
      </w:pPr>
      <w:r>
        <w:rPr>
          <w:noProof/>
        </w:rPr>
        <w:t>To test monitoring a single job in the section of actuals jobs displayed</w:t>
      </w:r>
    </w:p>
    <w:p w14:paraId="374FF02B" w14:textId="356C74C0" w:rsidR="000A3366" w:rsidRDefault="000A3366" w:rsidP="000A3366">
      <w:pPr>
        <w:pStyle w:val="ListParagraph"/>
        <w:numPr>
          <w:ilvl w:val="0"/>
          <w:numId w:val="17"/>
        </w:numPr>
        <w:spacing w:after="240"/>
        <w:ind w:right="0"/>
        <w:rPr>
          <w:noProof/>
        </w:rPr>
      </w:pPr>
      <w:r>
        <w:rPr>
          <w:noProof/>
        </w:rPr>
        <w:t>After successfully submission of job it should be brought to the frontend throught the application server response</w:t>
      </w:r>
      <w:r w:rsidR="00191A15">
        <w:rPr>
          <w:noProof/>
        </w:rPr>
        <w:t>.</w:t>
      </w:r>
    </w:p>
    <w:p w14:paraId="12543D68" w14:textId="278B0404" w:rsidR="000A3366" w:rsidRDefault="000A3366" w:rsidP="000A3366">
      <w:pPr>
        <w:pStyle w:val="ListParagraph"/>
        <w:spacing w:after="240"/>
        <w:ind w:left="1440" w:right="0"/>
        <w:rPr>
          <w:i/>
          <w:noProof/>
        </w:rPr>
      </w:pPr>
      <w:r>
        <w:rPr>
          <w:i/>
          <w:noProof/>
        </w:rPr>
        <w:t>qstat -wans</w:t>
      </w:r>
    </w:p>
    <w:p w14:paraId="1B25DA08" w14:textId="72FEF186" w:rsidR="000A3366" w:rsidRPr="000A3366" w:rsidRDefault="00191A15" w:rsidP="000A3366">
      <w:pPr>
        <w:pStyle w:val="ListParagraph"/>
        <w:spacing w:after="240"/>
        <w:ind w:left="1440" w:right="0"/>
        <w:rPr>
          <w:noProof/>
        </w:rPr>
      </w:pPr>
      <w:r>
        <w:rPr>
          <w:noProof/>
        </w:rPr>
        <w:t xml:space="preserve">In Putty the command </w:t>
      </w:r>
      <w:r w:rsidR="000A3366">
        <w:rPr>
          <w:noProof/>
        </w:rPr>
        <w:t xml:space="preserve">is used </w:t>
      </w:r>
      <w:r>
        <w:rPr>
          <w:noProof/>
        </w:rPr>
        <w:t>which gives indetailed information about job, it’s status.</w:t>
      </w:r>
    </w:p>
    <w:p w14:paraId="7F582A10" w14:textId="64C7947E" w:rsidR="000A3366" w:rsidRDefault="00191A15" w:rsidP="00793FF9">
      <w:pPr>
        <w:pStyle w:val="ListParagraph"/>
        <w:numPr>
          <w:ilvl w:val="0"/>
          <w:numId w:val="17"/>
        </w:numPr>
        <w:spacing w:after="240"/>
        <w:ind w:left="1440" w:right="0"/>
        <w:rPr>
          <w:noProof/>
        </w:rPr>
      </w:pPr>
      <w:r>
        <w:rPr>
          <w:noProof/>
        </w:rPr>
        <w:t>Sorting according to the user selected status like running, held, queued, suspended, waiting, error.</w:t>
      </w:r>
    </w:p>
    <w:p w14:paraId="2EC96925" w14:textId="62BF3725" w:rsidR="00F9248B" w:rsidRDefault="00CC5D8E" w:rsidP="00F9248B">
      <w:pPr>
        <w:spacing w:after="240"/>
        <w:ind w:right="0"/>
        <w:rPr>
          <w:noProof/>
        </w:rPr>
      </w:pPr>
      <w:r>
        <w:rPr>
          <w:noProof/>
        </w:rPr>
        <w:t>Expected result</w:t>
      </w:r>
      <w:r w:rsidR="00F9248B">
        <w:rPr>
          <w:noProof/>
        </w:rPr>
        <w:t>:</w:t>
      </w:r>
    </w:p>
    <w:p w14:paraId="5CB36766" w14:textId="2603052B" w:rsidR="00191A15" w:rsidRDefault="00191A15" w:rsidP="003D316D">
      <w:pPr>
        <w:spacing w:after="240"/>
        <w:ind w:left="810" w:right="0"/>
        <w:rPr>
          <w:noProof/>
        </w:rPr>
      </w:pPr>
      <w:r>
        <w:rPr>
          <w:noProof/>
        </w:rPr>
        <w:tab/>
      </w:r>
      <w:r w:rsidR="00A8203E">
        <w:rPr>
          <w:noProof/>
        </w:rPr>
        <w:t>To monitor a</w:t>
      </w:r>
      <w:r>
        <w:rPr>
          <w:noProof/>
        </w:rPr>
        <w:t xml:space="preserve"> job</w:t>
      </w:r>
      <w:r w:rsidR="00A8203E">
        <w:rPr>
          <w:noProof/>
        </w:rPr>
        <w:t xml:space="preserve"> as per it’s status</w:t>
      </w:r>
    </w:p>
    <w:p w14:paraId="7FD38D6D" w14:textId="18C8EBD4" w:rsidR="00F9248B" w:rsidRDefault="00CC5D8E" w:rsidP="00F9248B">
      <w:pPr>
        <w:spacing w:after="240"/>
        <w:ind w:right="0"/>
        <w:rPr>
          <w:noProof/>
        </w:rPr>
      </w:pPr>
      <w:r>
        <w:rPr>
          <w:noProof/>
        </w:rPr>
        <w:t>Actual r</w:t>
      </w:r>
      <w:r w:rsidR="00F9248B">
        <w:rPr>
          <w:noProof/>
        </w:rPr>
        <w:t>esult:</w:t>
      </w:r>
    </w:p>
    <w:p w14:paraId="3F312F04" w14:textId="77777777" w:rsidR="007B5593" w:rsidRDefault="000528DB" w:rsidP="007B5593">
      <w:pPr>
        <w:keepNext/>
        <w:spacing w:after="240"/>
        <w:ind w:right="0"/>
      </w:pPr>
      <w:r>
        <w:rPr>
          <w:noProof/>
          <w:lang w:eastAsia="en-US"/>
        </w:rPr>
        <w:drawing>
          <wp:inline distT="0" distB="0" distL="0" distR="0" wp14:anchorId="3D2A6759" wp14:editId="56615F91">
            <wp:extent cx="5923280" cy="196532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3280" cy="1965325"/>
                    </a:xfrm>
                    <a:prstGeom prst="rect">
                      <a:avLst/>
                    </a:prstGeom>
                    <a:noFill/>
                    <a:ln>
                      <a:noFill/>
                    </a:ln>
                  </pic:spPr>
                </pic:pic>
              </a:graphicData>
            </a:graphic>
          </wp:inline>
        </w:drawing>
      </w:r>
    </w:p>
    <w:p w14:paraId="6F0BE4FA" w14:textId="1DCCEFED" w:rsidR="000528DB" w:rsidRDefault="007B5593" w:rsidP="007B5593">
      <w:pPr>
        <w:pStyle w:val="Caption"/>
        <w:ind w:left="1440" w:firstLine="720"/>
        <w:rPr>
          <w:noProof/>
        </w:rPr>
      </w:pPr>
      <w:bookmarkStart w:id="76" w:name="_Toc453890709"/>
      <w:r>
        <w:t xml:space="preserve">Figure </w:t>
      </w:r>
      <w:fldSimple w:instr=" SEQ Figure \* ARABIC ">
        <w:r w:rsidR="005E6938">
          <w:rPr>
            <w:noProof/>
          </w:rPr>
          <w:t>17</w:t>
        </w:r>
      </w:fldSimple>
      <w:r>
        <w:t xml:space="preserve">: Server </w:t>
      </w:r>
      <w:r>
        <w:rPr>
          <w:noProof/>
        </w:rPr>
        <w:t xml:space="preserve"> output for qstat</w:t>
      </w:r>
      <w:bookmarkEnd w:id="76"/>
    </w:p>
    <w:p w14:paraId="71E57865" w14:textId="5128F78D" w:rsidR="00F9248B" w:rsidRDefault="00F9248B" w:rsidP="00F9248B">
      <w:pPr>
        <w:spacing w:after="240"/>
        <w:ind w:right="0"/>
        <w:rPr>
          <w:noProof/>
        </w:rPr>
      </w:pPr>
      <w:r>
        <w:rPr>
          <w:noProof/>
        </w:rPr>
        <w:t>Conclusion:</w:t>
      </w:r>
    </w:p>
    <w:p w14:paraId="2BADAA26" w14:textId="7B8691E1" w:rsidR="00A8203E" w:rsidRDefault="00A8203E" w:rsidP="003D316D">
      <w:pPr>
        <w:spacing w:after="240"/>
        <w:ind w:left="1440" w:right="0" w:hanging="1440"/>
        <w:rPr>
          <w:noProof/>
        </w:rPr>
      </w:pPr>
      <w:r>
        <w:rPr>
          <w:noProof/>
        </w:rPr>
        <w:tab/>
      </w:r>
      <w:r w:rsidR="00793FF9">
        <w:rPr>
          <w:noProof/>
        </w:rPr>
        <w:t xml:space="preserve">On the monitoring tool, the </w:t>
      </w:r>
      <w:r w:rsidR="003D316D">
        <w:rPr>
          <w:noProof/>
        </w:rPr>
        <w:t xml:space="preserve">qstat command is utilized to monitor a job and also sorted as per status. </w:t>
      </w:r>
    </w:p>
    <w:p w14:paraId="0B48A6D1" w14:textId="1E77B55B" w:rsidR="00F9248B" w:rsidRDefault="00FD34EC" w:rsidP="00D24F0A">
      <w:pPr>
        <w:pStyle w:val="Heading3"/>
        <w:rPr>
          <w:noProof/>
        </w:rPr>
      </w:pPr>
      <w:bookmarkStart w:id="77" w:name="_Toc453699868"/>
      <w:r>
        <w:rPr>
          <w:noProof/>
        </w:rPr>
        <w:lastRenderedPageBreak/>
        <w:t>6.5.2</w:t>
      </w:r>
      <w:r w:rsidR="004C3B06">
        <w:rPr>
          <w:noProof/>
        </w:rPr>
        <w:tab/>
        <w:t>Test Case 2</w:t>
      </w:r>
      <w:bookmarkEnd w:id="77"/>
    </w:p>
    <w:p w14:paraId="2717C1FB" w14:textId="77777777" w:rsidR="003D316D" w:rsidRDefault="0015450A" w:rsidP="00F9248B">
      <w:pPr>
        <w:spacing w:after="240"/>
        <w:ind w:right="0"/>
        <w:rPr>
          <w:noProof/>
        </w:rPr>
      </w:pPr>
      <w:r>
        <w:rPr>
          <w:noProof/>
        </w:rPr>
        <w:t>Test data</w:t>
      </w:r>
      <w:r w:rsidR="00F9248B">
        <w:rPr>
          <w:noProof/>
        </w:rPr>
        <w:t>:</w:t>
      </w:r>
      <w:r w:rsidR="00F9248B">
        <w:rPr>
          <w:noProof/>
        </w:rPr>
        <w:tab/>
      </w:r>
      <w:r w:rsidR="000528DB">
        <w:rPr>
          <w:noProof/>
        </w:rPr>
        <w:tab/>
      </w:r>
    </w:p>
    <w:p w14:paraId="7D345798" w14:textId="01FE708E" w:rsidR="00F9248B" w:rsidRDefault="00E935F0" w:rsidP="003D316D">
      <w:pPr>
        <w:pStyle w:val="ListParagraph"/>
        <w:numPr>
          <w:ilvl w:val="0"/>
          <w:numId w:val="18"/>
        </w:numPr>
        <w:spacing w:after="240"/>
        <w:ind w:right="0"/>
        <w:rPr>
          <w:noProof/>
        </w:rPr>
      </w:pPr>
      <w:r>
        <w:rPr>
          <w:noProof/>
        </w:rPr>
        <w:t xml:space="preserve">To monitor </w:t>
      </w:r>
      <w:r w:rsidR="003D316D">
        <w:rPr>
          <w:noProof/>
        </w:rPr>
        <w:t xml:space="preserve">multiple jobs </w:t>
      </w:r>
      <w:r>
        <w:rPr>
          <w:noProof/>
        </w:rPr>
        <w:t xml:space="preserve">in the section of actual jobs </w:t>
      </w:r>
      <w:r w:rsidR="00580925">
        <w:rPr>
          <w:noProof/>
        </w:rPr>
        <w:t>displayed.</w:t>
      </w:r>
    </w:p>
    <w:p w14:paraId="1930B5DB" w14:textId="0D86465B" w:rsidR="00580925" w:rsidRDefault="00580925" w:rsidP="003D316D">
      <w:pPr>
        <w:pStyle w:val="ListParagraph"/>
        <w:numPr>
          <w:ilvl w:val="0"/>
          <w:numId w:val="18"/>
        </w:numPr>
        <w:spacing w:after="240"/>
        <w:ind w:right="0"/>
        <w:rPr>
          <w:noProof/>
        </w:rPr>
      </w:pPr>
      <w:r>
        <w:rPr>
          <w:noProof/>
        </w:rPr>
        <w:t xml:space="preserve">After successful submission of multiple jobs, it should be visible on frontend. </w:t>
      </w:r>
    </w:p>
    <w:p w14:paraId="7345C80E" w14:textId="689797B1" w:rsidR="00580925" w:rsidRDefault="00580925" w:rsidP="003D316D">
      <w:pPr>
        <w:pStyle w:val="ListParagraph"/>
        <w:numPr>
          <w:ilvl w:val="0"/>
          <w:numId w:val="18"/>
        </w:numPr>
        <w:spacing w:after="240"/>
        <w:ind w:right="0"/>
        <w:rPr>
          <w:noProof/>
        </w:rPr>
      </w:pPr>
      <w:r>
        <w:rPr>
          <w:noProof/>
        </w:rPr>
        <w:t>Sorting according to status.</w:t>
      </w:r>
    </w:p>
    <w:p w14:paraId="193115C7" w14:textId="29AB3125" w:rsidR="004C3B06" w:rsidRDefault="004C3B06" w:rsidP="004C3B06">
      <w:pPr>
        <w:spacing w:after="240"/>
        <w:ind w:right="0"/>
        <w:rPr>
          <w:noProof/>
        </w:rPr>
      </w:pPr>
      <w:r>
        <w:rPr>
          <w:noProof/>
        </w:rPr>
        <w:t>Expected result:</w:t>
      </w:r>
    </w:p>
    <w:p w14:paraId="278919B5" w14:textId="22B7F2EA" w:rsidR="00580925" w:rsidRDefault="00580925" w:rsidP="004C3B06">
      <w:pPr>
        <w:spacing w:after="240"/>
        <w:ind w:right="0"/>
        <w:rPr>
          <w:noProof/>
        </w:rPr>
      </w:pPr>
      <w:r>
        <w:rPr>
          <w:noProof/>
        </w:rPr>
        <w:tab/>
      </w:r>
      <w:r>
        <w:rPr>
          <w:noProof/>
        </w:rPr>
        <w:tab/>
        <w:t>To monitor multiple jobs as per status.</w:t>
      </w:r>
      <w:r>
        <w:rPr>
          <w:noProof/>
        </w:rPr>
        <w:tab/>
      </w:r>
      <w:r>
        <w:rPr>
          <w:noProof/>
        </w:rPr>
        <w:tab/>
      </w:r>
    </w:p>
    <w:p w14:paraId="0B1D201B" w14:textId="62200DB1" w:rsidR="004C3B06" w:rsidRDefault="004C3B06" w:rsidP="004C3B06">
      <w:pPr>
        <w:spacing w:after="240"/>
        <w:ind w:right="0"/>
        <w:rPr>
          <w:noProof/>
        </w:rPr>
      </w:pPr>
      <w:r>
        <w:rPr>
          <w:noProof/>
        </w:rPr>
        <w:t>Actual result:</w:t>
      </w:r>
    </w:p>
    <w:p w14:paraId="55241EED" w14:textId="77777777" w:rsidR="007B5593" w:rsidRDefault="000528DB" w:rsidP="007B5593">
      <w:pPr>
        <w:keepNext/>
        <w:spacing w:after="240"/>
        <w:ind w:right="0"/>
      </w:pPr>
      <w:r>
        <w:rPr>
          <w:noProof/>
          <w:lang w:eastAsia="en-US"/>
        </w:rPr>
        <w:drawing>
          <wp:inline distT="0" distB="0" distL="0" distR="0" wp14:anchorId="59DD2A2E" wp14:editId="01317168">
            <wp:extent cx="5923280" cy="19653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3280" cy="1965325"/>
                    </a:xfrm>
                    <a:prstGeom prst="rect">
                      <a:avLst/>
                    </a:prstGeom>
                    <a:noFill/>
                    <a:ln>
                      <a:noFill/>
                    </a:ln>
                  </pic:spPr>
                </pic:pic>
              </a:graphicData>
            </a:graphic>
          </wp:inline>
        </w:drawing>
      </w:r>
    </w:p>
    <w:p w14:paraId="02BA201D" w14:textId="3A90204C" w:rsidR="000528DB" w:rsidRDefault="007B5593" w:rsidP="007B5593">
      <w:pPr>
        <w:pStyle w:val="Caption"/>
        <w:ind w:left="720" w:firstLine="720"/>
        <w:rPr>
          <w:noProof/>
        </w:rPr>
      </w:pPr>
      <w:bookmarkStart w:id="78" w:name="_Toc453890710"/>
      <w:r>
        <w:t xml:space="preserve">Figure </w:t>
      </w:r>
      <w:fldSimple w:instr=" SEQ Figure \* ARABIC ">
        <w:r w:rsidR="005E6938">
          <w:rPr>
            <w:noProof/>
          </w:rPr>
          <w:t>18</w:t>
        </w:r>
      </w:fldSimple>
      <w:r>
        <w:t>: Server output for qstat multiple jobs</w:t>
      </w:r>
      <w:bookmarkEnd w:id="78"/>
    </w:p>
    <w:p w14:paraId="7DB6C73B" w14:textId="77777777" w:rsidR="00F9248B" w:rsidRPr="000E630F" w:rsidRDefault="00F9248B" w:rsidP="00F9248B">
      <w:pPr>
        <w:spacing w:after="240"/>
        <w:ind w:right="0"/>
        <w:rPr>
          <w:noProof/>
        </w:rPr>
      </w:pPr>
      <w:r>
        <w:rPr>
          <w:noProof/>
        </w:rPr>
        <w:t>Conclusion:</w:t>
      </w:r>
    </w:p>
    <w:p w14:paraId="029053EC" w14:textId="65623881" w:rsidR="001C0DAD" w:rsidRDefault="001C0DAD" w:rsidP="001C0DAD">
      <w:pPr>
        <w:tabs>
          <w:tab w:val="left" w:pos="1440"/>
        </w:tabs>
        <w:spacing w:after="240"/>
        <w:ind w:left="1530" w:right="0"/>
        <w:rPr>
          <w:noProof/>
        </w:rPr>
      </w:pPr>
      <w:r>
        <w:rPr>
          <w:noProof/>
        </w:rPr>
        <w:t xml:space="preserve">The qstat command display the results for multiple jobs. The clause for user logged on will display job action control. In case the job does not belong to user then the job action control is not displayed. </w:t>
      </w:r>
      <w:r w:rsidR="00B43CF6">
        <w:rPr>
          <w:noProof/>
        </w:rPr>
        <w:t>In the backend, a warning is generated.</w:t>
      </w:r>
    </w:p>
    <w:p w14:paraId="48C18E7E" w14:textId="58B3BE17" w:rsidR="000528DB" w:rsidRDefault="000528DB" w:rsidP="001C0DAD">
      <w:pPr>
        <w:tabs>
          <w:tab w:val="left" w:pos="1440"/>
        </w:tabs>
        <w:spacing w:after="240"/>
        <w:ind w:left="1530" w:right="0"/>
        <w:rPr>
          <w:noProof/>
        </w:rPr>
      </w:pPr>
      <w:r w:rsidRPr="00D511C5">
        <w:rPr>
          <w:noProof/>
        </w:rPr>
        <w:t>[Fri Nov 20 12:34:00 2015] [error] [client 53.144.71.16] PHP Notice:  Undefined index: check_id in /var/www/html/PBSMon/includes/in_queuestatus.php on line 281</w:t>
      </w:r>
    </w:p>
    <w:p w14:paraId="44845762" w14:textId="77777777" w:rsidR="000528DB" w:rsidRDefault="000528DB" w:rsidP="001C0DAD">
      <w:pPr>
        <w:tabs>
          <w:tab w:val="left" w:pos="1440"/>
        </w:tabs>
        <w:spacing w:after="240"/>
        <w:ind w:left="1530" w:right="0"/>
        <w:rPr>
          <w:noProof/>
        </w:rPr>
      </w:pPr>
      <w:r>
        <w:rPr>
          <w:noProof/>
        </w:rPr>
        <w:lastRenderedPageBreak/>
        <w:t>[Fri Nov 20 12:34:00 2015] [error] [client 53.144.71.16] PHP Notice:  Undefined index: check_id in /var/www/html/PBSMon/includes/in_queuestatus.php on line 281, referer: http://sdo2600/PBSMon/main.php?page=queuestatus&amp;</w:t>
      </w:r>
    </w:p>
    <w:p w14:paraId="24191BC0" w14:textId="77777777" w:rsidR="000528DB" w:rsidRDefault="000528DB" w:rsidP="001C0DAD">
      <w:pPr>
        <w:tabs>
          <w:tab w:val="left" w:pos="1440"/>
        </w:tabs>
        <w:spacing w:after="240"/>
        <w:ind w:left="1530" w:right="0"/>
        <w:rPr>
          <w:noProof/>
        </w:rPr>
      </w:pPr>
      <w:r>
        <w:rPr>
          <w:noProof/>
        </w:rPr>
        <w:t>[Fri Nov 20 12:34:00 2015] [error] [client 53.144.71.16] PHP Warning:  Invalid argument supplied for foreach() in /var/www/html/PBSMon/includes/in_queuestatus.php on line 281, referer: http://sdo2600/PBSMon/main.php?page=queuestatus&amp;</w:t>
      </w:r>
    </w:p>
    <w:p w14:paraId="68061299" w14:textId="7283266E" w:rsidR="00F9248B" w:rsidRDefault="00E60CCF" w:rsidP="00D24F0A">
      <w:pPr>
        <w:pStyle w:val="Heading3"/>
        <w:rPr>
          <w:noProof/>
        </w:rPr>
      </w:pPr>
      <w:bookmarkStart w:id="79" w:name="_Toc453699869"/>
      <w:r>
        <w:rPr>
          <w:noProof/>
        </w:rPr>
        <w:t>6.5.3</w:t>
      </w:r>
      <w:r w:rsidR="00F9248B">
        <w:rPr>
          <w:noProof/>
        </w:rPr>
        <w:tab/>
        <w:t>Test Case 3</w:t>
      </w:r>
      <w:bookmarkEnd w:id="79"/>
    </w:p>
    <w:p w14:paraId="6192576C" w14:textId="77777777" w:rsidR="008A5D33" w:rsidRDefault="000C595A" w:rsidP="00F9248B">
      <w:pPr>
        <w:spacing w:after="240"/>
        <w:ind w:right="0"/>
        <w:rPr>
          <w:noProof/>
        </w:rPr>
      </w:pPr>
      <w:r>
        <w:rPr>
          <w:noProof/>
        </w:rPr>
        <w:t>Test data</w:t>
      </w:r>
      <w:r w:rsidR="00F9248B">
        <w:rPr>
          <w:noProof/>
        </w:rPr>
        <w:t>:</w:t>
      </w:r>
      <w:r w:rsidR="00F9248B">
        <w:rPr>
          <w:noProof/>
        </w:rPr>
        <w:tab/>
      </w:r>
    </w:p>
    <w:p w14:paraId="4C0474A3" w14:textId="2D117469" w:rsidR="00F9248B" w:rsidRDefault="00FB5F96" w:rsidP="00D963FA">
      <w:pPr>
        <w:pStyle w:val="ListParagraph"/>
        <w:numPr>
          <w:ilvl w:val="0"/>
          <w:numId w:val="19"/>
        </w:numPr>
        <w:spacing w:after="240"/>
        <w:ind w:right="0"/>
        <w:rPr>
          <w:noProof/>
        </w:rPr>
      </w:pPr>
      <w:r>
        <w:rPr>
          <w:noProof/>
        </w:rPr>
        <w:t>Removal of all jobs</w:t>
      </w:r>
    </w:p>
    <w:p w14:paraId="062F9F49" w14:textId="57294578" w:rsidR="00F9248B" w:rsidRDefault="00F9248B" w:rsidP="00F9248B">
      <w:pPr>
        <w:spacing w:after="240"/>
        <w:ind w:right="0"/>
        <w:rPr>
          <w:noProof/>
        </w:rPr>
      </w:pPr>
      <w:r>
        <w:rPr>
          <w:noProof/>
        </w:rPr>
        <w:t xml:space="preserve">Expected </w:t>
      </w:r>
      <w:r w:rsidR="000C296E">
        <w:rPr>
          <w:noProof/>
        </w:rPr>
        <w:t>result</w:t>
      </w:r>
      <w:r>
        <w:rPr>
          <w:noProof/>
        </w:rPr>
        <w:t>:</w:t>
      </w:r>
    </w:p>
    <w:p w14:paraId="655AEED3" w14:textId="3DDB267F" w:rsidR="00FB5F96" w:rsidRDefault="00FB5F96" w:rsidP="00F9248B">
      <w:pPr>
        <w:spacing w:after="240"/>
        <w:ind w:right="0"/>
        <w:rPr>
          <w:noProof/>
        </w:rPr>
      </w:pPr>
      <w:r>
        <w:rPr>
          <w:noProof/>
        </w:rPr>
        <w:tab/>
      </w:r>
      <w:r>
        <w:rPr>
          <w:noProof/>
        </w:rPr>
        <w:tab/>
        <w:t>No jobs should be displayed.</w:t>
      </w:r>
    </w:p>
    <w:p w14:paraId="6BFE7202" w14:textId="5F6037D7" w:rsidR="00F9248B" w:rsidRDefault="000C296E" w:rsidP="00F9248B">
      <w:pPr>
        <w:spacing w:after="240"/>
        <w:ind w:right="0"/>
        <w:rPr>
          <w:noProof/>
        </w:rPr>
      </w:pPr>
      <w:r>
        <w:rPr>
          <w:noProof/>
        </w:rPr>
        <w:t>Actual r</w:t>
      </w:r>
      <w:r w:rsidR="00F9248B">
        <w:rPr>
          <w:noProof/>
        </w:rPr>
        <w:t>esult:</w:t>
      </w:r>
    </w:p>
    <w:p w14:paraId="094B2AC5" w14:textId="4BC2D83F" w:rsidR="00FB5F96" w:rsidRDefault="00FB5F96" w:rsidP="00F9248B">
      <w:pPr>
        <w:spacing w:after="240"/>
        <w:ind w:right="0"/>
        <w:rPr>
          <w:noProof/>
        </w:rPr>
      </w:pPr>
      <w:r>
        <w:rPr>
          <w:noProof/>
        </w:rPr>
        <w:tab/>
      </w:r>
      <w:r>
        <w:rPr>
          <w:noProof/>
        </w:rPr>
        <w:tab/>
        <w:t>No visible jobs in actual jobs section</w:t>
      </w:r>
    </w:p>
    <w:p w14:paraId="6B8D1EC7" w14:textId="3A2B8146" w:rsidR="00BE5774" w:rsidRDefault="00F9248B" w:rsidP="00F9248B">
      <w:pPr>
        <w:spacing w:after="240"/>
        <w:ind w:right="0"/>
        <w:rPr>
          <w:noProof/>
        </w:rPr>
      </w:pPr>
      <w:r>
        <w:rPr>
          <w:noProof/>
        </w:rPr>
        <w:t>Conclusion</w:t>
      </w:r>
      <w:r w:rsidR="00D963FA">
        <w:rPr>
          <w:noProof/>
        </w:rPr>
        <w:t>:</w:t>
      </w:r>
    </w:p>
    <w:p w14:paraId="320B2B21" w14:textId="77777777" w:rsidR="00FB5F96" w:rsidRDefault="000313D6" w:rsidP="005140EF">
      <w:pPr>
        <w:spacing w:after="240"/>
        <w:ind w:left="1440" w:right="0"/>
        <w:rPr>
          <w:noProof/>
        </w:rPr>
      </w:pPr>
      <w:r>
        <w:rPr>
          <w:noProof/>
        </w:rPr>
        <w:t>On no jobs or removal of all jobs then the actual status displays no jobs without any validation .Well this is because live data is</w:t>
      </w:r>
      <w:r w:rsidR="005C6651">
        <w:rPr>
          <w:noProof/>
        </w:rPr>
        <w:t xml:space="preserve"> monitored.</w:t>
      </w:r>
    </w:p>
    <w:p w14:paraId="506B5E3F" w14:textId="23DAE559" w:rsidR="00E95B1B" w:rsidRPr="00D24F0A" w:rsidRDefault="009118AC" w:rsidP="00D24F0A">
      <w:pPr>
        <w:pStyle w:val="Heading2"/>
        <w:rPr>
          <w:noProof/>
        </w:rPr>
      </w:pPr>
      <w:bookmarkStart w:id="80" w:name="_Toc453699870"/>
      <w:r>
        <w:rPr>
          <w:noProof/>
        </w:rPr>
        <w:t>6.6</w:t>
      </w:r>
      <w:r w:rsidR="00E95B1B" w:rsidRPr="00D24F0A">
        <w:rPr>
          <w:noProof/>
        </w:rPr>
        <w:tab/>
        <w:t>Test Case Scenario</w:t>
      </w:r>
      <w:r w:rsidR="003A64FA">
        <w:rPr>
          <w:noProof/>
        </w:rPr>
        <w:t>:</w:t>
      </w:r>
      <w:r w:rsidR="00E95B1B" w:rsidRPr="00D24F0A">
        <w:rPr>
          <w:noProof/>
        </w:rPr>
        <w:tab/>
        <w:t>Integration for qhold</w:t>
      </w:r>
      <w:r w:rsidR="00FD34EC">
        <w:rPr>
          <w:noProof/>
        </w:rPr>
        <w:t xml:space="preserve"> Command</w:t>
      </w:r>
      <w:bookmarkEnd w:id="80"/>
    </w:p>
    <w:p w14:paraId="387D488B" w14:textId="7113E2E3" w:rsidR="00E95B1B" w:rsidRDefault="00E95B1B" w:rsidP="00F9248B">
      <w:pPr>
        <w:spacing w:after="240"/>
        <w:ind w:right="0"/>
        <w:rPr>
          <w:noProof/>
        </w:rPr>
      </w:pPr>
      <w:r>
        <w:rPr>
          <w:noProof/>
        </w:rPr>
        <w:t>Test Description:</w:t>
      </w:r>
      <w:r>
        <w:rPr>
          <w:noProof/>
        </w:rPr>
        <w:tab/>
      </w:r>
    </w:p>
    <w:p w14:paraId="22F415FA" w14:textId="77777777" w:rsidR="002766CA" w:rsidRDefault="00F90BF6" w:rsidP="00B06355">
      <w:pPr>
        <w:spacing w:after="240"/>
        <w:ind w:left="1440" w:right="0"/>
        <w:rPr>
          <w:noProof/>
        </w:rPr>
      </w:pPr>
      <w:r>
        <w:rPr>
          <w:noProof/>
        </w:rPr>
        <w:t xml:space="preserve">After </w:t>
      </w:r>
      <w:r w:rsidR="002766CA">
        <w:rPr>
          <w:noProof/>
        </w:rPr>
        <w:t xml:space="preserve">the user submitted jobs </w:t>
      </w:r>
      <w:r w:rsidR="00B06355">
        <w:rPr>
          <w:noProof/>
        </w:rPr>
        <w:t>and successfully hosted for monitoring, the job needs to be held. The scenario is to check the jobs are held by the qhold command and reviewing the result on helding single job, multiple jobs and held a non existing job.</w:t>
      </w:r>
      <w:r w:rsidR="00AE0A2B">
        <w:rPr>
          <w:noProof/>
        </w:rPr>
        <w:t xml:space="preserve"> </w:t>
      </w:r>
      <w:r w:rsidR="00725463">
        <w:rPr>
          <w:noProof/>
        </w:rPr>
        <w:t xml:space="preserve">On using the qhold command these running jobs to check the </w:t>
      </w:r>
      <w:r w:rsidR="00D6566E">
        <w:rPr>
          <w:noProof/>
        </w:rPr>
        <w:t xml:space="preserve">change in </w:t>
      </w:r>
      <w:r w:rsidR="00725463">
        <w:rPr>
          <w:noProof/>
        </w:rPr>
        <w:t>statu</w:t>
      </w:r>
      <w:r w:rsidR="00D6566E">
        <w:rPr>
          <w:noProof/>
        </w:rPr>
        <w:t>s.</w:t>
      </w:r>
    </w:p>
    <w:p w14:paraId="7ACC57DD" w14:textId="65E5C28C" w:rsidR="00F9248B" w:rsidRDefault="009118AC" w:rsidP="00D24F0A">
      <w:pPr>
        <w:pStyle w:val="Heading3"/>
        <w:rPr>
          <w:noProof/>
        </w:rPr>
      </w:pPr>
      <w:bookmarkStart w:id="81" w:name="_Toc453699871"/>
      <w:r>
        <w:rPr>
          <w:noProof/>
        </w:rPr>
        <w:lastRenderedPageBreak/>
        <w:t>6.6.1</w:t>
      </w:r>
      <w:r w:rsidR="00F9248B">
        <w:rPr>
          <w:noProof/>
        </w:rPr>
        <w:tab/>
        <w:t>Test Case 1</w:t>
      </w:r>
      <w:bookmarkEnd w:id="81"/>
    </w:p>
    <w:p w14:paraId="1D0E6B35" w14:textId="7FAAC8BD" w:rsidR="005140EF" w:rsidRDefault="00E95B1B" w:rsidP="00F9248B">
      <w:pPr>
        <w:spacing w:after="240"/>
        <w:ind w:right="0"/>
        <w:rPr>
          <w:noProof/>
        </w:rPr>
      </w:pPr>
      <w:r>
        <w:rPr>
          <w:noProof/>
        </w:rPr>
        <w:t>Test data:</w:t>
      </w:r>
      <w:r w:rsidR="00F9248B">
        <w:rPr>
          <w:noProof/>
        </w:rPr>
        <w:tab/>
      </w:r>
    </w:p>
    <w:p w14:paraId="0C53BCB6" w14:textId="45817562" w:rsidR="00F9248B" w:rsidRDefault="002766CA" w:rsidP="00D6566E">
      <w:pPr>
        <w:spacing w:after="240"/>
        <w:ind w:left="1440" w:right="0"/>
        <w:rPr>
          <w:noProof/>
        </w:rPr>
      </w:pPr>
      <w:r>
        <w:rPr>
          <w:noProof/>
        </w:rPr>
        <w:t>1.</w:t>
      </w:r>
      <w:r w:rsidR="00B06355">
        <w:rPr>
          <w:noProof/>
        </w:rPr>
        <w:t xml:space="preserve">To held </w:t>
      </w:r>
      <w:r w:rsidR="00F9248B">
        <w:rPr>
          <w:noProof/>
        </w:rPr>
        <w:t xml:space="preserve">a single </w:t>
      </w:r>
      <w:r w:rsidR="00D6566E">
        <w:rPr>
          <w:noProof/>
        </w:rPr>
        <w:t xml:space="preserve">running </w:t>
      </w:r>
      <w:r w:rsidR="00F9248B">
        <w:rPr>
          <w:noProof/>
        </w:rPr>
        <w:t>job</w:t>
      </w:r>
      <w:r w:rsidR="00D6566E">
        <w:rPr>
          <w:noProof/>
        </w:rPr>
        <w:t xml:space="preserve"> using the qhold command.</w:t>
      </w:r>
    </w:p>
    <w:p w14:paraId="6908F59F" w14:textId="75F8D29E" w:rsidR="00201FC7" w:rsidRDefault="00D6566E" w:rsidP="00D6566E">
      <w:pPr>
        <w:spacing w:after="240"/>
        <w:ind w:left="1440" w:right="0"/>
        <w:rPr>
          <w:noProof/>
        </w:rPr>
      </w:pPr>
      <w:r>
        <w:rPr>
          <w:noProof/>
        </w:rPr>
        <w:t xml:space="preserve">2. </w:t>
      </w:r>
      <w:r w:rsidR="00201FC7">
        <w:rPr>
          <w:noProof/>
        </w:rPr>
        <w:t xml:space="preserve">Using the qhold command user should be able to hold a running job on the application server and </w:t>
      </w:r>
      <w:r w:rsidR="004108E3">
        <w:rPr>
          <w:noProof/>
        </w:rPr>
        <w:t xml:space="preserve">the user should be able hold </w:t>
      </w:r>
      <w:r w:rsidR="00201FC7">
        <w:rPr>
          <w:noProof/>
        </w:rPr>
        <w:t>own job .</w:t>
      </w:r>
    </w:p>
    <w:p w14:paraId="12811BC1" w14:textId="52EF9E2E" w:rsidR="00D6566E" w:rsidRDefault="00201FC7" w:rsidP="00D6566E">
      <w:pPr>
        <w:spacing w:after="240"/>
        <w:ind w:left="1440" w:right="0"/>
        <w:rPr>
          <w:noProof/>
        </w:rPr>
      </w:pPr>
      <w:r>
        <w:rPr>
          <w:noProof/>
        </w:rPr>
        <w:t>3. The job should be in held state with the running status.</w:t>
      </w:r>
    </w:p>
    <w:p w14:paraId="2E9F020F" w14:textId="0EC93914" w:rsidR="00F9248B" w:rsidRDefault="00F9248B" w:rsidP="00F9248B">
      <w:pPr>
        <w:spacing w:after="240"/>
        <w:ind w:right="0"/>
        <w:rPr>
          <w:noProof/>
        </w:rPr>
      </w:pPr>
      <w:r>
        <w:rPr>
          <w:noProof/>
        </w:rPr>
        <w:t xml:space="preserve">Expected </w:t>
      </w:r>
      <w:r w:rsidR="00E95B1B">
        <w:rPr>
          <w:noProof/>
        </w:rPr>
        <w:t>results</w:t>
      </w:r>
      <w:r>
        <w:rPr>
          <w:noProof/>
        </w:rPr>
        <w:t>:</w:t>
      </w:r>
    </w:p>
    <w:p w14:paraId="589F7501" w14:textId="74EFE1C0" w:rsidR="00201FC7" w:rsidRDefault="00201FC7" w:rsidP="00F9248B">
      <w:pPr>
        <w:spacing w:after="240"/>
        <w:ind w:right="0"/>
        <w:rPr>
          <w:noProof/>
        </w:rPr>
      </w:pPr>
      <w:r>
        <w:rPr>
          <w:noProof/>
        </w:rPr>
        <w:tab/>
      </w:r>
      <w:r>
        <w:rPr>
          <w:noProof/>
        </w:rPr>
        <w:tab/>
        <w:t>The job should be in held state with the running status for a single running job.</w:t>
      </w:r>
    </w:p>
    <w:p w14:paraId="251ECF8B" w14:textId="35978632" w:rsidR="00F9248B" w:rsidRDefault="00E95B1B" w:rsidP="00F9248B">
      <w:pPr>
        <w:spacing w:after="240"/>
        <w:ind w:right="0"/>
        <w:rPr>
          <w:noProof/>
        </w:rPr>
      </w:pPr>
      <w:r>
        <w:rPr>
          <w:noProof/>
        </w:rPr>
        <w:t>Actual result:</w:t>
      </w:r>
    </w:p>
    <w:p w14:paraId="2C00BBB2" w14:textId="77777777" w:rsidR="007B5593" w:rsidRDefault="00201FC7" w:rsidP="007B5593">
      <w:pPr>
        <w:keepNext/>
        <w:spacing w:after="240"/>
        <w:ind w:right="0"/>
      </w:pPr>
      <w:r w:rsidRPr="00953183">
        <w:rPr>
          <w:noProof/>
          <w:lang w:eastAsia="en-US"/>
        </w:rPr>
        <w:drawing>
          <wp:inline distT="0" distB="0" distL="0" distR="0" wp14:anchorId="27445B97" wp14:editId="4D74B889">
            <wp:extent cx="5943600" cy="3652520"/>
            <wp:effectExtent l="0" t="0" r="0" b="0"/>
            <wp:docPr id="17"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39"/>
                    <a:stretch>
                      <a:fillRect/>
                    </a:stretch>
                  </pic:blipFill>
                  <pic:spPr>
                    <a:xfrm>
                      <a:off x="0" y="0"/>
                      <a:ext cx="5943600" cy="3652520"/>
                    </a:xfrm>
                    <a:prstGeom prst="rect">
                      <a:avLst/>
                    </a:prstGeom>
                  </pic:spPr>
                </pic:pic>
              </a:graphicData>
            </a:graphic>
          </wp:inline>
        </w:drawing>
      </w:r>
    </w:p>
    <w:p w14:paraId="0DC9B96A" w14:textId="533C3723" w:rsidR="00201FC7" w:rsidRDefault="007B5593" w:rsidP="007B5593">
      <w:pPr>
        <w:pStyle w:val="Caption"/>
        <w:ind w:left="1440" w:firstLine="720"/>
        <w:rPr>
          <w:noProof/>
        </w:rPr>
      </w:pPr>
      <w:bookmarkStart w:id="82" w:name="_Toc453890711"/>
      <w:r>
        <w:t xml:space="preserve">Figure </w:t>
      </w:r>
      <w:fldSimple w:instr=" SEQ Figure \* ARABIC ">
        <w:r w:rsidR="005E6938">
          <w:rPr>
            <w:noProof/>
          </w:rPr>
          <w:t>19</w:t>
        </w:r>
      </w:fldSimple>
      <w:r>
        <w:t>: Putty interface on qhold</w:t>
      </w:r>
      <w:bookmarkEnd w:id="82"/>
    </w:p>
    <w:p w14:paraId="704CDD93" w14:textId="772B5912" w:rsidR="00201FC7" w:rsidRDefault="007B5593" w:rsidP="00F9248B">
      <w:pPr>
        <w:spacing w:after="240"/>
        <w:ind w:right="0"/>
        <w:rPr>
          <w:noProof/>
        </w:rPr>
      </w:pPr>
      <w:r>
        <w:rPr>
          <w:noProof/>
          <w:lang w:eastAsia="en-US"/>
        </w:rPr>
        <w:lastRenderedPageBreak/>
        <mc:AlternateContent>
          <mc:Choice Requires="wps">
            <w:drawing>
              <wp:anchor distT="0" distB="0" distL="114300" distR="114300" simplePos="0" relativeHeight="251681792" behindDoc="0" locked="0" layoutInCell="1" allowOverlap="1" wp14:anchorId="2EF68CD4" wp14:editId="0D883033">
                <wp:simplePos x="0" y="0"/>
                <wp:positionH relativeFrom="column">
                  <wp:posOffset>59055</wp:posOffset>
                </wp:positionH>
                <wp:positionV relativeFrom="paragraph">
                  <wp:posOffset>1577975</wp:posOffset>
                </wp:positionV>
                <wp:extent cx="5883910" cy="635"/>
                <wp:effectExtent l="0" t="0" r="2540" b="3810"/>
                <wp:wrapSquare wrapText="bothSides"/>
                <wp:docPr id="4" name="Text Box 4"/>
                <wp:cNvGraphicFramePr/>
                <a:graphic xmlns:a="http://schemas.openxmlformats.org/drawingml/2006/main">
                  <a:graphicData uri="http://schemas.microsoft.com/office/word/2010/wordprocessingShape">
                    <wps:wsp>
                      <wps:cNvSpPr txBox="1"/>
                      <wps:spPr>
                        <a:xfrm>
                          <a:off x="0" y="0"/>
                          <a:ext cx="5883910" cy="635"/>
                        </a:xfrm>
                        <a:prstGeom prst="rect">
                          <a:avLst/>
                        </a:prstGeom>
                        <a:solidFill>
                          <a:prstClr val="white"/>
                        </a:solidFill>
                        <a:ln>
                          <a:noFill/>
                        </a:ln>
                      </wps:spPr>
                      <wps:txbx>
                        <w:txbxContent>
                          <w:p w14:paraId="72543C8D" w14:textId="264F9C11" w:rsidR="00925129" w:rsidRPr="005A04E1" w:rsidRDefault="00925129" w:rsidP="007B5593">
                            <w:pPr>
                              <w:pStyle w:val="Caption"/>
                              <w:ind w:left="720" w:firstLine="720"/>
                              <w:rPr>
                                <w:noProof/>
                              </w:rPr>
                            </w:pPr>
                            <w:bookmarkStart w:id="83" w:name="_Toc453890712"/>
                            <w:r>
                              <w:t xml:space="preserve">Figure </w:t>
                            </w:r>
                            <w:fldSimple w:instr=" SEQ Figure \* ARABIC ">
                              <w:r w:rsidR="005E6938">
                                <w:rPr>
                                  <w:noProof/>
                                </w:rPr>
                                <w:t>20</w:t>
                              </w:r>
                            </w:fldSimple>
                            <w:r>
                              <w:t>: Server output for qhold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68CD4" id="Text Box 4" o:spid="_x0000_s1033" type="#_x0000_t202" style="position:absolute;left:0;text-align:left;margin-left:4.65pt;margin-top:124.25pt;width:463.3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" stroked="f">
                <v:textbox style="mso-fit-shape-to-text:t" inset="0,0,0,0">
                  <w:txbxContent>
                    <w:p w14:paraId="72543C8D" w14:textId="264F9C11" w:rsidR="00925129" w:rsidRPr="005A04E1" w:rsidRDefault="00925129" w:rsidP="007B5593">
                      <w:pPr>
                        <w:pStyle w:val="Caption"/>
                        <w:ind w:left="720" w:firstLine="720"/>
                        <w:rPr>
                          <w:noProof/>
                        </w:rPr>
                      </w:pPr>
                      <w:bookmarkStart w:id="84" w:name="_Toc453890712"/>
                      <w:r>
                        <w:t xml:space="preserve">Figure </w:t>
                      </w:r>
                      <w:fldSimple w:instr=" SEQ Figure \* ARABIC ">
                        <w:r w:rsidR="005E6938">
                          <w:rPr>
                            <w:noProof/>
                          </w:rPr>
                          <w:t>20</w:t>
                        </w:r>
                      </w:fldSimple>
                      <w:r>
                        <w:t>: Server output for qhold 1</w:t>
                      </w:r>
                      <w:bookmarkEnd w:id="84"/>
                    </w:p>
                  </w:txbxContent>
                </v:textbox>
                <w10:wrap type="square"/>
              </v:shape>
            </w:pict>
          </mc:Fallback>
        </mc:AlternateContent>
      </w:r>
      <w:r w:rsidR="00201FC7">
        <w:rPr>
          <w:noProof/>
        </w:rPr>
        <w:t>Same job on application server when held displays status running but the job is held. The user has held his own job.</w:t>
      </w:r>
      <w:r w:rsidR="00201FC7">
        <w:rPr>
          <w:noProof/>
        </w:rPr>
        <w:tab/>
      </w:r>
      <w:r w:rsidR="00201FC7" w:rsidRPr="00953183">
        <w:rPr>
          <w:noProof/>
          <w:lang w:eastAsia="en-US"/>
        </w:rPr>
        <w:drawing>
          <wp:anchor distT="0" distB="0" distL="114300" distR="114300" simplePos="0" relativeHeight="251679744" behindDoc="0" locked="0" layoutInCell="1" allowOverlap="1" wp14:anchorId="780EE997" wp14:editId="5778F1F6">
            <wp:simplePos x="0" y="0"/>
            <wp:positionH relativeFrom="column">
              <wp:posOffset>0</wp:posOffset>
            </wp:positionH>
            <wp:positionV relativeFrom="paragraph">
              <wp:posOffset>791845</wp:posOffset>
            </wp:positionV>
            <wp:extent cx="5943600" cy="734695"/>
            <wp:effectExtent l="0" t="0" r="0" b="8255"/>
            <wp:wrapSquare wrapText="bothSides"/>
            <wp:docPr id="67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40"/>
                    <a:stretch>
                      <a:fillRect/>
                    </a:stretch>
                  </pic:blipFill>
                  <pic:spPr>
                    <a:xfrm>
                      <a:off x="0" y="0"/>
                      <a:ext cx="5943600" cy="734695"/>
                    </a:xfrm>
                    <a:prstGeom prst="rect">
                      <a:avLst/>
                    </a:prstGeom>
                  </pic:spPr>
                </pic:pic>
              </a:graphicData>
            </a:graphic>
          </wp:anchor>
        </w:drawing>
      </w:r>
    </w:p>
    <w:p w14:paraId="2A0CD606" w14:textId="66C30945" w:rsidR="00F9248B" w:rsidRDefault="00F9248B" w:rsidP="00F9248B">
      <w:pPr>
        <w:spacing w:after="240"/>
        <w:ind w:right="0"/>
        <w:rPr>
          <w:noProof/>
        </w:rPr>
      </w:pPr>
      <w:r>
        <w:rPr>
          <w:noProof/>
        </w:rPr>
        <w:t>Conclusion:</w:t>
      </w:r>
    </w:p>
    <w:p w14:paraId="098B9DBC" w14:textId="5919A875" w:rsidR="00201FC7" w:rsidRDefault="002F27B5" w:rsidP="00201FC7">
      <w:pPr>
        <w:spacing w:after="240" w:line="252" w:lineRule="auto"/>
        <w:ind w:left="1440" w:right="0"/>
        <w:rPr>
          <w:noProof/>
        </w:rPr>
      </w:pPr>
      <w:r>
        <w:rPr>
          <w:noProof/>
        </w:rPr>
        <w:t>To achieve successful execution the testing had two f</w:t>
      </w:r>
      <w:r w:rsidR="00201FC7">
        <w:rPr>
          <w:noProof/>
        </w:rPr>
        <w:t>ailure</w:t>
      </w:r>
      <w:r>
        <w:rPr>
          <w:noProof/>
        </w:rPr>
        <w:t xml:space="preserve">which are </w:t>
      </w:r>
      <w:r w:rsidR="00201FC7">
        <w:rPr>
          <w:noProof/>
        </w:rPr>
        <w:t xml:space="preserve"> until ssh was made passwordless to execute command</w:t>
      </w:r>
      <w:r>
        <w:rPr>
          <w:noProof/>
        </w:rPr>
        <w:t xml:space="preserve"> and extra attribute with qhold command.</w:t>
      </w:r>
    </w:p>
    <w:p w14:paraId="4B1412DA" w14:textId="13002500" w:rsidR="002F27B5" w:rsidRDefault="002F27B5" w:rsidP="00201FC7">
      <w:pPr>
        <w:spacing w:after="240" w:line="252" w:lineRule="auto"/>
        <w:ind w:left="1440" w:right="0"/>
        <w:rPr>
          <w:noProof/>
        </w:rPr>
      </w:pPr>
      <w:r>
        <w:rPr>
          <w:noProof/>
        </w:rPr>
        <w:t>Failure 1:</w:t>
      </w:r>
    </w:p>
    <w:p w14:paraId="3BC6903F" w14:textId="6ED06087" w:rsidR="00201FC7" w:rsidRPr="00E6540B" w:rsidRDefault="00201FC7" w:rsidP="00201FC7">
      <w:pPr>
        <w:spacing w:after="240" w:line="252" w:lineRule="auto"/>
        <w:ind w:left="1440" w:right="0"/>
        <w:rPr>
          <w:noProof/>
        </w:rPr>
      </w:pPr>
      <w:r w:rsidRPr="00E6540B">
        <w:rPr>
          <w:noProof/>
        </w:rPr>
        <w:t>Httpd connect se linux  setsebool -P httpd_can_network_connect -&gt;on</w:t>
      </w:r>
    </w:p>
    <w:p w14:paraId="4B988778" w14:textId="77777777" w:rsidR="00201FC7" w:rsidRPr="00E6540B" w:rsidRDefault="00201FC7" w:rsidP="00201FC7">
      <w:pPr>
        <w:spacing w:after="240" w:line="252" w:lineRule="auto"/>
        <w:ind w:left="1440" w:right="0"/>
        <w:rPr>
          <w:noProof/>
        </w:rPr>
      </w:pPr>
      <w:r>
        <w:rPr>
          <w:noProof/>
        </w:rPr>
        <w:t>[root@sdo2600</w:t>
      </w:r>
      <w:r w:rsidRPr="00E6540B">
        <w:rPr>
          <w:noProof/>
        </w:rPr>
        <w:t xml:space="preserve"> bin]# cat /tmp/qhold.log</w:t>
      </w:r>
    </w:p>
    <w:p w14:paraId="3591E47B" w14:textId="77777777" w:rsidR="00201FC7" w:rsidRPr="00E6540B" w:rsidRDefault="00201FC7" w:rsidP="00201FC7">
      <w:pPr>
        <w:spacing w:after="240" w:line="252" w:lineRule="auto"/>
        <w:ind w:left="1440" w:right="0"/>
        <w:rPr>
          <w:noProof/>
        </w:rPr>
      </w:pPr>
      <w:r w:rsidRPr="00E6540B">
        <w:rPr>
          <w:noProof/>
        </w:rPr>
        <w:t>command started with "g489992 180305.sdo2600-nfs"</w:t>
      </w:r>
    </w:p>
    <w:p w14:paraId="38F70D03" w14:textId="77777777" w:rsidR="00201FC7" w:rsidRPr="00E6540B" w:rsidRDefault="00201FC7" w:rsidP="00201FC7">
      <w:pPr>
        <w:spacing w:after="240" w:line="252" w:lineRule="auto"/>
        <w:ind w:left="1440" w:right="0"/>
        <w:rPr>
          <w:noProof/>
        </w:rPr>
      </w:pPr>
      <w:r w:rsidRPr="00E6540B">
        <w:rPr>
          <w:noProof/>
        </w:rPr>
        <w:t>Executing "ssh g489992@sdo2600 "qhold 180305.sdo2600-nfs""</w:t>
      </w:r>
    </w:p>
    <w:p w14:paraId="78BB0D1E" w14:textId="77777777" w:rsidR="00201FC7" w:rsidRPr="00E6540B" w:rsidRDefault="00201FC7" w:rsidP="00201FC7">
      <w:pPr>
        <w:spacing w:after="240" w:line="252" w:lineRule="auto"/>
        <w:ind w:left="1440" w:right="0"/>
        <w:rPr>
          <w:noProof/>
        </w:rPr>
      </w:pPr>
      <w:r w:rsidRPr="00E6540B">
        <w:rPr>
          <w:noProof/>
        </w:rPr>
        <w:t>OpenSSH_5.3p1, OpenSSL 1.0.1e-fips 11 Feb 2013</w:t>
      </w:r>
    </w:p>
    <w:p w14:paraId="3AF340B8" w14:textId="77777777" w:rsidR="00201FC7" w:rsidRPr="00E6540B" w:rsidRDefault="00201FC7" w:rsidP="00201FC7">
      <w:pPr>
        <w:spacing w:after="240" w:line="252" w:lineRule="auto"/>
        <w:ind w:left="1440" w:right="0"/>
        <w:rPr>
          <w:noProof/>
        </w:rPr>
      </w:pPr>
      <w:r w:rsidRPr="00E6540B">
        <w:rPr>
          <w:noProof/>
        </w:rPr>
        <w:t>debug1: Reading configuration data /etc/ssh/ssh_config</w:t>
      </w:r>
    </w:p>
    <w:p w14:paraId="2106A066" w14:textId="77777777" w:rsidR="00201FC7" w:rsidRPr="00E6540B" w:rsidRDefault="00201FC7" w:rsidP="00201FC7">
      <w:pPr>
        <w:spacing w:after="240" w:line="252" w:lineRule="auto"/>
        <w:ind w:left="1440" w:right="0"/>
        <w:rPr>
          <w:noProof/>
        </w:rPr>
      </w:pPr>
      <w:r w:rsidRPr="00E6540B">
        <w:rPr>
          <w:noProof/>
        </w:rPr>
        <w:t>debug1: Applying options for *</w:t>
      </w:r>
    </w:p>
    <w:p w14:paraId="16441C75" w14:textId="77777777" w:rsidR="00201FC7" w:rsidRPr="00E6540B" w:rsidRDefault="00201FC7" w:rsidP="00201FC7">
      <w:pPr>
        <w:spacing w:after="240" w:line="252" w:lineRule="auto"/>
        <w:ind w:left="1440" w:right="0"/>
        <w:rPr>
          <w:noProof/>
        </w:rPr>
      </w:pPr>
      <w:r w:rsidRPr="00E6540B">
        <w:rPr>
          <w:noProof/>
        </w:rPr>
        <w:t>debug2: ssh_connect: needpriv 0</w:t>
      </w:r>
    </w:p>
    <w:p w14:paraId="4E047F35" w14:textId="77777777" w:rsidR="00201FC7" w:rsidRPr="00E6540B" w:rsidRDefault="00201FC7" w:rsidP="00201FC7">
      <w:pPr>
        <w:spacing w:after="240" w:line="252" w:lineRule="auto"/>
        <w:ind w:left="1440" w:right="0"/>
        <w:rPr>
          <w:noProof/>
        </w:rPr>
      </w:pPr>
      <w:r w:rsidRPr="00E6540B">
        <w:rPr>
          <w:noProof/>
        </w:rPr>
        <w:t>debug1: Connecting to sdo2600 [53.144.34.45] port 22.</w:t>
      </w:r>
    </w:p>
    <w:p w14:paraId="1D90F1C4" w14:textId="77777777" w:rsidR="00201FC7" w:rsidRPr="00E6540B" w:rsidRDefault="00201FC7" w:rsidP="00201FC7">
      <w:pPr>
        <w:spacing w:after="240" w:line="252" w:lineRule="auto"/>
        <w:ind w:left="1440" w:right="0"/>
        <w:rPr>
          <w:noProof/>
        </w:rPr>
      </w:pPr>
      <w:r w:rsidRPr="00E6540B">
        <w:rPr>
          <w:noProof/>
        </w:rPr>
        <w:t>debug1: connect to address 53.144.34.45 port 22: Permission denied</w:t>
      </w:r>
    </w:p>
    <w:p w14:paraId="5C97BA0D" w14:textId="77777777" w:rsidR="00201FC7" w:rsidRPr="00E6540B" w:rsidRDefault="00201FC7" w:rsidP="00201FC7">
      <w:pPr>
        <w:spacing w:after="240" w:line="252" w:lineRule="auto"/>
        <w:ind w:left="1440" w:right="0"/>
        <w:rPr>
          <w:noProof/>
        </w:rPr>
      </w:pPr>
      <w:r w:rsidRPr="00E6540B">
        <w:rPr>
          <w:noProof/>
        </w:rPr>
        <w:t>ssh: connect to host sdo2600 port 22: Permission denied</w:t>
      </w:r>
    </w:p>
    <w:p w14:paraId="4467B88E" w14:textId="77777777" w:rsidR="002F27B5" w:rsidRDefault="002F27B5" w:rsidP="00201FC7">
      <w:pPr>
        <w:numPr>
          <w:ilvl w:val="0"/>
          <w:numId w:val="10"/>
        </w:numPr>
        <w:spacing w:after="240" w:line="252" w:lineRule="auto"/>
        <w:ind w:left="1440" w:right="0"/>
        <w:rPr>
          <w:noProof/>
        </w:rPr>
      </w:pPr>
      <w:r>
        <w:rPr>
          <w:noProof/>
        </w:rPr>
        <w:t>Failure 2:</w:t>
      </w:r>
    </w:p>
    <w:p w14:paraId="43C97A5C" w14:textId="12D65AD7" w:rsidR="00201FC7" w:rsidRPr="00E6540B" w:rsidRDefault="00201FC7" w:rsidP="002F27B5">
      <w:pPr>
        <w:spacing w:after="240" w:line="252" w:lineRule="auto"/>
        <w:ind w:left="1440" w:right="0"/>
        <w:rPr>
          <w:noProof/>
        </w:rPr>
      </w:pPr>
      <w:r w:rsidRPr="00E6540B">
        <w:rPr>
          <w:noProof/>
        </w:rPr>
        <w:t xml:space="preserve">Test case failure as it command did not accept accept extra arguments </w:t>
      </w:r>
    </w:p>
    <w:p w14:paraId="673B915F" w14:textId="5FE34B34" w:rsidR="00201FC7" w:rsidRDefault="00201FC7" w:rsidP="00201FC7">
      <w:pPr>
        <w:spacing w:after="240" w:line="252" w:lineRule="auto"/>
        <w:ind w:left="1440" w:right="0"/>
        <w:rPr>
          <w:noProof/>
        </w:rPr>
      </w:pPr>
      <w:r w:rsidRPr="00E6540B">
        <w:rPr>
          <w:noProof/>
        </w:rPr>
        <w:tab/>
        <w:t>qhold [-h hold_list] job_identifier</w:t>
      </w:r>
      <w:r w:rsidR="002F27B5">
        <w:rPr>
          <w:noProof/>
        </w:rPr>
        <w:t xml:space="preserve"> </w:t>
      </w:r>
      <w:r>
        <w:rPr>
          <w:noProof/>
        </w:rPr>
        <w:t>exception handled:</w:t>
      </w:r>
    </w:p>
    <w:p w14:paraId="497B6571" w14:textId="51CFFAC5" w:rsidR="00F9248B" w:rsidRDefault="00E95B1B" w:rsidP="00D24F0A">
      <w:pPr>
        <w:pStyle w:val="Heading3"/>
        <w:rPr>
          <w:noProof/>
        </w:rPr>
      </w:pPr>
      <w:bookmarkStart w:id="85" w:name="_Toc453699872"/>
      <w:r>
        <w:rPr>
          <w:noProof/>
        </w:rPr>
        <w:lastRenderedPageBreak/>
        <w:t>6.6</w:t>
      </w:r>
      <w:r w:rsidR="00F9248B">
        <w:rPr>
          <w:noProof/>
        </w:rPr>
        <w:t>.</w:t>
      </w:r>
      <w:r w:rsidR="009118AC">
        <w:rPr>
          <w:noProof/>
        </w:rPr>
        <w:t>2</w:t>
      </w:r>
      <w:r>
        <w:rPr>
          <w:noProof/>
        </w:rPr>
        <w:tab/>
        <w:t>Test Case 2</w:t>
      </w:r>
      <w:bookmarkEnd w:id="85"/>
    </w:p>
    <w:p w14:paraId="6B25F805" w14:textId="77777777" w:rsidR="00F8747E" w:rsidRDefault="00F8747E" w:rsidP="00F8747E">
      <w:pPr>
        <w:spacing w:after="240"/>
        <w:ind w:right="0"/>
        <w:rPr>
          <w:noProof/>
        </w:rPr>
      </w:pPr>
      <w:r>
        <w:rPr>
          <w:noProof/>
        </w:rPr>
        <w:t>Test data:</w:t>
      </w:r>
      <w:r>
        <w:rPr>
          <w:noProof/>
        </w:rPr>
        <w:tab/>
      </w:r>
    </w:p>
    <w:p w14:paraId="2AA8CC2F" w14:textId="5851633E" w:rsidR="00F8747E" w:rsidRDefault="00F8747E" w:rsidP="00F8747E">
      <w:pPr>
        <w:spacing w:after="240"/>
        <w:ind w:left="1440" w:right="0"/>
        <w:rPr>
          <w:noProof/>
        </w:rPr>
      </w:pPr>
      <w:r>
        <w:rPr>
          <w:noProof/>
        </w:rPr>
        <w:t>1.To held a multiple running jobs using the qhold command.</w:t>
      </w:r>
    </w:p>
    <w:p w14:paraId="28ADDE00" w14:textId="7519D452" w:rsidR="00F8747E" w:rsidRDefault="00F8747E" w:rsidP="00F8747E">
      <w:pPr>
        <w:spacing w:after="240"/>
        <w:ind w:left="1440" w:right="0"/>
        <w:rPr>
          <w:noProof/>
        </w:rPr>
      </w:pPr>
      <w:r>
        <w:rPr>
          <w:noProof/>
        </w:rPr>
        <w:t xml:space="preserve">2. Using the qhold command user should be able to hold a running jobs on the application server and </w:t>
      </w:r>
      <w:r w:rsidR="004108E3">
        <w:rPr>
          <w:noProof/>
        </w:rPr>
        <w:t xml:space="preserve">the user should be able hold </w:t>
      </w:r>
      <w:r>
        <w:rPr>
          <w:noProof/>
        </w:rPr>
        <w:t xml:space="preserve"> own jobs .</w:t>
      </w:r>
    </w:p>
    <w:p w14:paraId="312A5EF2" w14:textId="1F483B3D" w:rsidR="00F8747E" w:rsidRDefault="00F8747E" w:rsidP="00F8747E">
      <w:pPr>
        <w:spacing w:after="240"/>
        <w:ind w:left="1440" w:right="0"/>
        <w:rPr>
          <w:noProof/>
        </w:rPr>
      </w:pPr>
      <w:r>
        <w:rPr>
          <w:noProof/>
        </w:rPr>
        <w:t>3. The jobs should be in held state with the running status.</w:t>
      </w:r>
    </w:p>
    <w:p w14:paraId="4189458D" w14:textId="77777777" w:rsidR="00F8747E" w:rsidRDefault="00F8747E" w:rsidP="00F8747E">
      <w:pPr>
        <w:spacing w:after="240"/>
        <w:ind w:right="0"/>
        <w:rPr>
          <w:noProof/>
        </w:rPr>
      </w:pPr>
      <w:r>
        <w:rPr>
          <w:noProof/>
        </w:rPr>
        <w:t>Expected results:</w:t>
      </w:r>
    </w:p>
    <w:p w14:paraId="4A3E11AE" w14:textId="6AC5F453" w:rsidR="00F8747E" w:rsidRDefault="00F8747E" w:rsidP="00F8747E">
      <w:pPr>
        <w:spacing w:after="240"/>
        <w:ind w:right="0"/>
        <w:rPr>
          <w:noProof/>
        </w:rPr>
      </w:pPr>
      <w:r>
        <w:rPr>
          <w:noProof/>
        </w:rPr>
        <w:tab/>
      </w:r>
      <w:r>
        <w:rPr>
          <w:noProof/>
        </w:rPr>
        <w:tab/>
        <w:t>The job should be in held state with the running status</w:t>
      </w:r>
      <w:r w:rsidR="004108E3">
        <w:rPr>
          <w:noProof/>
        </w:rPr>
        <w:t xml:space="preserve"> for a multiple</w:t>
      </w:r>
      <w:r>
        <w:rPr>
          <w:noProof/>
        </w:rPr>
        <w:t xml:space="preserve"> running job</w:t>
      </w:r>
      <w:r w:rsidR="004108E3">
        <w:rPr>
          <w:noProof/>
        </w:rPr>
        <w:t>s</w:t>
      </w:r>
      <w:r>
        <w:rPr>
          <w:noProof/>
        </w:rPr>
        <w:t>.</w:t>
      </w:r>
    </w:p>
    <w:p w14:paraId="1099066C" w14:textId="6BDA5CC0" w:rsidR="00606DA9" w:rsidRDefault="00E95B1B" w:rsidP="00E95B1B">
      <w:pPr>
        <w:spacing w:after="240"/>
        <w:ind w:right="0"/>
        <w:rPr>
          <w:noProof/>
        </w:rPr>
      </w:pPr>
      <w:r>
        <w:rPr>
          <w:noProof/>
        </w:rPr>
        <w:t>Actual r</w:t>
      </w:r>
      <w:r w:rsidR="00F9248B">
        <w:rPr>
          <w:noProof/>
        </w:rPr>
        <w:t>esult:</w:t>
      </w:r>
    </w:p>
    <w:p w14:paraId="73805E3A" w14:textId="77777777" w:rsidR="007B5593" w:rsidRDefault="00606DA9" w:rsidP="007B5593">
      <w:pPr>
        <w:keepNext/>
        <w:spacing w:after="240"/>
        <w:ind w:right="0"/>
      </w:pPr>
      <w:r w:rsidRPr="00953183">
        <w:rPr>
          <w:noProof/>
          <w:lang w:eastAsia="en-US"/>
        </w:rPr>
        <w:drawing>
          <wp:inline distT="0" distB="0" distL="0" distR="0" wp14:anchorId="057CFC8E" wp14:editId="26F17D79">
            <wp:extent cx="5943600" cy="734695"/>
            <wp:effectExtent l="0" t="0" r="0" b="8255"/>
            <wp:docPr id="18"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40"/>
                    <a:stretch>
                      <a:fillRect/>
                    </a:stretch>
                  </pic:blipFill>
                  <pic:spPr>
                    <a:xfrm>
                      <a:off x="0" y="0"/>
                      <a:ext cx="5943600" cy="734695"/>
                    </a:xfrm>
                    <a:prstGeom prst="rect">
                      <a:avLst/>
                    </a:prstGeom>
                  </pic:spPr>
                </pic:pic>
              </a:graphicData>
            </a:graphic>
          </wp:inline>
        </w:drawing>
      </w:r>
    </w:p>
    <w:p w14:paraId="2EECF6A5" w14:textId="7DACD4DA" w:rsidR="00606DA9" w:rsidRDefault="007B5593" w:rsidP="007B5593">
      <w:pPr>
        <w:pStyle w:val="Caption"/>
        <w:ind w:left="1440" w:firstLine="720"/>
        <w:rPr>
          <w:noProof/>
        </w:rPr>
      </w:pPr>
      <w:bookmarkStart w:id="86" w:name="_Toc453890713"/>
      <w:r>
        <w:t xml:space="preserve">Figure </w:t>
      </w:r>
      <w:fldSimple w:instr=" SEQ Figure \* ARABIC ">
        <w:r w:rsidR="005E6938">
          <w:rPr>
            <w:noProof/>
          </w:rPr>
          <w:t>21</w:t>
        </w:r>
      </w:fldSimple>
      <w:r w:rsidRPr="00C11278">
        <w:t>: SERVER OUTPUT FOR QHOLD</w:t>
      </w:r>
      <w:r>
        <w:rPr>
          <w:noProof/>
        </w:rPr>
        <w:t xml:space="preserve"> 2</w:t>
      </w:r>
      <w:bookmarkEnd w:id="86"/>
    </w:p>
    <w:p w14:paraId="3E9B9252" w14:textId="774C77B9" w:rsidR="00F9248B" w:rsidRDefault="00F9248B" w:rsidP="00F9248B">
      <w:pPr>
        <w:spacing w:after="240"/>
        <w:ind w:right="0"/>
        <w:rPr>
          <w:noProof/>
        </w:rPr>
      </w:pPr>
      <w:r>
        <w:rPr>
          <w:noProof/>
        </w:rPr>
        <w:t>Conclusion:</w:t>
      </w:r>
    </w:p>
    <w:p w14:paraId="1E2BF6D8" w14:textId="2E669DE7" w:rsidR="00F8747E" w:rsidRPr="0047089A" w:rsidRDefault="00F8747E" w:rsidP="00F8747E">
      <w:pPr>
        <w:spacing w:after="240"/>
        <w:ind w:left="1440" w:right="0"/>
        <w:rPr>
          <w:noProof/>
        </w:rPr>
      </w:pPr>
      <w:r>
        <w:rPr>
          <w:noProof/>
        </w:rPr>
        <w:t>User can held</w:t>
      </w:r>
      <w:r w:rsidRPr="0047089A">
        <w:rPr>
          <w:noProof/>
        </w:rPr>
        <w:t xml:space="preserve"> multiple jobs</w:t>
      </w:r>
      <w:r>
        <w:rPr>
          <w:noProof/>
        </w:rPr>
        <w:t xml:space="preserve"> from the frontend without any interface required for holding of jobs.</w:t>
      </w:r>
      <w:r w:rsidRPr="0047089A">
        <w:rPr>
          <w:noProof/>
        </w:rPr>
        <w:t xml:space="preserve"> </w:t>
      </w:r>
      <w:r>
        <w:rPr>
          <w:noProof/>
        </w:rPr>
        <w:t>It is userfriendly on monitoring tool and the application is user specific where the user can hold own jobs. T</w:t>
      </w:r>
      <w:r w:rsidR="000B0911">
        <w:rPr>
          <w:noProof/>
        </w:rPr>
        <w:t>he status is running for a job which are held.</w:t>
      </w:r>
    </w:p>
    <w:p w14:paraId="71493412" w14:textId="7DB41739" w:rsidR="00F9248B" w:rsidRDefault="00E95B1B" w:rsidP="00D24F0A">
      <w:pPr>
        <w:pStyle w:val="Heading3"/>
        <w:rPr>
          <w:noProof/>
        </w:rPr>
      </w:pPr>
      <w:bookmarkStart w:id="87" w:name="_Toc453699873"/>
      <w:r>
        <w:rPr>
          <w:noProof/>
        </w:rPr>
        <w:t>6.6</w:t>
      </w:r>
      <w:r w:rsidR="00F9248B">
        <w:rPr>
          <w:noProof/>
        </w:rPr>
        <w:t>.</w:t>
      </w:r>
      <w:r w:rsidR="009118AC">
        <w:rPr>
          <w:noProof/>
        </w:rPr>
        <w:t>3</w:t>
      </w:r>
      <w:r>
        <w:rPr>
          <w:noProof/>
        </w:rPr>
        <w:tab/>
        <w:t>Test Case 3</w:t>
      </w:r>
      <w:bookmarkEnd w:id="87"/>
    </w:p>
    <w:p w14:paraId="52CB5B18" w14:textId="77777777" w:rsidR="00C83A16" w:rsidRDefault="00C83A16" w:rsidP="00C83A16">
      <w:pPr>
        <w:spacing w:after="240"/>
        <w:ind w:right="0"/>
        <w:rPr>
          <w:noProof/>
        </w:rPr>
      </w:pPr>
      <w:r>
        <w:rPr>
          <w:noProof/>
        </w:rPr>
        <w:t>Test data:</w:t>
      </w:r>
      <w:r>
        <w:rPr>
          <w:noProof/>
        </w:rPr>
        <w:tab/>
      </w:r>
      <w:r>
        <w:rPr>
          <w:noProof/>
        </w:rPr>
        <w:tab/>
      </w:r>
    </w:p>
    <w:p w14:paraId="5E7281C8" w14:textId="1AB0E571" w:rsidR="00C83A16" w:rsidRDefault="00C83A16" w:rsidP="00C83A16">
      <w:pPr>
        <w:pStyle w:val="ListParagraph"/>
        <w:numPr>
          <w:ilvl w:val="0"/>
          <w:numId w:val="20"/>
        </w:numPr>
        <w:spacing w:after="240"/>
        <w:ind w:right="0"/>
        <w:rPr>
          <w:noProof/>
        </w:rPr>
      </w:pPr>
      <w:r>
        <w:rPr>
          <w:noProof/>
        </w:rPr>
        <w:t xml:space="preserve">To hold non-existing job </w:t>
      </w:r>
    </w:p>
    <w:p w14:paraId="69E9BC3B" w14:textId="45F3FFD8" w:rsidR="00C83A16" w:rsidRDefault="00C83A16" w:rsidP="00C83A16">
      <w:pPr>
        <w:pStyle w:val="ListParagraph"/>
        <w:numPr>
          <w:ilvl w:val="0"/>
          <w:numId w:val="20"/>
        </w:numPr>
        <w:spacing w:after="240"/>
        <w:ind w:right="0"/>
        <w:rPr>
          <w:noProof/>
        </w:rPr>
      </w:pPr>
      <w:r>
        <w:rPr>
          <w:noProof/>
        </w:rPr>
        <w:t>No submission of jobs or submission of non existing jobs and trying to held that job which does not exists</w:t>
      </w:r>
    </w:p>
    <w:p w14:paraId="46E716D3" w14:textId="77777777" w:rsidR="00C83A16" w:rsidRDefault="00C83A16" w:rsidP="00C83A16">
      <w:pPr>
        <w:spacing w:after="240"/>
        <w:ind w:right="0"/>
        <w:rPr>
          <w:noProof/>
        </w:rPr>
      </w:pPr>
      <w:r>
        <w:rPr>
          <w:noProof/>
        </w:rPr>
        <w:lastRenderedPageBreak/>
        <w:t>Expected result:</w:t>
      </w:r>
    </w:p>
    <w:p w14:paraId="2A636C01" w14:textId="255B2200" w:rsidR="00C83A16" w:rsidRDefault="00C83A16" w:rsidP="00C83A16">
      <w:pPr>
        <w:spacing w:after="240"/>
        <w:ind w:left="1440" w:right="0" w:hanging="1440"/>
        <w:rPr>
          <w:noProof/>
        </w:rPr>
      </w:pPr>
      <w:r>
        <w:rPr>
          <w:noProof/>
        </w:rPr>
        <w:tab/>
        <w:t>To display no data found f</w:t>
      </w:r>
      <w:r w:rsidR="004B11BC">
        <w:rPr>
          <w:noProof/>
        </w:rPr>
        <w:t>or helding</w:t>
      </w:r>
      <w:r>
        <w:rPr>
          <w:noProof/>
        </w:rPr>
        <w:t xml:space="preserve"> of jobs without validation control on actual job displayed because the page displays live data. Just a validation for user to understand there was no such file.</w:t>
      </w:r>
    </w:p>
    <w:p w14:paraId="4333238D" w14:textId="77777777" w:rsidR="00C83A16" w:rsidRDefault="00C83A16" w:rsidP="00C83A16">
      <w:pPr>
        <w:spacing w:after="240"/>
        <w:ind w:right="0"/>
        <w:rPr>
          <w:noProof/>
        </w:rPr>
      </w:pPr>
      <w:r>
        <w:rPr>
          <w:noProof/>
        </w:rPr>
        <w:t>Actual result:</w:t>
      </w:r>
    </w:p>
    <w:p w14:paraId="05E94A44" w14:textId="77777777" w:rsidR="007B5593" w:rsidRDefault="00C83A16" w:rsidP="007B5593">
      <w:pPr>
        <w:keepNext/>
        <w:spacing w:after="240"/>
        <w:ind w:right="0"/>
      </w:pPr>
      <w:r>
        <w:rPr>
          <w:noProof/>
        </w:rPr>
        <w:tab/>
      </w:r>
      <w:r>
        <w:rPr>
          <w:noProof/>
        </w:rPr>
        <w:tab/>
      </w:r>
      <w:r>
        <w:rPr>
          <w:noProof/>
          <w:lang w:eastAsia="en-US"/>
        </w:rPr>
        <w:drawing>
          <wp:inline distT="0" distB="0" distL="0" distR="0" wp14:anchorId="162C98C1" wp14:editId="47ECE513">
            <wp:extent cx="3657600" cy="1940644"/>
            <wp:effectExtent l="0" t="0" r="0" b="254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d - Copy.png"/>
                    <pic:cNvPicPr/>
                  </pic:nvPicPr>
                  <pic:blipFill>
                    <a:blip r:embed="rId37"/>
                    <a:stretch>
                      <a:fillRect/>
                    </a:stretch>
                  </pic:blipFill>
                  <pic:spPr>
                    <a:xfrm>
                      <a:off x="0" y="0"/>
                      <a:ext cx="3701644" cy="1964013"/>
                    </a:xfrm>
                    <a:prstGeom prst="rect">
                      <a:avLst/>
                    </a:prstGeom>
                  </pic:spPr>
                </pic:pic>
              </a:graphicData>
            </a:graphic>
          </wp:inline>
        </w:drawing>
      </w:r>
    </w:p>
    <w:p w14:paraId="1BE7B31D" w14:textId="547FE254" w:rsidR="00C83A16" w:rsidRDefault="007B5593" w:rsidP="00470989">
      <w:pPr>
        <w:pStyle w:val="Caption"/>
        <w:ind w:firstLine="720"/>
        <w:rPr>
          <w:noProof/>
        </w:rPr>
      </w:pPr>
      <w:bookmarkStart w:id="88" w:name="_Toc453890714"/>
      <w:r>
        <w:t xml:space="preserve">Figure </w:t>
      </w:r>
      <w:fldSimple w:instr=" SEQ Figure \* ARABIC ">
        <w:r w:rsidR="005E6938">
          <w:rPr>
            <w:noProof/>
          </w:rPr>
          <w:t>22</w:t>
        </w:r>
      </w:fldSimple>
      <w:r>
        <w:t xml:space="preserve">: </w:t>
      </w:r>
      <w:r w:rsidR="00470989">
        <w:t xml:space="preserve">Server validation output for </w:t>
      </w:r>
      <w:r>
        <w:t xml:space="preserve">qhold non existing </w:t>
      </w:r>
      <w:r w:rsidR="00470989">
        <w:t>job</w:t>
      </w:r>
      <w:bookmarkEnd w:id="88"/>
      <w:r w:rsidR="00470989">
        <w:t xml:space="preserve"> </w:t>
      </w:r>
    </w:p>
    <w:p w14:paraId="22CF1FAD" w14:textId="784E924F" w:rsidR="00C83A16" w:rsidRDefault="00C83A16" w:rsidP="00C83A16">
      <w:pPr>
        <w:spacing w:after="240"/>
        <w:ind w:right="0"/>
        <w:rPr>
          <w:noProof/>
        </w:rPr>
      </w:pPr>
      <w:r>
        <w:rPr>
          <w:noProof/>
        </w:rPr>
        <w:t>Conclusion:</w:t>
      </w:r>
    </w:p>
    <w:p w14:paraId="794FEBB0" w14:textId="7A4C3B54" w:rsidR="004B11BC" w:rsidRDefault="004B11BC" w:rsidP="004B11BC">
      <w:pPr>
        <w:spacing w:after="240"/>
        <w:ind w:left="1440" w:right="0" w:hanging="1440"/>
        <w:rPr>
          <w:noProof/>
        </w:rPr>
      </w:pPr>
      <w:r>
        <w:rPr>
          <w:noProof/>
        </w:rPr>
        <w:tab/>
        <w:t>On searching a non existing job the notification of “no job found….try again” is displayed and in the section on actual jobs displayed you won’t view any result because there isn’t one for holding a job.</w:t>
      </w:r>
    </w:p>
    <w:p w14:paraId="598D0D0F" w14:textId="77777777" w:rsidR="00470989" w:rsidRDefault="00470989" w:rsidP="004B11BC">
      <w:pPr>
        <w:spacing w:after="240"/>
        <w:ind w:left="1440" w:right="0" w:hanging="1440"/>
        <w:rPr>
          <w:noProof/>
        </w:rPr>
      </w:pPr>
    </w:p>
    <w:p w14:paraId="3772C8E2" w14:textId="28B4E848" w:rsidR="003C4FC8" w:rsidRDefault="009118AC" w:rsidP="00C83A16">
      <w:pPr>
        <w:pStyle w:val="Heading2"/>
        <w:rPr>
          <w:noProof/>
        </w:rPr>
      </w:pPr>
      <w:bookmarkStart w:id="89" w:name="_Toc453699874"/>
      <w:r>
        <w:rPr>
          <w:noProof/>
        </w:rPr>
        <w:t>6.7</w:t>
      </w:r>
      <w:r w:rsidR="003C4FC8" w:rsidRPr="00D24F0A">
        <w:rPr>
          <w:noProof/>
        </w:rPr>
        <w:tab/>
        <w:t>Test Scenario:</w:t>
      </w:r>
      <w:r w:rsidR="003C4FC8" w:rsidRPr="00D24F0A">
        <w:rPr>
          <w:noProof/>
        </w:rPr>
        <w:tab/>
        <w:t>Integration of qrls command</w:t>
      </w:r>
      <w:bookmarkEnd w:id="89"/>
    </w:p>
    <w:p w14:paraId="0E99464E" w14:textId="122E8068" w:rsidR="008C731F" w:rsidRDefault="008C731F" w:rsidP="008C731F">
      <w:r>
        <w:t>Test Description:</w:t>
      </w:r>
    </w:p>
    <w:p w14:paraId="1D00C6C9" w14:textId="7CCD9788" w:rsidR="008C731F" w:rsidRDefault="008C731F" w:rsidP="00F21030">
      <w:pPr>
        <w:ind w:left="1440"/>
      </w:pPr>
      <w:r>
        <w:t>After the held</w:t>
      </w:r>
      <w:r w:rsidR="00F21030">
        <w:t xml:space="preserve"> is applied on </w:t>
      </w:r>
      <w:r>
        <w:t xml:space="preserve">a running job and needs to release the job from the </w:t>
      </w:r>
      <w:r w:rsidR="00F21030">
        <w:t xml:space="preserve">held status with the qrls command. The scenario is to check the job gets released on qrls command and checking the result for single job, multiple jobs and </w:t>
      </w:r>
      <w:r w:rsidR="00543B6A">
        <w:t>non-existing</w:t>
      </w:r>
      <w:r w:rsidR="00F21030">
        <w:t xml:space="preserve"> job. Checking the status and on released job the job should restart the same job giving it a fresh start.</w:t>
      </w:r>
    </w:p>
    <w:p w14:paraId="763B3F74" w14:textId="77777777" w:rsidR="004108E3" w:rsidRPr="008C731F" w:rsidRDefault="004108E3" w:rsidP="00F21030">
      <w:pPr>
        <w:ind w:left="1440"/>
      </w:pPr>
    </w:p>
    <w:p w14:paraId="6D23953F" w14:textId="1D36B94F" w:rsidR="00D14973" w:rsidRDefault="00D14973" w:rsidP="00D24F0A">
      <w:pPr>
        <w:pStyle w:val="Heading3"/>
        <w:rPr>
          <w:noProof/>
        </w:rPr>
      </w:pPr>
      <w:bookmarkStart w:id="90" w:name="_Toc453699875"/>
      <w:r>
        <w:rPr>
          <w:noProof/>
        </w:rPr>
        <w:t>6.</w:t>
      </w:r>
      <w:r w:rsidR="003C4FC8">
        <w:rPr>
          <w:noProof/>
        </w:rPr>
        <w:t>7</w:t>
      </w:r>
      <w:r>
        <w:rPr>
          <w:noProof/>
        </w:rPr>
        <w:t>.</w:t>
      </w:r>
      <w:r w:rsidR="009118AC">
        <w:rPr>
          <w:noProof/>
        </w:rPr>
        <w:t>1</w:t>
      </w:r>
      <w:r w:rsidR="003C4FC8">
        <w:rPr>
          <w:noProof/>
        </w:rPr>
        <w:tab/>
        <w:t>Test Case 1</w:t>
      </w:r>
      <w:bookmarkEnd w:id="90"/>
    </w:p>
    <w:p w14:paraId="00AD1807" w14:textId="77777777" w:rsidR="00500212" w:rsidRDefault="00500212" w:rsidP="00500212">
      <w:pPr>
        <w:spacing w:after="240"/>
        <w:ind w:right="0"/>
        <w:rPr>
          <w:noProof/>
        </w:rPr>
      </w:pPr>
      <w:r>
        <w:rPr>
          <w:noProof/>
        </w:rPr>
        <w:t>Test data:</w:t>
      </w:r>
      <w:r>
        <w:rPr>
          <w:noProof/>
        </w:rPr>
        <w:tab/>
      </w:r>
    </w:p>
    <w:p w14:paraId="0B7F7CBE" w14:textId="763C95F0" w:rsidR="00500212" w:rsidRDefault="00500212" w:rsidP="00500212">
      <w:pPr>
        <w:spacing w:after="240"/>
        <w:ind w:left="1440" w:right="0"/>
        <w:rPr>
          <w:noProof/>
        </w:rPr>
      </w:pPr>
      <w:r>
        <w:rPr>
          <w:noProof/>
        </w:rPr>
        <w:t>1.To release a single running job using the qrls command.</w:t>
      </w:r>
    </w:p>
    <w:p w14:paraId="34E14158" w14:textId="0730A865" w:rsidR="00500212" w:rsidRDefault="00500212" w:rsidP="00500212">
      <w:pPr>
        <w:spacing w:after="240"/>
        <w:ind w:left="1440" w:right="0"/>
        <w:rPr>
          <w:noProof/>
        </w:rPr>
      </w:pPr>
      <w:r>
        <w:rPr>
          <w:noProof/>
        </w:rPr>
        <w:t>2. Using the qrls command user should be able to release a running job on the application server and the user should be able release his own job .</w:t>
      </w:r>
    </w:p>
    <w:p w14:paraId="4094946A" w14:textId="3B1CD038" w:rsidR="00500212" w:rsidRDefault="00500212" w:rsidP="00500212">
      <w:pPr>
        <w:spacing w:after="240"/>
        <w:ind w:left="1440" w:right="0"/>
        <w:rPr>
          <w:noProof/>
        </w:rPr>
      </w:pPr>
      <w:r>
        <w:rPr>
          <w:noProof/>
        </w:rPr>
        <w:t>3. The job should be in release state with the running status.</w:t>
      </w:r>
    </w:p>
    <w:p w14:paraId="1F0E749F" w14:textId="77777777" w:rsidR="00500212" w:rsidRDefault="00500212" w:rsidP="00500212">
      <w:pPr>
        <w:spacing w:after="240"/>
        <w:ind w:right="0"/>
        <w:rPr>
          <w:noProof/>
        </w:rPr>
      </w:pPr>
      <w:r>
        <w:rPr>
          <w:noProof/>
        </w:rPr>
        <w:t>Expected results:</w:t>
      </w:r>
    </w:p>
    <w:p w14:paraId="089CCC49" w14:textId="77777777" w:rsidR="00500212" w:rsidRDefault="00500212" w:rsidP="00500212">
      <w:pPr>
        <w:spacing w:after="240"/>
        <w:ind w:right="0"/>
        <w:rPr>
          <w:noProof/>
        </w:rPr>
      </w:pPr>
      <w:r>
        <w:rPr>
          <w:noProof/>
        </w:rPr>
        <w:tab/>
      </w:r>
      <w:r>
        <w:rPr>
          <w:noProof/>
        </w:rPr>
        <w:tab/>
        <w:t>The job should be in held state with the running status for a single running job.</w:t>
      </w:r>
    </w:p>
    <w:p w14:paraId="53C8C3FE" w14:textId="70C95B56" w:rsidR="00D14973" w:rsidRDefault="003C4FC8" w:rsidP="00D14973">
      <w:pPr>
        <w:spacing w:after="240"/>
        <w:ind w:right="0"/>
        <w:rPr>
          <w:noProof/>
        </w:rPr>
      </w:pPr>
      <w:r>
        <w:rPr>
          <w:noProof/>
        </w:rPr>
        <w:t>Actual r</w:t>
      </w:r>
      <w:r w:rsidR="00D14973">
        <w:rPr>
          <w:noProof/>
        </w:rPr>
        <w:t>esult:</w:t>
      </w:r>
    </w:p>
    <w:p w14:paraId="45B690EE" w14:textId="77777777" w:rsidR="00470989" w:rsidRDefault="00500212" w:rsidP="00470989">
      <w:pPr>
        <w:keepNext/>
        <w:spacing w:after="240"/>
        <w:ind w:right="0"/>
      </w:pPr>
      <w:r w:rsidRPr="00953183">
        <w:rPr>
          <w:noProof/>
          <w:lang w:eastAsia="en-US"/>
        </w:rPr>
        <w:drawing>
          <wp:inline distT="0" distB="0" distL="0" distR="0" wp14:anchorId="45AE5C61" wp14:editId="231FFB37">
            <wp:extent cx="5943600" cy="626745"/>
            <wp:effectExtent l="0" t="0" r="0" b="1905"/>
            <wp:docPr id="679"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41"/>
                    <a:stretch>
                      <a:fillRect/>
                    </a:stretch>
                  </pic:blipFill>
                  <pic:spPr>
                    <a:xfrm>
                      <a:off x="0" y="0"/>
                      <a:ext cx="5943600" cy="626745"/>
                    </a:xfrm>
                    <a:prstGeom prst="rect">
                      <a:avLst/>
                    </a:prstGeom>
                  </pic:spPr>
                </pic:pic>
              </a:graphicData>
            </a:graphic>
          </wp:inline>
        </w:drawing>
      </w:r>
    </w:p>
    <w:p w14:paraId="77C1D2E6" w14:textId="6882E608" w:rsidR="00500212" w:rsidRDefault="00470989" w:rsidP="00470989">
      <w:pPr>
        <w:pStyle w:val="Caption"/>
        <w:ind w:left="720" w:firstLine="720"/>
        <w:rPr>
          <w:noProof/>
        </w:rPr>
      </w:pPr>
      <w:bookmarkStart w:id="91" w:name="_Toc453890715"/>
      <w:r>
        <w:t xml:space="preserve">Figure </w:t>
      </w:r>
      <w:fldSimple w:instr=" SEQ Figure \* ARABIC ">
        <w:r w:rsidR="005E6938">
          <w:rPr>
            <w:noProof/>
          </w:rPr>
          <w:t>23</w:t>
        </w:r>
      </w:fldSimple>
      <w:r>
        <w:t>:</w:t>
      </w:r>
      <w:r w:rsidRPr="00DA4599">
        <w:t xml:space="preserve">SERVER OUTPUT FOR </w:t>
      </w:r>
      <w:r>
        <w:t>qrls 1</w:t>
      </w:r>
      <w:bookmarkEnd w:id="91"/>
    </w:p>
    <w:p w14:paraId="5813D9EA" w14:textId="2D185D6D" w:rsidR="00D14973" w:rsidRDefault="00D14973" w:rsidP="00D14973">
      <w:pPr>
        <w:spacing w:after="240"/>
        <w:ind w:right="0"/>
        <w:rPr>
          <w:noProof/>
        </w:rPr>
      </w:pPr>
      <w:r>
        <w:rPr>
          <w:noProof/>
        </w:rPr>
        <w:t>Conclusion:</w:t>
      </w:r>
    </w:p>
    <w:p w14:paraId="13A80DEA" w14:textId="54C94115" w:rsidR="00500212" w:rsidRPr="0047089A" w:rsidRDefault="00500212" w:rsidP="00500212">
      <w:pPr>
        <w:spacing w:after="240"/>
        <w:ind w:left="1440" w:right="0"/>
        <w:rPr>
          <w:noProof/>
        </w:rPr>
      </w:pPr>
      <w:r>
        <w:rPr>
          <w:noProof/>
        </w:rPr>
        <w:t>User can release</w:t>
      </w:r>
      <w:r w:rsidRPr="0047089A">
        <w:rPr>
          <w:noProof/>
        </w:rPr>
        <w:t xml:space="preserve"> </w:t>
      </w:r>
      <w:r>
        <w:rPr>
          <w:noProof/>
        </w:rPr>
        <w:t>single</w:t>
      </w:r>
      <w:r w:rsidRPr="0047089A">
        <w:rPr>
          <w:noProof/>
        </w:rPr>
        <w:t xml:space="preserve"> job</w:t>
      </w:r>
      <w:r>
        <w:rPr>
          <w:noProof/>
        </w:rPr>
        <w:t xml:space="preserve"> from the frontend without any interface required for releasing of jobs.</w:t>
      </w:r>
      <w:r w:rsidRPr="0047089A">
        <w:rPr>
          <w:noProof/>
        </w:rPr>
        <w:t xml:space="preserve"> </w:t>
      </w:r>
      <w:r>
        <w:rPr>
          <w:noProof/>
        </w:rPr>
        <w:t>It is userfriendly on monitoring tool and the application is user specific where the user can release own jobs. The status is running for a job which are</w:t>
      </w:r>
      <w:r w:rsidR="004108E3">
        <w:rPr>
          <w:noProof/>
        </w:rPr>
        <w:t xml:space="preserve"> released</w:t>
      </w:r>
      <w:r>
        <w:rPr>
          <w:noProof/>
        </w:rPr>
        <w:t>.</w:t>
      </w:r>
      <w:r w:rsidR="004108E3">
        <w:rPr>
          <w:noProof/>
        </w:rPr>
        <w:t xml:space="preserve"> The released job display no state because they are resubmitted.</w:t>
      </w:r>
    </w:p>
    <w:p w14:paraId="1AC4E9C1" w14:textId="6E35C62F" w:rsidR="00500212" w:rsidRDefault="00500212" w:rsidP="00D14973">
      <w:pPr>
        <w:spacing w:after="240"/>
        <w:ind w:right="0"/>
        <w:rPr>
          <w:noProof/>
        </w:rPr>
      </w:pPr>
    </w:p>
    <w:p w14:paraId="0C9BBC67" w14:textId="242C98EE" w:rsidR="00D14973" w:rsidRDefault="00D14973" w:rsidP="00D24F0A">
      <w:pPr>
        <w:pStyle w:val="Heading3"/>
        <w:rPr>
          <w:noProof/>
        </w:rPr>
      </w:pPr>
      <w:bookmarkStart w:id="92" w:name="_Toc453699876"/>
      <w:r>
        <w:rPr>
          <w:noProof/>
        </w:rPr>
        <w:t>6.</w:t>
      </w:r>
      <w:r w:rsidR="00FD34EC">
        <w:rPr>
          <w:noProof/>
        </w:rPr>
        <w:t>7.2</w:t>
      </w:r>
      <w:r w:rsidR="003C4FC8">
        <w:rPr>
          <w:noProof/>
        </w:rPr>
        <w:tab/>
        <w:t>Test Case 2</w:t>
      </w:r>
      <w:bookmarkEnd w:id="92"/>
    </w:p>
    <w:p w14:paraId="2354D2E5" w14:textId="77777777" w:rsidR="004108E3" w:rsidRDefault="004108E3" w:rsidP="004108E3">
      <w:pPr>
        <w:spacing w:after="240"/>
        <w:ind w:right="0"/>
        <w:rPr>
          <w:noProof/>
        </w:rPr>
      </w:pPr>
      <w:r>
        <w:rPr>
          <w:noProof/>
        </w:rPr>
        <w:t>Test data:</w:t>
      </w:r>
      <w:r>
        <w:rPr>
          <w:noProof/>
        </w:rPr>
        <w:tab/>
      </w:r>
    </w:p>
    <w:p w14:paraId="082B660C" w14:textId="4F48B600" w:rsidR="004108E3" w:rsidRDefault="004108E3" w:rsidP="004108E3">
      <w:pPr>
        <w:spacing w:after="240"/>
        <w:ind w:left="1440" w:right="0"/>
        <w:rPr>
          <w:noProof/>
        </w:rPr>
      </w:pPr>
      <w:r>
        <w:rPr>
          <w:noProof/>
        </w:rPr>
        <w:lastRenderedPageBreak/>
        <w:t>1.To release a multiple running jobs using the qrls command.</w:t>
      </w:r>
    </w:p>
    <w:p w14:paraId="03F69F72" w14:textId="1519DE47" w:rsidR="004108E3" w:rsidRDefault="004108E3" w:rsidP="004108E3">
      <w:pPr>
        <w:spacing w:after="240"/>
        <w:ind w:left="1440" w:right="0"/>
        <w:rPr>
          <w:noProof/>
        </w:rPr>
      </w:pPr>
      <w:r>
        <w:rPr>
          <w:noProof/>
        </w:rPr>
        <w:t>2. Using the qrls command user should be able to release a running jobs on the application server and the user should be able release own jobs .</w:t>
      </w:r>
    </w:p>
    <w:p w14:paraId="274F9E06" w14:textId="62088C45" w:rsidR="004108E3" w:rsidRDefault="004108E3" w:rsidP="004108E3">
      <w:pPr>
        <w:spacing w:after="240"/>
        <w:ind w:left="1440" w:right="0"/>
        <w:rPr>
          <w:noProof/>
        </w:rPr>
      </w:pPr>
      <w:r>
        <w:rPr>
          <w:noProof/>
        </w:rPr>
        <w:t>3. The jobs should be in release state with the running status.</w:t>
      </w:r>
    </w:p>
    <w:p w14:paraId="346E1C34" w14:textId="77777777" w:rsidR="004108E3" w:rsidRDefault="004108E3" w:rsidP="004108E3">
      <w:pPr>
        <w:spacing w:after="240"/>
        <w:ind w:right="0"/>
        <w:rPr>
          <w:noProof/>
        </w:rPr>
      </w:pPr>
      <w:r>
        <w:rPr>
          <w:noProof/>
        </w:rPr>
        <w:t>Expected results:</w:t>
      </w:r>
    </w:p>
    <w:p w14:paraId="7F3CD06D" w14:textId="746FFB21" w:rsidR="004108E3" w:rsidRDefault="004108E3" w:rsidP="004108E3">
      <w:pPr>
        <w:spacing w:after="240"/>
        <w:ind w:left="1440" w:right="0" w:hanging="1440"/>
        <w:rPr>
          <w:noProof/>
        </w:rPr>
      </w:pPr>
      <w:r>
        <w:rPr>
          <w:noProof/>
        </w:rPr>
        <w:tab/>
        <w:t>The job should be in release state with the running status for a multiple running jobs.</w:t>
      </w:r>
    </w:p>
    <w:p w14:paraId="24658AE3" w14:textId="2F0C8316" w:rsidR="00D14973" w:rsidRDefault="003C4FC8" w:rsidP="00D14973">
      <w:pPr>
        <w:spacing w:after="240"/>
        <w:ind w:right="0"/>
        <w:rPr>
          <w:noProof/>
        </w:rPr>
      </w:pPr>
      <w:r>
        <w:rPr>
          <w:noProof/>
        </w:rPr>
        <w:t>Actual r</w:t>
      </w:r>
      <w:r w:rsidR="00D14973">
        <w:rPr>
          <w:noProof/>
        </w:rPr>
        <w:t>esult:</w:t>
      </w:r>
    </w:p>
    <w:p w14:paraId="6C0B5104" w14:textId="77777777" w:rsidR="00470989" w:rsidRDefault="00606DA9" w:rsidP="00470989">
      <w:pPr>
        <w:keepNext/>
        <w:spacing w:after="240" w:line="252" w:lineRule="auto"/>
        <w:ind w:right="0"/>
      </w:pPr>
      <w:r w:rsidRPr="00953183">
        <w:rPr>
          <w:noProof/>
          <w:lang w:eastAsia="en-US"/>
        </w:rPr>
        <w:drawing>
          <wp:inline distT="0" distB="0" distL="0" distR="0" wp14:anchorId="75E4D523" wp14:editId="66D1A3A9">
            <wp:extent cx="5943600" cy="626745"/>
            <wp:effectExtent l="0" t="0" r="0" b="1905"/>
            <wp:docPr id="19"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41"/>
                    <a:stretch>
                      <a:fillRect/>
                    </a:stretch>
                  </pic:blipFill>
                  <pic:spPr>
                    <a:xfrm>
                      <a:off x="0" y="0"/>
                      <a:ext cx="5943600" cy="626745"/>
                    </a:xfrm>
                    <a:prstGeom prst="rect">
                      <a:avLst/>
                    </a:prstGeom>
                  </pic:spPr>
                </pic:pic>
              </a:graphicData>
            </a:graphic>
          </wp:inline>
        </w:drawing>
      </w:r>
    </w:p>
    <w:p w14:paraId="115E9E1F" w14:textId="2C4B3A1B" w:rsidR="00606DA9" w:rsidRPr="00E6540B" w:rsidRDefault="00470989" w:rsidP="00470989">
      <w:pPr>
        <w:pStyle w:val="Caption"/>
        <w:ind w:left="1440" w:firstLine="720"/>
        <w:rPr>
          <w:noProof/>
        </w:rPr>
      </w:pPr>
      <w:bookmarkStart w:id="93" w:name="_Toc453890716"/>
      <w:r>
        <w:t xml:space="preserve">Figure </w:t>
      </w:r>
      <w:fldSimple w:instr=" SEQ Figure \* ARABIC ">
        <w:r w:rsidR="005E6938">
          <w:rPr>
            <w:noProof/>
          </w:rPr>
          <w:t>24</w:t>
        </w:r>
      </w:fldSimple>
      <w:r>
        <w:t>:</w:t>
      </w:r>
      <w:r w:rsidRPr="00A66692">
        <w:t xml:space="preserve">Server output for </w:t>
      </w:r>
      <w:r>
        <w:t>qrls2</w:t>
      </w:r>
      <w:bookmarkEnd w:id="93"/>
    </w:p>
    <w:p w14:paraId="668DE747" w14:textId="2657A1E8" w:rsidR="00D14973" w:rsidRDefault="00D14973" w:rsidP="00D14973">
      <w:pPr>
        <w:spacing w:after="240"/>
        <w:ind w:right="0"/>
        <w:rPr>
          <w:noProof/>
        </w:rPr>
      </w:pPr>
      <w:r>
        <w:rPr>
          <w:noProof/>
        </w:rPr>
        <w:t>Conclusion:</w:t>
      </w:r>
    </w:p>
    <w:p w14:paraId="2AC95CE6" w14:textId="22CD0937" w:rsidR="004108E3" w:rsidRDefault="004108E3" w:rsidP="004108E3">
      <w:pPr>
        <w:spacing w:after="240"/>
        <w:ind w:left="1440" w:right="0"/>
        <w:rPr>
          <w:noProof/>
        </w:rPr>
      </w:pPr>
      <w:r>
        <w:rPr>
          <w:noProof/>
        </w:rPr>
        <w:t>User can release</w:t>
      </w:r>
      <w:r w:rsidRPr="0047089A">
        <w:rPr>
          <w:noProof/>
        </w:rPr>
        <w:t xml:space="preserve"> multiple jobs</w:t>
      </w:r>
      <w:r>
        <w:rPr>
          <w:noProof/>
        </w:rPr>
        <w:t xml:space="preserve"> from the frontend without any interface required for releasing of jobs.</w:t>
      </w:r>
      <w:r w:rsidRPr="0047089A">
        <w:rPr>
          <w:noProof/>
        </w:rPr>
        <w:t xml:space="preserve"> </w:t>
      </w:r>
      <w:r>
        <w:rPr>
          <w:noProof/>
        </w:rPr>
        <w:t>It is userfriendly on monitoring tool and the application is user specific where the user can release own jobs. The status is running for a job which are released. The released jobs display no state because they are resubmitted.</w:t>
      </w:r>
    </w:p>
    <w:p w14:paraId="2EE74059" w14:textId="77777777" w:rsidR="00470989" w:rsidRDefault="00470989" w:rsidP="004108E3">
      <w:pPr>
        <w:spacing w:after="240"/>
        <w:ind w:left="1440" w:right="0"/>
        <w:rPr>
          <w:noProof/>
        </w:rPr>
      </w:pPr>
    </w:p>
    <w:p w14:paraId="6CEE6D33" w14:textId="04CD0A45" w:rsidR="00D14973" w:rsidRDefault="00FD34EC" w:rsidP="00D24F0A">
      <w:pPr>
        <w:pStyle w:val="Heading3"/>
        <w:rPr>
          <w:noProof/>
        </w:rPr>
      </w:pPr>
      <w:bookmarkStart w:id="94" w:name="_Toc453699877"/>
      <w:r>
        <w:rPr>
          <w:noProof/>
        </w:rPr>
        <w:t>6.7.3</w:t>
      </w:r>
      <w:r w:rsidR="003C4FC8">
        <w:rPr>
          <w:noProof/>
        </w:rPr>
        <w:tab/>
        <w:t>Test Case 3</w:t>
      </w:r>
      <w:bookmarkEnd w:id="94"/>
    </w:p>
    <w:p w14:paraId="4D1ED7B8" w14:textId="77777777" w:rsidR="00C36CD4" w:rsidRDefault="00C36CD4" w:rsidP="00C36CD4">
      <w:pPr>
        <w:spacing w:after="240"/>
        <w:ind w:right="0"/>
        <w:rPr>
          <w:noProof/>
        </w:rPr>
      </w:pPr>
      <w:r>
        <w:rPr>
          <w:noProof/>
        </w:rPr>
        <w:t>Test data:</w:t>
      </w:r>
      <w:r>
        <w:rPr>
          <w:noProof/>
        </w:rPr>
        <w:tab/>
      </w:r>
      <w:r>
        <w:rPr>
          <w:noProof/>
        </w:rPr>
        <w:tab/>
      </w:r>
    </w:p>
    <w:p w14:paraId="3346825D" w14:textId="71FE146B" w:rsidR="00C36CD4" w:rsidRDefault="00C36CD4" w:rsidP="00C36CD4">
      <w:pPr>
        <w:pStyle w:val="ListParagraph"/>
        <w:numPr>
          <w:ilvl w:val="0"/>
          <w:numId w:val="21"/>
        </w:numPr>
        <w:spacing w:after="240"/>
        <w:ind w:right="0"/>
        <w:rPr>
          <w:noProof/>
        </w:rPr>
      </w:pPr>
      <w:r>
        <w:rPr>
          <w:noProof/>
        </w:rPr>
        <w:t xml:space="preserve">To releasing non-existing job </w:t>
      </w:r>
    </w:p>
    <w:p w14:paraId="3303FF6E" w14:textId="54BF5ABE" w:rsidR="00C36CD4" w:rsidRDefault="00C36CD4" w:rsidP="00C36CD4">
      <w:pPr>
        <w:pStyle w:val="ListParagraph"/>
        <w:numPr>
          <w:ilvl w:val="0"/>
          <w:numId w:val="21"/>
        </w:numPr>
        <w:spacing w:after="240"/>
        <w:ind w:right="0"/>
        <w:rPr>
          <w:noProof/>
        </w:rPr>
      </w:pPr>
      <w:r>
        <w:rPr>
          <w:noProof/>
        </w:rPr>
        <w:t>No submission of jobs or submission of non existing jobs and trying to releasing that job which does not exists by qrls command.</w:t>
      </w:r>
    </w:p>
    <w:p w14:paraId="3B6AEA0A" w14:textId="77777777" w:rsidR="00C36CD4" w:rsidRDefault="00C36CD4" w:rsidP="00C36CD4">
      <w:pPr>
        <w:spacing w:after="240"/>
        <w:ind w:right="0"/>
        <w:rPr>
          <w:noProof/>
        </w:rPr>
      </w:pPr>
      <w:r>
        <w:rPr>
          <w:noProof/>
        </w:rPr>
        <w:lastRenderedPageBreak/>
        <w:t>Expected result:</w:t>
      </w:r>
    </w:p>
    <w:p w14:paraId="0FA15BA0" w14:textId="3467EDB8" w:rsidR="00C36CD4" w:rsidRDefault="00C36CD4" w:rsidP="00C36CD4">
      <w:pPr>
        <w:spacing w:after="240"/>
        <w:ind w:left="1440" w:right="0" w:hanging="1440"/>
        <w:rPr>
          <w:noProof/>
        </w:rPr>
      </w:pPr>
      <w:r>
        <w:rPr>
          <w:noProof/>
        </w:rPr>
        <w:tab/>
        <w:t>To display no data found for releasing of jobs without validation control on actual job displayed because the page displays live data. Just a validation for user to understand there was no such file.</w:t>
      </w:r>
    </w:p>
    <w:p w14:paraId="3C44C25F" w14:textId="77777777" w:rsidR="00C36CD4" w:rsidRDefault="00C36CD4" w:rsidP="00C36CD4">
      <w:pPr>
        <w:spacing w:after="240"/>
        <w:ind w:right="0"/>
        <w:rPr>
          <w:noProof/>
        </w:rPr>
      </w:pPr>
      <w:r>
        <w:rPr>
          <w:noProof/>
        </w:rPr>
        <w:t>Actual result:</w:t>
      </w:r>
    </w:p>
    <w:p w14:paraId="1A6BBF04" w14:textId="77777777" w:rsidR="00470989" w:rsidRDefault="00C36CD4" w:rsidP="00470989">
      <w:pPr>
        <w:keepNext/>
        <w:spacing w:after="240"/>
        <w:ind w:right="0"/>
      </w:pPr>
      <w:r>
        <w:rPr>
          <w:noProof/>
        </w:rPr>
        <w:tab/>
      </w:r>
      <w:r>
        <w:rPr>
          <w:noProof/>
        </w:rPr>
        <w:tab/>
      </w:r>
      <w:r>
        <w:rPr>
          <w:noProof/>
          <w:lang w:eastAsia="en-US"/>
        </w:rPr>
        <w:drawing>
          <wp:inline distT="0" distB="0" distL="0" distR="0" wp14:anchorId="4AF505D6" wp14:editId="34EDC75F">
            <wp:extent cx="3657600" cy="1940644"/>
            <wp:effectExtent l="0" t="0" r="0" b="254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d - Copy.png"/>
                    <pic:cNvPicPr/>
                  </pic:nvPicPr>
                  <pic:blipFill>
                    <a:blip r:embed="rId37"/>
                    <a:stretch>
                      <a:fillRect/>
                    </a:stretch>
                  </pic:blipFill>
                  <pic:spPr>
                    <a:xfrm>
                      <a:off x="0" y="0"/>
                      <a:ext cx="3701644" cy="1964013"/>
                    </a:xfrm>
                    <a:prstGeom prst="rect">
                      <a:avLst/>
                    </a:prstGeom>
                  </pic:spPr>
                </pic:pic>
              </a:graphicData>
            </a:graphic>
          </wp:inline>
        </w:drawing>
      </w:r>
    </w:p>
    <w:p w14:paraId="34E187A9" w14:textId="5B68CE9C" w:rsidR="00C36CD4" w:rsidRDefault="00470989" w:rsidP="00470989">
      <w:pPr>
        <w:pStyle w:val="Caption"/>
        <w:ind w:firstLine="720"/>
        <w:rPr>
          <w:noProof/>
        </w:rPr>
      </w:pPr>
      <w:bookmarkStart w:id="95" w:name="_Toc453890717"/>
      <w:r>
        <w:t xml:space="preserve">Figure </w:t>
      </w:r>
      <w:fldSimple w:instr=" SEQ Figure \* ARABIC ">
        <w:r w:rsidR="005E6938">
          <w:rPr>
            <w:noProof/>
          </w:rPr>
          <w:t>25</w:t>
        </w:r>
      </w:fldSimple>
      <w:r>
        <w:t xml:space="preserve">: </w:t>
      </w:r>
      <w:r w:rsidRPr="00DD5ADC">
        <w:t>SE</w:t>
      </w:r>
      <w:r>
        <w:t>RVER VALIDATION OUTPUT FOR qrls</w:t>
      </w:r>
      <w:r w:rsidRPr="00DD5ADC">
        <w:t xml:space="preserve"> NON EXISTING JOB</w:t>
      </w:r>
      <w:bookmarkEnd w:id="95"/>
    </w:p>
    <w:p w14:paraId="4B1E2D5E" w14:textId="77777777" w:rsidR="00C36CD4" w:rsidRDefault="00C36CD4" w:rsidP="00C36CD4">
      <w:pPr>
        <w:spacing w:after="240"/>
        <w:ind w:right="0"/>
        <w:rPr>
          <w:noProof/>
        </w:rPr>
      </w:pPr>
      <w:r>
        <w:rPr>
          <w:noProof/>
        </w:rPr>
        <w:t>Conclusion:</w:t>
      </w:r>
    </w:p>
    <w:p w14:paraId="5FBF5A38" w14:textId="027B043A" w:rsidR="00C36CD4" w:rsidRDefault="00C36CD4" w:rsidP="00C36CD4">
      <w:pPr>
        <w:spacing w:after="240"/>
        <w:ind w:left="1440" w:right="0" w:hanging="1440"/>
        <w:rPr>
          <w:noProof/>
        </w:rPr>
      </w:pPr>
      <w:r>
        <w:rPr>
          <w:noProof/>
        </w:rPr>
        <w:tab/>
        <w:t>On searching a non existing job the notification of “no job found….try again” is displayed and in the section on actual jobs displayed you won’t view any result because there isn’t one for releasin a job.</w:t>
      </w:r>
    </w:p>
    <w:p w14:paraId="445DD6AC" w14:textId="77777777" w:rsidR="00B56124" w:rsidRDefault="00B56124" w:rsidP="00C36CD4">
      <w:pPr>
        <w:spacing w:after="240"/>
        <w:ind w:left="1440" w:right="0" w:hanging="1440"/>
        <w:rPr>
          <w:noProof/>
        </w:rPr>
      </w:pPr>
    </w:p>
    <w:p w14:paraId="75ECCB20" w14:textId="12070D92" w:rsidR="003C4FC8" w:rsidRDefault="00FD34EC" w:rsidP="00D24F0A">
      <w:pPr>
        <w:pStyle w:val="Heading2"/>
        <w:rPr>
          <w:noProof/>
        </w:rPr>
      </w:pPr>
      <w:bookmarkStart w:id="96" w:name="_Toc453699878"/>
      <w:r>
        <w:rPr>
          <w:noProof/>
        </w:rPr>
        <w:t>6.8</w:t>
      </w:r>
      <w:r w:rsidR="003C4FC8" w:rsidRPr="00D24F0A">
        <w:rPr>
          <w:noProof/>
        </w:rPr>
        <w:tab/>
        <w:t>Test Scenario:</w:t>
      </w:r>
      <w:r w:rsidR="003C4FC8" w:rsidRPr="00D24F0A">
        <w:rPr>
          <w:noProof/>
        </w:rPr>
        <w:tab/>
        <w:t>Integration of qdel command</w:t>
      </w:r>
      <w:bookmarkEnd w:id="96"/>
    </w:p>
    <w:p w14:paraId="33A06352" w14:textId="1ED3BBE3" w:rsidR="00543B6A" w:rsidRDefault="00543B6A" w:rsidP="00543B6A">
      <w:r>
        <w:t>Test Description:</w:t>
      </w:r>
    </w:p>
    <w:p w14:paraId="3BDBC0CB" w14:textId="22F4C418" w:rsidR="00543B6A" w:rsidRDefault="00543B6A" w:rsidP="00543B6A">
      <w:pPr>
        <w:ind w:left="1440"/>
      </w:pPr>
      <w:r>
        <w:t>Though a job is running or the job is held or the job is released</w:t>
      </w:r>
      <w:r w:rsidR="00270A84">
        <w:t>, w</w:t>
      </w:r>
      <w:r>
        <w:t xml:space="preserve">hile the deletion command </w:t>
      </w:r>
      <w:r w:rsidR="00270A84">
        <w:t>is applied on the job in which ever state the job is in it has to delete th</w:t>
      </w:r>
      <w:r w:rsidR="00553170">
        <w:t>e job. On deletion the job should not be present in the frontend.</w:t>
      </w:r>
    </w:p>
    <w:p w14:paraId="23138A3D" w14:textId="77777777" w:rsidR="00374B54" w:rsidRPr="00543B6A" w:rsidRDefault="00374B54" w:rsidP="00543B6A">
      <w:pPr>
        <w:ind w:left="1440"/>
      </w:pPr>
    </w:p>
    <w:p w14:paraId="1839818A" w14:textId="144395B5" w:rsidR="003C4FC8" w:rsidRDefault="00BA69E8" w:rsidP="00D24F0A">
      <w:pPr>
        <w:pStyle w:val="Heading3"/>
        <w:rPr>
          <w:noProof/>
        </w:rPr>
      </w:pPr>
      <w:bookmarkStart w:id="97" w:name="_Toc453699879"/>
      <w:r>
        <w:rPr>
          <w:noProof/>
        </w:rPr>
        <w:lastRenderedPageBreak/>
        <w:t>6.8.1</w:t>
      </w:r>
      <w:r w:rsidR="003C4FC8">
        <w:rPr>
          <w:noProof/>
        </w:rPr>
        <w:tab/>
        <w:t>Test Case 1</w:t>
      </w:r>
      <w:bookmarkEnd w:id="97"/>
    </w:p>
    <w:p w14:paraId="5A9E5B30" w14:textId="77777777" w:rsidR="00374B54" w:rsidRDefault="003C4FC8" w:rsidP="003C4FC8">
      <w:pPr>
        <w:spacing w:after="240"/>
        <w:ind w:right="0"/>
        <w:rPr>
          <w:noProof/>
        </w:rPr>
      </w:pPr>
      <w:r>
        <w:rPr>
          <w:noProof/>
        </w:rPr>
        <w:t>Test data:</w:t>
      </w:r>
      <w:r>
        <w:rPr>
          <w:noProof/>
        </w:rPr>
        <w:tab/>
      </w:r>
    </w:p>
    <w:p w14:paraId="712B48CC" w14:textId="4D8229B4" w:rsidR="003C4FC8" w:rsidRDefault="00374B54" w:rsidP="00374B54">
      <w:pPr>
        <w:pStyle w:val="ListParagraph"/>
        <w:numPr>
          <w:ilvl w:val="0"/>
          <w:numId w:val="23"/>
        </w:numPr>
        <w:spacing w:after="240"/>
        <w:ind w:right="0"/>
        <w:rPr>
          <w:noProof/>
        </w:rPr>
      </w:pPr>
      <w:r>
        <w:rPr>
          <w:noProof/>
        </w:rPr>
        <w:t>On newly created job or on held job, use job id with qdel command.</w:t>
      </w:r>
    </w:p>
    <w:p w14:paraId="73AEDD7C" w14:textId="70DC336B" w:rsidR="00374B54" w:rsidRDefault="00374B54" w:rsidP="00374B54">
      <w:pPr>
        <w:spacing w:after="240"/>
        <w:ind w:left="1440" w:right="0"/>
        <w:rPr>
          <w:noProof/>
        </w:rPr>
      </w:pPr>
      <w:r>
        <w:rPr>
          <w:noProof/>
        </w:rPr>
        <w:t xml:space="preserve">2. Using the qdel command the user needs to delete a single job which is submitted on the application server and the user should delete own job i.e user </w:t>
      </w:r>
      <w:r w:rsidR="00F26DEE">
        <w:rPr>
          <w:noProof/>
        </w:rPr>
        <w:t>s</w:t>
      </w:r>
      <w:r>
        <w:rPr>
          <w:noProof/>
        </w:rPr>
        <w:t>pecific deletion of job</w:t>
      </w:r>
    </w:p>
    <w:p w14:paraId="1673CF57" w14:textId="239E6C46" w:rsidR="00374B54" w:rsidRDefault="00374B54" w:rsidP="00374B54">
      <w:pPr>
        <w:pStyle w:val="ListParagraph"/>
        <w:spacing w:after="240"/>
        <w:ind w:left="1800" w:right="0"/>
        <w:rPr>
          <w:i/>
          <w:noProof/>
        </w:rPr>
      </w:pPr>
      <w:r>
        <w:rPr>
          <w:i/>
          <w:noProof/>
        </w:rPr>
        <w:t>qdel job_id</w:t>
      </w:r>
    </w:p>
    <w:p w14:paraId="73E608A8" w14:textId="72139833" w:rsidR="00374B54" w:rsidRDefault="00374B54" w:rsidP="00374B54">
      <w:pPr>
        <w:spacing w:after="240"/>
        <w:ind w:left="1440" w:right="0"/>
        <w:rPr>
          <w:noProof/>
        </w:rPr>
      </w:pPr>
      <w:r>
        <w:rPr>
          <w:noProof/>
        </w:rPr>
        <w:t>3.</w:t>
      </w:r>
      <w:r w:rsidR="005F11B4">
        <w:rPr>
          <w:noProof/>
        </w:rPr>
        <w:t>The user need to check</w:t>
      </w:r>
      <w:r>
        <w:rPr>
          <w:noProof/>
        </w:rPr>
        <w:t xml:space="preserve"> the job_id name in the </w:t>
      </w:r>
      <w:r w:rsidR="005F11B4">
        <w:rPr>
          <w:noProof/>
        </w:rPr>
        <w:t>jobaction</w:t>
      </w:r>
      <w:r>
        <w:rPr>
          <w:noProof/>
        </w:rPr>
        <w:t xml:space="preserve"> and press submit button</w:t>
      </w:r>
    </w:p>
    <w:p w14:paraId="5AE6FCE1" w14:textId="77777777" w:rsidR="00374B54" w:rsidRDefault="00374B54" w:rsidP="00374B54">
      <w:pPr>
        <w:spacing w:after="240"/>
        <w:ind w:right="0"/>
        <w:rPr>
          <w:noProof/>
        </w:rPr>
      </w:pPr>
      <w:r>
        <w:rPr>
          <w:noProof/>
        </w:rPr>
        <w:t xml:space="preserve">Expected result: </w:t>
      </w:r>
    </w:p>
    <w:p w14:paraId="6A803AA6" w14:textId="35A9519B" w:rsidR="00374B54" w:rsidRDefault="00374B54" w:rsidP="00374B54">
      <w:pPr>
        <w:pStyle w:val="ListParagraph"/>
        <w:numPr>
          <w:ilvl w:val="0"/>
          <w:numId w:val="23"/>
        </w:numPr>
        <w:spacing w:after="240"/>
        <w:ind w:right="0"/>
        <w:rPr>
          <w:noProof/>
        </w:rPr>
      </w:pPr>
      <w:r>
        <w:rPr>
          <w:noProof/>
        </w:rPr>
        <w:t>The job must be deleted successfully and the output should be displayed on job monitoring tool by being invisible anymore.</w:t>
      </w:r>
    </w:p>
    <w:p w14:paraId="75CE22A3" w14:textId="579C5F39" w:rsidR="003C4FC8" w:rsidRDefault="003C4FC8" w:rsidP="003C4FC8">
      <w:pPr>
        <w:spacing w:after="240"/>
        <w:ind w:right="0"/>
        <w:rPr>
          <w:noProof/>
        </w:rPr>
      </w:pPr>
      <w:r>
        <w:rPr>
          <w:noProof/>
        </w:rPr>
        <w:t>Actual result:</w:t>
      </w:r>
    </w:p>
    <w:p w14:paraId="24FDE5D3" w14:textId="4A2EBF9F" w:rsidR="00374B54" w:rsidRDefault="00374B54" w:rsidP="003C4FC8">
      <w:pPr>
        <w:spacing w:after="240"/>
        <w:ind w:right="0"/>
        <w:rPr>
          <w:noProof/>
        </w:rPr>
      </w:pPr>
      <w:r>
        <w:rPr>
          <w:noProof/>
        </w:rPr>
        <w:tab/>
        <w:t xml:space="preserve">Successfully executed without </w:t>
      </w:r>
      <w:r w:rsidR="007717C9">
        <w:rPr>
          <w:noProof/>
        </w:rPr>
        <w:t xml:space="preserve">no blocks </w:t>
      </w:r>
    </w:p>
    <w:p w14:paraId="659FB933" w14:textId="77777777" w:rsidR="00470989" w:rsidRDefault="00374B54" w:rsidP="00470989">
      <w:pPr>
        <w:keepNext/>
        <w:spacing w:after="240"/>
        <w:ind w:left="1350" w:right="0" w:hanging="1350"/>
      </w:pPr>
      <w:r>
        <w:rPr>
          <w:noProof/>
        </w:rPr>
        <w:t xml:space="preserve">           </w:t>
      </w:r>
      <w:r w:rsidRPr="00953183">
        <w:rPr>
          <w:noProof/>
          <w:lang w:eastAsia="en-US"/>
        </w:rPr>
        <w:drawing>
          <wp:inline distT="0" distB="0" distL="0" distR="0" wp14:anchorId="3F95FFD2" wp14:editId="7883F37A">
            <wp:extent cx="5125166" cy="1781424"/>
            <wp:effectExtent l="0" t="0" r="0" b="9525"/>
            <wp:docPr id="680"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125166" cy="1781424"/>
                    </a:xfrm>
                    <a:prstGeom prst="rect">
                      <a:avLst/>
                    </a:prstGeom>
                  </pic:spPr>
                </pic:pic>
              </a:graphicData>
            </a:graphic>
          </wp:inline>
        </w:drawing>
      </w:r>
    </w:p>
    <w:p w14:paraId="3ED09076" w14:textId="526879F7" w:rsidR="00374B54" w:rsidRDefault="00470989" w:rsidP="00470989">
      <w:pPr>
        <w:pStyle w:val="Caption"/>
        <w:ind w:left="630" w:firstLine="720"/>
        <w:rPr>
          <w:noProof/>
        </w:rPr>
      </w:pPr>
      <w:bookmarkStart w:id="98" w:name="_Toc453890718"/>
      <w:r>
        <w:t xml:space="preserve">Figure </w:t>
      </w:r>
      <w:fldSimple w:instr=" SEQ Figure \* ARABIC ">
        <w:r w:rsidR="005E6938">
          <w:rPr>
            <w:noProof/>
          </w:rPr>
          <w:t>26</w:t>
        </w:r>
      </w:fldSimple>
      <w:r>
        <w:t>: Server delete log file output</w:t>
      </w:r>
      <w:bookmarkEnd w:id="98"/>
    </w:p>
    <w:p w14:paraId="07C971A9" w14:textId="77777777" w:rsidR="00B56124" w:rsidRDefault="00B56124" w:rsidP="003C4FC8">
      <w:pPr>
        <w:spacing w:after="240"/>
        <w:ind w:right="0"/>
        <w:rPr>
          <w:noProof/>
        </w:rPr>
      </w:pPr>
    </w:p>
    <w:p w14:paraId="0A387A92" w14:textId="77777777" w:rsidR="00B56124" w:rsidRDefault="00B56124" w:rsidP="003C4FC8">
      <w:pPr>
        <w:spacing w:after="240"/>
        <w:ind w:right="0"/>
        <w:rPr>
          <w:noProof/>
        </w:rPr>
      </w:pPr>
    </w:p>
    <w:p w14:paraId="0013AFF8" w14:textId="569416B8" w:rsidR="003C4FC8" w:rsidRDefault="003C4FC8" w:rsidP="003C4FC8">
      <w:pPr>
        <w:spacing w:after="240"/>
        <w:ind w:right="0"/>
        <w:rPr>
          <w:noProof/>
        </w:rPr>
      </w:pPr>
      <w:r>
        <w:rPr>
          <w:noProof/>
        </w:rPr>
        <w:lastRenderedPageBreak/>
        <w:t>Conclusion:</w:t>
      </w:r>
    </w:p>
    <w:p w14:paraId="4DD802A0" w14:textId="61FF4DDD" w:rsidR="00374B54" w:rsidRDefault="00374B54" w:rsidP="007717C9">
      <w:pPr>
        <w:spacing w:after="240"/>
        <w:ind w:left="1440" w:right="0" w:hanging="1440"/>
        <w:rPr>
          <w:noProof/>
        </w:rPr>
      </w:pPr>
      <w:r>
        <w:rPr>
          <w:noProof/>
        </w:rPr>
        <w:tab/>
        <w:t>On Failure because of SSH was bloking and resulted in qdel.log file</w:t>
      </w:r>
      <w:r w:rsidR="007717C9">
        <w:rPr>
          <w:noProof/>
        </w:rPr>
        <w:t xml:space="preserve"> and sucessful results on making it passwordless</w:t>
      </w:r>
    </w:p>
    <w:p w14:paraId="78ACDCB1" w14:textId="77777777" w:rsidR="00374B54" w:rsidRPr="00953183" w:rsidRDefault="00374B54" w:rsidP="00374B54">
      <w:pPr>
        <w:spacing w:after="240" w:line="252" w:lineRule="auto"/>
        <w:ind w:left="1440" w:right="0"/>
        <w:rPr>
          <w:noProof/>
        </w:rPr>
      </w:pPr>
      <w:r w:rsidRPr="00953183">
        <w:rPr>
          <w:noProof/>
        </w:rPr>
        <w:t>[root@sdo2699 bin]# cat /tmp/qdel.log</w:t>
      </w:r>
    </w:p>
    <w:p w14:paraId="1A9B62B2" w14:textId="77777777" w:rsidR="00374B54" w:rsidRPr="00953183" w:rsidRDefault="00374B54" w:rsidP="00374B54">
      <w:pPr>
        <w:spacing w:after="240" w:line="252" w:lineRule="auto"/>
        <w:ind w:left="1440" w:right="0"/>
        <w:rPr>
          <w:noProof/>
        </w:rPr>
      </w:pPr>
      <w:r w:rsidRPr="00953183">
        <w:rPr>
          <w:noProof/>
        </w:rPr>
        <w:t>command started with "g489992 180305.sdo2600-nfs"</w:t>
      </w:r>
    </w:p>
    <w:p w14:paraId="56260BD2" w14:textId="77777777" w:rsidR="00374B54" w:rsidRPr="00953183" w:rsidRDefault="00374B54" w:rsidP="00374B54">
      <w:pPr>
        <w:spacing w:after="240" w:line="252" w:lineRule="auto"/>
        <w:ind w:left="1440" w:right="0"/>
        <w:rPr>
          <w:noProof/>
        </w:rPr>
      </w:pPr>
      <w:r w:rsidRPr="00953183">
        <w:rPr>
          <w:noProof/>
        </w:rPr>
        <w:t>Executing "ssh g489992@sdo2600 "qdel 180305.sdo2600-nfs""</w:t>
      </w:r>
    </w:p>
    <w:p w14:paraId="0CA06A3C" w14:textId="77777777" w:rsidR="00374B54" w:rsidRPr="00953183" w:rsidRDefault="00374B54" w:rsidP="00374B54">
      <w:pPr>
        <w:spacing w:after="240" w:line="252" w:lineRule="auto"/>
        <w:ind w:left="1440" w:right="0"/>
        <w:rPr>
          <w:noProof/>
        </w:rPr>
      </w:pPr>
      <w:r w:rsidRPr="00953183">
        <w:rPr>
          <w:noProof/>
        </w:rPr>
        <w:t>OpenSSH_5.3p1, OpenSSL 1.0.1e-fips 11 Feb 2013</w:t>
      </w:r>
    </w:p>
    <w:p w14:paraId="01182557" w14:textId="77777777" w:rsidR="00374B54" w:rsidRPr="00953183" w:rsidRDefault="00374B54" w:rsidP="00374B54">
      <w:pPr>
        <w:spacing w:after="240" w:line="252" w:lineRule="auto"/>
        <w:ind w:left="1440" w:right="0"/>
        <w:rPr>
          <w:noProof/>
        </w:rPr>
      </w:pPr>
      <w:r w:rsidRPr="00953183">
        <w:rPr>
          <w:noProof/>
        </w:rPr>
        <w:t>debug1: Reading configuration data /etc/ssh/ssh_config</w:t>
      </w:r>
    </w:p>
    <w:p w14:paraId="165D2E29" w14:textId="77777777" w:rsidR="00374B54" w:rsidRPr="00953183" w:rsidRDefault="00374B54" w:rsidP="00374B54">
      <w:pPr>
        <w:spacing w:after="240" w:line="252" w:lineRule="auto"/>
        <w:ind w:left="1440" w:right="0"/>
        <w:rPr>
          <w:noProof/>
        </w:rPr>
      </w:pPr>
      <w:r w:rsidRPr="00953183">
        <w:rPr>
          <w:noProof/>
        </w:rPr>
        <w:t>debug1: Applying options for *</w:t>
      </w:r>
    </w:p>
    <w:p w14:paraId="0FC08D2D" w14:textId="77777777" w:rsidR="00374B54" w:rsidRPr="00953183" w:rsidRDefault="00374B54" w:rsidP="00374B54">
      <w:pPr>
        <w:spacing w:after="240" w:line="252" w:lineRule="auto"/>
        <w:ind w:left="1440" w:right="0"/>
        <w:rPr>
          <w:noProof/>
        </w:rPr>
      </w:pPr>
      <w:r w:rsidRPr="00953183">
        <w:rPr>
          <w:noProof/>
        </w:rPr>
        <w:t>debug2: ssh_connect: needpriv 0</w:t>
      </w:r>
    </w:p>
    <w:p w14:paraId="68F4B1C1" w14:textId="77777777" w:rsidR="00374B54" w:rsidRPr="00953183" w:rsidRDefault="00374B54" w:rsidP="00374B54">
      <w:pPr>
        <w:spacing w:after="240" w:line="252" w:lineRule="auto"/>
        <w:ind w:left="1440" w:right="0"/>
        <w:rPr>
          <w:noProof/>
        </w:rPr>
      </w:pPr>
      <w:r w:rsidRPr="00953183">
        <w:rPr>
          <w:noProof/>
        </w:rPr>
        <w:t>debug1: Connecting to sdo2600 [53.144.34.45] port 22.</w:t>
      </w:r>
    </w:p>
    <w:p w14:paraId="0E54165D" w14:textId="77777777" w:rsidR="00374B54" w:rsidRPr="00953183" w:rsidRDefault="00374B54" w:rsidP="00374B54">
      <w:pPr>
        <w:spacing w:after="240" w:line="252" w:lineRule="auto"/>
        <w:ind w:left="1440" w:right="0"/>
        <w:rPr>
          <w:noProof/>
        </w:rPr>
      </w:pPr>
      <w:r w:rsidRPr="00953183">
        <w:rPr>
          <w:noProof/>
        </w:rPr>
        <w:t>debug1: connect to address 53.144.34.45 port 22: Permission denied</w:t>
      </w:r>
    </w:p>
    <w:p w14:paraId="4AEAB677" w14:textId="77777777" w:rsidR="00374B54" w:rsidRPr="00953183" w:rsidRDefault="00374B54" w:rsidP="00374B54">
      <w:pPr>
        <w:spacing w:after="240" w:line="252" w:lineRule="auto"/>
        <w:ind w:left="1440" w:right="0"/>
        <w:rPr>
          <w:noProof/>
        </w:rPr>
      </w:pPr>
      <w:r w:rsidRPr="00953183">
        <w:rPr>
          <w:noProof/>
        </w:rPr>
        <w:t>ssh: connect to host sdo2600 port 22: Permission denied</w:t>
      </w:r>
    </w:p>
    <w:p w14:paraId="5949FC38" w14:textId="77777777" w:rsidR="00374B54" w:rsidRDefault="00374B54" w:rsidP="003C4FC8">
      <w:pPr>
        <w:spacing w:after="240"/>
        <w:ind w:right="0"/>
        <w:rPr>
          <w:noProof/>
        </w:rPr>
      </w:pPr>
    </w:p>
    <w:p w14:paraId="0E526E2D" w14:textId="5BCC8D23" w:rsidR="003C4FC8" w:rsidRDefault="00BA69E8" w:rsidP="00D24F0A">
      <w:pPr>
        <w:pStyle w:val="Heading3"/>
        <w:rPr>
          <w:noProof/>
        </w:rPr>
      </w:pPr>
      <w:bookmarkStart w:id="99" w:name="_Toc453699880"/>
      <w:r>
        <w:rPr>
          <w:noProof/>
        </w:rPr>
        <w:t>6.8.2</w:t>
      </w:r>
      <w:r w:rsidR="003C4FC8">
        <w:rPr>
          <w:noProof/>
        </w:rPr>
        <w:tab/>
        <w:t>Test Case 2</w:t>
      </w:r>
      <w:bookmarkEnd w:id="99"/>
    </w:p>
    <w:p w14:paraId="16E0FD39" w14:textId="77777777" w:rsidR="00F26DEE" w:rsidRDefault="00F26DEE" w:rsidP="00F26DEE">
      <w:pPr>
        <w:spacing w:after="240"/>
        <w:ind w:right="0"/>
        <w:rPr>
          <w:noProof/>
        </w:rPr>
      </w:pPr>
      <w:r>
        <w:rPr>
          <w:noProof/>
        </w:rPr>
        <w:t>Test data:</w:t>
      </w:r>
      <w:r>
        <w:rPr>
          <w:noProof/>
        </w:rPr>
        <w:tab/>
      </w:r>
    </w:p>
    <w:p w14:paraId="505F39B0" w14:textId="110F2A60" w:rsidR="00F26DEE" w:rsidRDefault="00F26DEE" w:rsidP="00F26DEE">
      <w:pPr>
        <w:pStyle w:val="ListParagraph"/>
        <w:numPr>
          <w:ilvl w:val="0"/>
          <w:numId w:val="24"/>
        </w:numPr>
        <w:spacing w:after="240"/>
        <w:ind w:right="0"/>
        <w:rPr>
          <w:noProof/>
        </w:rPr>
      </w:pPr>
      <w:r>
        <w:rPr>
          <w:noProof/>
        </w:rPr>
        <w:t>On newly created jobs or on held jobs, use job id with qdel command.</w:t>
      </w:r>
    </w:p>
    <w:p w14:paraId="703507CD" w14:textId="105E7124" w:rsidR="00F26DEE" w:rsidRDefault="00F26DEE" w:rsidP="00F26DEE">
      <w:pPr>
        <w:spacing w:after="240"/>
        <w:ind w:left="1440" w:right="0"/>
        <w:rPr>
          <w:noProof/>
        </w:rPr>
      </w:pPr>
      <w:r>
        <w:rPr>
          <w:noProof/>
        </w:rPr>
        <w:t>2. Using the qdel command the user needs to delete a multiple job which is submitted on the application server and the user should delete own jobs i.e user specific deletion of job</w:t>
      </w:r>
    </w:p>
    <w:p w14:paraId="3D792EC5" w14:textId="77777777" w:rsidR="00F26DEE" w:rsidRDefault="00F26DEE" w:rsidP="00F26DEE">
      <w:pPr>
        <w:pStyle w:val="ListParagraph"/>
        <w:spacing w:after="240"/>
        <w:ind w:left="1800" w:right="0"/>
        <w:rPr>
          <w:i/>
          <w:noProof/>
        </w:rPr>
      </w:pPr>
      <w:r>
        <w:rPr>
          <w:i/>
          <w:noProof/>
        </w:rPr>
        <w:t>qdel job_id</w:t>
      </w:r>
    </w:p>
    <w:p w14:paraId="6D041999" w14:textId="08186A2D" w:rsidR="00F26DEE" w:rsidRDefault="00F26DEE" w:rsidP="00F26DEE">
      <w:pPr>
        <w:spacing w:after="240"/>
        <w:ind w:left="1440" w:right="0"/>
        <w:rPr>
          <w:noProof/>
        </w:rPr>
      </w:pPr>
      <w:r>
        <w:rPr>
          <w:noProof/>
        </w:rPr>
        <w:t>3.</w:t>
      </w:r>
      <w:r w:rsidR="005F11B4">
        <w:rPr>
          <w:noProof/>
        </w:rPr>
        <w:t xml:space="preserve">The user need to select </w:t>
      </w:r>
      <w:r>
        <w:rPr>
          <w:noProof/>
        </w:rPr>
        <w:t>the job_id</w:t>
      </w:r>
      <w:r w:rsidR="005F11B4">
        <w:rPr>
          <w:noProof/>
        </w:rPr>
        <w:t xml:space="preserve"> in the checkbox of job action </w:t>
      </w:r>
      <w:r>
        <w:rPr>
          <w:noProof/>
        </w:rPr>
        <w:t>and press submit button</w:t>
      </w:r>
      <w:r w:rsidR="005F11B4">
        <w:rPr>
          <w:noProof/>
        </w:rPr>
        <w:t>.</w:t>
      </w:r>
    </w:p>
    <w:p w14:paraId="51570136" w14:textId="77777777" w:rsidR="00F26DEE" w:rsidRDefault="00F26DEE" w:rsidP="00F26DEE">
      <w:pPr>
        <w:spacing w:after="240"/>
        <w:ind w:right="0"/>
        <w:rPr>
          <w:noProof/>
        </w:rPr>
      </w:pPr>
      <w:r>
        <w:rPr>
          <w:noProof/>
        </w:rPr>
        <w:lastRenderedPageBreak/>
        <w:t xml:space="preserve">Expected result: </w:t>
      </w:r>
    </w:p>
    <w:p w14:paraId="11D64D8F" w14:textId="26A0A4C7" w:rsidR="00F26DEE" w:rsidRDefault="00F26DEE" w:rsidP="00F26DEE">
      <w:pPr>
        <w:pStyle w:val="ListParagraph"/>
        <w:numPr>
          <w:ilvl w:val="0"/>
          <w:numId w:val="24"/>
        </w:numPr>
        <w:spacing w:after="240"/>
        <w:ind w:right="0"/>
        <w:rPr>
          <w:noProof/>
        </w:rPr>
      </w:pPr>
      <w:r>
        <w:rPr>
          <w:noProof/>
        </w:rPr>
        <w:t>The job</w:t>
      </w:r>
      <w:r w:rsidR="005F11B4">
        <w:rPr>
          <w:noProof/>
        </w:rPr>
        <w:t>s</w:t>
      </w:r>
      <w:r>
        <w:rPr>
          <w:noProof/>
        </w:rPr>
        <w:t xml:space="preserve"> must be deleted successfully and the output should be displayed on job monitoring tool by being invisible anymore.</w:t>
      </w:r>
    </w:p>
    <w:p w14:paraId="656A31BA" w14:textId="77777777" w:rsidR="00F26DEE" w:rsidRDefault="00F26DEE" w:rsidP="00F26DEE">
      <w:pPr>
        <w:spacing w:after="240"/>
        <w:ind w:right="0"/>
        <w:rPr>
          <w:noProof/>
        </w:rPr>
      </w:pPr>
      <w:r>
        <w:rPr>
          <w:noProof/>
        </w:rPr>
        <w:t>Actual result:</w:t>
      </w:r>
    </w:p>
    <w:p w14:paraId="3C6803FF" w14:textId="77777777" w:rsidR="005F11B4" w:rsidRDefault="00F26DEE" w:rsidP="00F26DEE">
      <w:pPr>
        <w:spacing w:after="240" w:line="252" w:lineRule="auto"/>
        <w:ind w:right="0"/>
        <w:rPr>
          <w:noProof/>
        </w:rPr>
      </w:pPr>
      <w:r>
        <w:rPr>
          <w:noProof/>
        </w:rPr>
        <w:tab/>
        <w:t>Successfully executed without no blocks</w:t>
      </w:r>
    </w:p>
    <w:p w14:paraId="0C82C36D" w14:textId="77777777" w:rsidR="00470989" w:rsidRDefault="00374B54" w:rsidP="00470989">
      <w:pPr>
        <w:keepNext/>
        <w:spacing w:after="240" w:line="252" w:lineRule="auto"/>
        <w:ind w:right="0"/>
      </w:pPr>
      <w:r>
        <w:rPr>
          <w:noProof/>
          <w:lang w:eastAsia="en-US"/>
        </w:rPr>
        <w:t xml:space="preserve">          </w:t>
      </w:r>
      <w:r w:rsidR="00606DA9" w:rsidRPr="00953183">
        <w:rPr>
          <w:noProof/>
          <w:lang w:eastAsia="en-US"/>
        </w:rPr>
        <w:drawing>
          <wp:inline distT="0" distB="0" distL="0" distR="0" wp14:anchorId="5F4ED89C" wp14:editId="6ED8D1FA">
            <wp:extent cx="5125166" cy="1781424"/>
            <wp:effectExtent l="0" t="0" r="0" b="9525"/>
            <wp:docPr id="20"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125166" cy="1781424"/>
                    </a:xfrm>
                    <a:prstGeom prst="rect">
                      <a:avLst/>
                    </a:prstGeom>
                  </pic:spPr>
                </pic:pic>
              </a:graphicData>
            </a:graphic>
          </wp:inline>
        </w:drawing>
      </w:r>
    </w:p>
    <w:p w14:paraId="15C65EA3" w14:textId="59E0F1A6" w:rsidR="00606DA9" w:rsidRDefault="00470989" w:rsidP="00470989">
      <w:pPr>
        <w:pStyle w:val="Caption"/>
        <w:ind w:left="1440" w:firstLine="720"/>
        <w:rPr>
          <w:noProof/>
        </w:rPr>
      </w:pPr>
      <w:bookmarkStart w:id="100" w:name="_Toc453890719"/>
      <w:r>
        <w:t xml:space="preserve">Figure </w:t>
      </w:r>
      <w:fldSimple w:instr=" SEQ Figure \* ARABIC ">
        <w:r w:rsidR="005E6938">
          <w:rPr>
            <w:noProof/>
          </w:rPr>
          <w:t>27</w:t>
        </w:r>
      </w:fldSimple>
      <w:r>
        <w:t>:</w:t>
      </w:r>
      <w:r>
        <w:rPr>
          <w:noProof/>
        </w:rPr>
        <w:t xml:space="preserve"> Server output for qdel.log</w:t>
      </w:r>
      <w:bookmarkEnd w:id="100"/>
    </w:p>
    <w:p w14:paraId="7F0FCBD2" w14:textId="77777777" w:rsidR="00F26DEE" w:rsidRDefault="00F26DEE" w:rsidP="00F26DEE">
      <w:pPr>
        <w:spacing w:after="240"/>
        <w:ind w:right="0"/>
        <w:rPr>
          <w:noProof/>
        </w:rPr>
      </w:pPr>
      <w:r>
        <w:rPr>
          <w:noProof/>
        </w:rPr>
        <w:t>Conclusion:</w:t>
      </w:r>
    </w:p>
    <w:p w14:paraId="1C0B243D" w14:textId="0D53E08D" w:rsidR="00F26DEE" w:rsidRPr="0047089A" w:rsidRDefault="00F26DEE" w:rsidP="00F26DEE">
      <w:pPr>
        <w:spacing w:after="240"/>
        <w:ind w:left="1440" w:right="0"/>
        <w:rPr>
          <w:noProof/>
        </w:rPr>
      </w:pPr>
      <w:r>
        <w:rPr>
          <w:noProof/>
        </w:rPr>
        <w:t>User can delet</w:t>
      </w:r>
      <w:r w:rsidR="005F11B4">
        <w:rPr>
          <w:noProof/>
        </w:rPr>
        <w:t>e</w:t>
      </w:r>
      <w:r w:rsidRPr="0047089A">
        <w:rPr>
          <w:noProof/>
        </w:rPr>
        <w:t xml:space="preserve"> multiple jobs</w:t>
      </w:r>
      <w:r>
        <w:rPr>
          <w:noProof/>
        </w:rPr>
        <w:t xml:space="preserve"> from the frontend without any interface required for submission of job.</w:t>
      </w:r>
      <w:r w:rsidRPr="0047089A">
        <w:rPr>
          <w:noProof/>
        </w:rPr>
        <w:t xml:space="preserve"> </w:t>
      </w:r>
      <w:r>
        <w:rPr>
          <w:noProof/>
        </w:rPr>
        <w:t>It is userfriendly on monitoring tool and t</w:t>
      </w:r>
      <w:r w:rsidR="005F11B4">
        <w:rPr>
          <w:noProof/>
        </w:rPr>
        <w:t>he application is user specific regardless of the status of the jobs.</w:t>
      </w:r>
    </w:p>
    <w:p w14:paraId="2C94178E" w14:textId="77777777" w:rsidR="00D71151" w:rsidRDefault="00D71151" w:rsidP="00D24F0A">
      <w:pPr>
        <w:pStyle w:val="Heading3"/>
        <w:rPr>
          <w:noProof/>
        </w:rPr>
      </w:pPr>
    </w:p>
    <w:p w14:paraId="41623793" w14:textId="6E28C17F" w:rsidR="00D14973" w:rsidRDefault="003C4FC8" w:rsidP="00D24F0A">
      <w:pPr>
        <w:pStyle w:val="Heading3"/>
        <w:rPr>
          <w:noProof/>
        </w:rPr>
      </w:pPr>
      <w:bookmarkStart w:id="101" w:name="_Toc453699881"/>
      <w:r>
        <w:rPr>
          <w:noProof/>
        </w:rPr>
        <w:t>6.8</w:t>
      </w:r>
      <w:r w:rsidR="00BA69E8">
        <w:rPr>
          <w:noProof/>
        </w:rPr>
        <w:t>.3</w:t>
      </w:r>
      <w:r w:rsidR="00D35835">
        <w:rPr>
          <w:noProof/>
        </w:rPr>
        <w:tab/>
        <w:t>Test Case 3</w:t>
      </w:r>
      <w:bookmarkEnd w:id="101"/>
    </w:p>
    <w:p w14:paraId="2A0F4C66" w14:textId="77777777" w:rsidR="00C36CD4" w:rsidRDefault="00C36CD4" w:rsidP="00C36CD4">
      <w:pPr>
        <w:spacing w:after="240"/>
        <w:ind w:right="0"/>
        <w:rPr>
          <w:noProof/>
        </w:rPr>
      </w:pPr>
      <w:r>
        <w:rPr>
          <w:noProof/>
        </w:rPr>
        <w:t>Test data:</w:t>
      </w:r>
      <w:r>
        <w:rPr>
          <w:noProof/>
        </w:rPr>
        <w:tab/>
      </w:r>
      <w:r>
        <w:rPr>
          <w:noProof/>
        </w:rPr>
        <w:tab/>
      </w:r>
    </w:p>
    <w:p w14:paraId="27F2BE39" w14:textId="1E896794" w:rsidR="00C36CD4" w:rsidRDefault="00C36CD4" w:rsidP="00C36CD4">
      <w:pPr>
        <w:pStyle w:val="ListParagraph"/>
        <w:numPr>
          <w:ilvl w:val="0"/>
          <w:numId w:val="22"/>
        </w:numPr>
        <w:spacing w:after="240"/>
        <w:ind w:right="0"/>
        <w:rPr>
          <w:noProof/>
        </w:rPr>
      </w:pPr>
      <w:r>
        <w:rPr>
          <w:noProof/>
        </w:rPr>
        <w:t xml:space="preserve">To deleting non-existing job </w:t>
      </w:r>
    </w:p>
    <w:p w14:paraId="26784A07" w14:textId="29C92239" w:rsidR="00C36CD4" w:rsidRDefault="00C36CD4" w:rsidP="00C36CD4">
      <w:pPr>
        <w:pStyle w:val="ListParagraph"/>
        <w:numPr>
          <w:ilvl w:val="0"/>
          <w:numId w:val="22"/>
        </w:numPr>
        <w:spacing w:after="240"/>
        <w:ind w:right="0"/>
        <w:rPr>
          <w:noProof/>
        </w:rPr>
      </w:pPr>
      <w:r>
        <w:rPr>
          <w:noProof/>
        </w:rPr>
        <w:t>No submission of jobs or submission of non existing jobs and trying to delete that job which does not exists</w:t>
      </w:r>
    </w:p>
    <w:p w14:paraId="3E423CDB" w14:textId="77777777" w:rsidR="00B56124" w:rsidRDefault="00B56124" w:rsidP="00C36CD4">
      <w:pPr>
        <w:spacing w:after="240"/>
        <w:ind w:right="0"/>
        <w:rPr>
          <w:noProof/>
        </w:rPr>
      </w:pPr>
    </w:p>
    <w:p w14:paraId="6FBCC6A8" w14:textId="23ACFBBD" w:rsidR="00C36CD4" w:rsidRDefault="00C36CD4" w:rsidP="00C36CD4">
      <w:pPr>
        <w:spacing w:after="240"/>
        <w:ind w:right="0"/>
        <w:rPr>
          <w:noProof/>
        </w:rPr>
      </w:pPr>
      <w:r>
        <w:rPr>
          <w:noProof/>
        </w:rPr>
        <w:lastRenderedPageBreak/>
        <w:t>Expected result:</w:t>
      </w:r>
    </w:p>
    <w:p w14:paraId="381E0C40" w14:textId="77777777" w:rsidR="00C36CD4" w:rsidRDefault="00C36CD4" w:rsidP="00C36CD4">
      <w:pPr>
        <w:spacing w:after="240"/>
        <w:ind w:left="1440" w:right="0" w:hanging="1440"/>
        <w:rPr>
          <w:noProof/>
        </w:rPr>
      </w:pPr>
      <w:r>
        <w:rPr>
          <w:noProof/>
        </w:rPr>
        <w:tab/>
        <w:t>To display no data found for deleting of jobs without validation control on actual job displayed because the page displays live data. Just a validation for user to understand there was no such file.</w:t>
      </w:r>
    </w:p>
    <w:p w14:paraId="73C8B868" w14:textId="323B7CD1" w:rsidR="00C36CD4" w:rsidRDefault="00C36CD4" w:rsidP="00C36CD4">
      <w:pPr>
        <w:spacing w:after="240"/>
        <w:ind w:right="0"/>
        <w:rPr>
          <w:noProof/>
        </w:rPr>
      </w:pPr>
      <w:r>
        <w:rPr>
          <w:noProof/>
        </w:rPr>
        <w:t>Actual result:</w:t>
      </w:r>
    </w:p>
    <w:p w14:paraId="2F3039B7" w14:textId="0646CC07" w:rsidR="00647617" w:rsidRDefault="00647617" w:rsidP="00647617">
      <w:pPr>
        <w:spacing w:after="240"/>
        <w:ind w:left="1440" w:right="0"/>
        <w:rPr>
          <w:noProof/>
        </w:rPr>
      </w:pPr>
      <w:r>
        <w:rPr>
          <w:noProof/>
        </w:rPr>
        <w:t>Result for non -existing jobs when tried to delete</w:t>
      </w:r>
    </w:p>
    <w:p w14:paraId="3CC630F0" w14:textId="77777777" w:rsidR="00470989" w:rsidRDefault="00C36CD4" w:rsidP="00470989">
      <w:pPr>
        <w:keepNext/>
        <w:spacing w:after="240"/>
        <w:ind w:right="0"/>
      </w:pPr>
      <w:r>
        <w:rPr>
          <w:noProof/>
        </w:rPr>
        <w:tab/>
      </w:r>
      <w:r>
        <w:rPr>
          <w:noProof/>
        </w:rPr>
        <w:tab/>
      </w:r>
      <w:r>
        <w:rPr>
          <w:noProof/>
          <w:lang w:eastAsia="en-US"/>
        </w:rPr>
        <w:drawing>
          <wp:inline distT="0" distB="0" distL="0" distR="0" wp14:anchorId="7F4F8148" wp14:editId="281F9F6B">
            <wp:extent cx="3657600" cy="1940644"/>
            <wp:effectExtent l="0" t="0" r="0" b="254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d - Copy.png"/>
                    <pic:cNvPicPr/>
                  </pic:nvPicPr>
                  <pic:blipFill>
                    <a:blip r:embed="rId37"/>
                    <a:stretch>
                      <a:fillRect/>
                    </a:stretch>
                  </pic:blipFill>
                  <pic:spPr>
                    <a:xfrm>
                      <a:off x="0" y="0"/>
                      <a:ext cx="3701644" cy="1964013"/>
                    </a:xfrm>
                    <a:prstGeom prst="rect">
                      <a:avLst/>
                    </a:prstGeom>
                  </pic:spPr>
                </pic:pic>
              </a:graphicData>
            </a:graphic>
          </wp:inline>
        </w:drawing>
      </w:r>
    </w:p>
    <w:p w14:paraId="765760B8" w14:textId="2DAD84CD" w:rsidR="00C36CD4" w:rsidRDefault="00470989" w:rsidP="00470989">
      <w:pPr>
        <w:pStyle w:val="Caption"/>
        <w:ind w:firstLine="720"/>
        <w:rPr>
          <w:noProof/>
        </w:rPr>
      </w:pPr>
      <w:bookmarkStart w:id="102" w:name="_Toc453890720"/>
      <w:r>
        <w:t xml:space="preserve">Figure </w:t>
      </w:r>
      <w:fldSimple w:instr=" SEQ Figure \* ARABIC ">
        <w:r w:rsidR="005E6938">
          <w:rPr>
            <w:noProof/>
          </w:rPr>
          <w:t>28</w:t>
        </w:r>
      </w:fldSimple>
      <w:r>
        <w:t>:</w:t>
      </w:r>
      <w:r w:rsidRPr="00204D1F">
        <w:t>SE</w:t>
      </w:r>
      <w:r>
        <w:t>RVER VALIDATION OUTPUT FOR qdel</w:t>
      </w:r>
      <w:r w:rsidRPr="00204D1F">
        <w:t xml:space="preserve"> NON EXISTING JOB</w:t>
      </w:r>
      <w:bookmarkEnd w:id="102"/>
    </w:p>
    <w:p w14:paraId="11266543" w14:textId="77777777" w:rsidR="00C36CD4" w:rsidRDefault="00C36CD4" w:rsidP="00C36CD4">
      <w:pPr>
        <w:spacing w:after="240"/>
        <w:ind w:right="0"/>
        <w:rPr>
          <w:noProof/>
        </w:rPr>
      </w:pPr>
      <w:r>
        <w:rPr>
          <w:noProof/>
        </w:rPr>
        <w:t>Conclusion:</w:t>
      </w:r>
    </w:p>
    <w:p w14:paraId="03F4E2EF" w14:textId="1536C655" w:rsidR="00D93C1F" w:rsidRDefault="00C36CD4" w:rsidP="002714EC">
      <w:pPr>
        <w:spacing w:after="240"/>
        <w:ind w:left="1440" w:right="0" w:hanging="1440"/>
        <w:rPr>
          <w:noProof/>
        </w:rPr>
      </w:pPr>
      <w:r>
        <w:rPr>
          <w:noProof/>
        </w:rPr>
        <w:tab/>
        <w:t>On searching a non existing job the notification of “no job found….try again” is displayed and in the section on actual jobs displayed you won’t view any result because there isn’t one for deleting a job.</w:t>
      </w:r>
    </w:p>
    <w:p w14:paraId="05547F6B" w14:textId="77777777" w:rsidR="009335D2" w:rsidRDefault="009335D2" w:rsidP="005F42A9">
      <w:pPr>
        <w:spacing w:after="240" w:line="252" w:lineRule="auto"/>
        <w:ind w:right="0"/>
        <w:rPr>
          <w:noProof/>
        </w:rPr>
      </w:pPr>
    </w:p>
    <w:p w14:paraId="64B29FB9" w14:textId="77777777" w:rsidR="0048543A" w:rsidRPr="00E366DD" w:rsidRDefault="0048543A" w:rsidP="00E366DD">
      <w:pPr>
        <w:spacing w:after="240" w:line="252" w:lineRule="auto"/>
        <w:ind w:right="0"/>
        <w:rPr>
          <w:rFonts w:asciiTheme="minorHAnsi" w:hAnsiTheme="minorHAnsi"/>
          <w:noProof/>
        </w:rPr>
      </w:pPr>
      <w:r>
        <w:rPr>
          <w:noProof/>
        </w:rPr>
        <w:br w:type="page"/>
      </w:r>
    </w:p>
    <w:p w14:paraId="3796D337" w14:textId="77777777" w:rsidR="00BA5F81" w:rsidRPr="00BA5F81" w:rsidRDefault="00BA5F81" w:rsidP="00BA5F81">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3031C989" w14:textId="77777777" w:rsidR="00BA5F81" w:rsidRPr="00BA5F81" w:rsidRDefault="00BA5F81" w:rsidP="00BA5F81">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010D5D79" w14:textId="7F2DD65D" w:rsidR="00BA5F81" w:rsidRPr="009118AC" w:rsidRDefault="00BA5F81" w:rsidP="00FC6658">
      <w:pPr>
        <w:pStyle w:val="Title"/>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8C7901E" w14:textId="4EA7448A" w:rsidR="00BA5F81" w:rsidRPr="009118AC" w:rsidRDefault="00BA5F81" w:rsidP="009118AC">
      <w:pPr>
        <w:pStyle w:val="Title"/>
        <w:jc w:val="left"/>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118AC">
        <w:rPr>
          <w:rFonts w:ascii="Times New Roman" w:hAnsi="Times New Roman" w:cs="Times New Roman"/>
          <w:b/>
          <w:caps w:val="0"/>
          <w:outline/>
          <w:noProo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Chapter 7</w:t>
      </w:r>
    </w:p>
    <w:p w14:paraId="1AF0D2B3" w14:textId="77777777" w:rsidR="00BA5F81" w:rsidRPr="008A07EA" w:rsidRDefault="00BA5F81" w:rsidP="00BA5F81"/>
    <w:p w14:paraId="23CFEF87" w14:textId="3A6070D5" w:rsidR="00BA5F81" w:rsidRDefault="009118AC" w:rsidP="009118AC">
      <w:pPr>
        <w:pStyle w:val="Heading1"/>
        <w:rPr>
          <w:noProof/>
        </w:rPr>
      </w:pPr>
      <w:bookmarkStart w:id="103" w:name="_Toc453699882"/>
      <w:r>
        <w:rPr>
          <w:noProof/>
        </w:rPr>
        <w:t xml:space="preserve">7 </w:t>
      </w:r>
      <w:r w:rsidR="00BA5F81">
        <w:rPr>
          <w:noProof/>
        </w:rPr>
        <w:t>Conclusion</w:t>
      </w:r>
      <w:bookmarkEnd w:id="103"/>
    </w:p>
    <w:p w14:paraId="20D562A3" w14:textId="77777777" w:rsidR="00F60B7C" w:rsidRPr="00F60B7C" w:rsidRDefault="00F60B7C" w:rsidP="00F60B7C"/>
    <w:p w14:paraId="215F255D" w14:textId="125D929D" w:rsidR="00BA5F81" w:rsidRDefault="00766B82">
      <w:pPr>
        <w:rPr>
          <w:noProof/>
        </w:rPr>
      </w:pPr>
      <w:r>
        <w:rPr>
          <w:noProof/>
        </w:rPr>
        <w:tab/>
        <w:t>In recent years, high performance computing has emerged as a solution to many enterprise issues that can be used to meet the continously growing processing requirements of today’</w:t>
      </w:r>
      <w:r w:rsidR="00D73C05">
        <w:rPr>
          <w:noProof/>
        </w:rPr>
        <w:t>s applications. The entire study has focused on the making PBS commands user friendly on monitoring platform such that if the user is new to the system then the user has no more the necessity to educate regarding usage of remote login and learn the PBS commands for performing operations on the their jobs.</w:t>
      </w:r>
    </w:p>
    <w:p w14:paraId="2ACE445D" w14:textId="0879F0FE" w:rsidR="00D73C05" w:rsidRDefault="00D73C05">
      <w:pPr>
        <w:rPr>
          <w:noProof/>
        </w:rPr>
      </w:pPr>
      <w:r>
        <w:rPr>
          <w:noProof/>
        </w:rPr>
        <w:tab/>
        <w:t xml:space="preserve">The study regarding </w:t>
      </w:r>
      <w:r w:rsidR="007219BC">
        <w:rPr>
          <w:noProof/>
        </w:rPr>
        <w:t>the implementation of PBS command with entire discussion how to make pbs commands web based from the monitoring frontend. The creation of command interface in PHP is focused by scripts which makes the commands work without obstacles. The concept of web based monitoring via PHP is new in the entire thesis by using the functionality of different PBS commands and web based application interface in PHP on LAMP achitecture</w:t>
      </w:r>
      <w:r w:rsidR="005C4721">
        <w:rPr>
          <w:noProof/>
        </w:rPr>
        <w:t xml:space="preserve"> using RESTful services</w:t>
      </w:r>
      <w:r w:rsidR="007219BC">
        <w:rPr>
          <w:noProof/>
        </w:rPr>
        <w:t>.</w:t>
      </w:r>
    </w:p>
    <w:p w14:paraId="3A534449" w14:textId="724FADE2" w:rsidR="00BA5F81" w:rsidRDefault="002714EC" w:rsidP="002714EC">
      <w:pPr>
        <w:rPr>
          <w:noProof/>
        </w:rPr>
        <w:sectPr w:rsidR="00BA5F81" w:rsidSect="00284B6C">
          <w:pgSz w:w="12240" w:h="15840"/>
          <w:pgMar w:top="1440" w:right="1440" w:bottom="1440" w:left="1440" w:header="720" w:footer="720" w:gutter="0"/>
          <w:pgNumType w:start="1" w:chapSep="colon"/>
          <w:cols w:space="720"/>
          <w:titlePg/>
          <w:docGrid w:linePitch="360"/>
        </w:sectPr>
      </w:pPr>
      <w:r>
        <w:rPr>
          <w:noProof/>
        </w:rPr>
        <w:br w:type="page"/>
      </w:r>
    </w:p>
    <w:p w14:paraId="7D25050F" w14:textId="09B50AB0" w:rsidR="0079418B" w:rsidRPr="002714EC" w:rsidRDefault="0079418B" w:rsidP="002714EC">
      <w:pPr>
        <w:pStyle w:val="Heading1"/>
        <w:jc w:val="both"/>
        <w:rPr>
          <w:noProof/>
        </w:rPr>
      </w:pPr>
    </w:p>
    <w:p w14:paraId="10401A8C" w14:textId="77777777" w:rsidR="00DC741B" w:rsidRDefault="0079418B" w:rsidP="00D754C9">
      <w:pPr>
        <w:pStyle w:val="Heading1"/>
        <w:rPr>
          <w:noProof/>
        </w:rPr>
      </w:pPr>
      <w:bookmarkStart w:id="104" w:name="_Toc453699883"/>
      <w:r>
        <w:rPr>
          <w:noProof/>
        </w:rPr>
        <w:t>References</w:t>
      </w:r>
      <w:bookmarkEnd w:id="104"/>
    </w:p>
    <w:p w14:paraId="06471759" w14:textId="77777777" w:rsidR="00E94920" w:rsidRDefault="00E94920">
      <w:pPr>
        <w:rPr>
          <w:rFonts w:cs="Times New Roman"/>
          <w:b/>
          <w:noProof/>
          <w:sz w:val="28"/>
          <w:szCs w:val="28"/>
        </w:rPr>
      </w:pPr>
    </w:p>
    <w:p w14:paraId="50C521D1" w14:textId="04D2EB11" w:rsidR="00D21A1D" w:rsidRPr="00925129" w:rsidRDefault="00BF3FE1" w:rsidP="00925129">
      <w:pPr>
        <w:pStyle w:val="ListParagraph"/>
        <w:numPr>
          <w:ilvl w:val="0"/>
          <w:numId w:val="5"/>
        </w:numPr>
        <w:rPr>
          <w:rFonts w:cs="Times New Roman"/>
          <w:noProof/>
          <w:szCs w:val="24"/>
        </w:rPr>
      </w:pPr>
      <w:r w:rsidRPr="00925129">
        <w:rPr>
          <w:rFonts w:cs="Times New Roman"/>
          <w:noProof/>
          <w:szCs w:val="24"/>
        </w:rPr>
        <w:t>High Performance LAMP</w:t>
      </w:r>
      <w:r w:rsidR="00E94920" w:rsidRPr="00925129">
        <w:rPr>
          <w:rFonts w:cs="Times New Roman"/>
          <w:noProof/>
          <w:szCs w:val="24"/>
        </w:rPr>
        <w:t>-Lasituationen grosser We</w:t>
      </w:r>
      <w:r w:rsidR="00E94920" w:rsidRPr="00925129">
        <w:rPr>
          <w:rFonts w:cs="Times New Roman"/>
          <w:noProof/>
          <w:szCs w:val="24"/>
          <w:lang w:val="de-DE"/>
        </w:rPr>
        <w:t>bsites planen und meistern by Mirko Giese</w:t>
      </w:r>
      <w:r w:rsidR="00D21A1D" w:rsidRPr="00925129">
        <w:rPr>
          <w:rFonts w:cs="Times New Roman"/>
          <w:noProof/>
          <w:szCs w:val="24"/>
          <w:lang w:val="de-DE"/>
        </w:rPr>
        <w:t xml:space="preserve"> [Book]</w:t>
      </w:r>
    </w:p>
    <w:p w14:paraId="29F07506" w14:textId="2B0E3702" w:rsidR="00BF3FE1" w:rsidRPr="00925129" w:rsidRDefault="00E6271A" w:rsidP="00925129">
      <w:pPr>
        <w:pStyle w:val="ListParagraph"/>
        <w:numPr>
          <w:ilvl w:val="0"/>
          <w:numId w:val="5"/>
        </w:numPr>
        <w:rPr>
          <w:rFonts w:cs="Times New Roman"/>
          <w:noProof/>
          <w:szCs w:val="24"/>
        </w:rPr>
      </w:pPr>
      <w:r w:rsidRPr="00925129">
        <w:rPr>
          <w:szCs w:val="24"/>
        </w:rPr>
        <w:t xml:space="preserve">[Internet] </w:t>
      </w:r>
      <w:hyperlink r:id="rId43" w:history="1">
        <w:r w:rsidR="00E94920" w:rsidRPr="00925129">
          <w:rPr>
            <w:rStyle w:val="Hyperlink"/>
            <w:rFonts w:cs="Times New Roman"/>
            <w:noProof/>
            <w:szCs w:val="24"/>
          </w:rPr>
          <w:t>https://www.nagios.org/</w:t>
        </w:r>
      </w:hyperlink>
      <w:r w:rsidRPr="00925129">
        <w:rPr>
          <w:rStyle w:val="Hyperlink"/>
          <w:rFonts w:cs="Times New Roman"/>
          <w:noProof/>
          <w:szCs w:val="24"/>
        </w:rPr>
        <w:t xml:space="preserve">  </w:t>
      </w:r>
      <w:r w:rsidRPr="00925129">
        <w:rPr>
          <w:rStyle w:val="Hyperlink"/>
          <w:rFonts w:cs="Times New Roman"/>
          <w:noProof/>
          <w:color w:val="auto"/>
          <w:szCs w:val="24"/>
        </w:rPr>
        <w:t>-</w:t>
      </w:r>
      <w:r w:rsidRPr="00925129">
        <w:rPr>
          <w:rStyle w:val="Hyperlink"/>
          <w:rFonts w:cs="Times New Roman"/>
          <w:noProof/>
          <w:color w:val="auto"/>
          <w:szCs w:val="24"/>
          <w:u w:val="none"/>
        </w:rPr>
        <w:t xml:space="preserve"> Infrastructure IT solutions</w:t>
      </w:r>
    </w:p>
    <w:p w14:paraId="2B39EC17" w14:textId="31E969D7" w:rsidR="00D21A1D" w:rsidRPr="00925129" w:rsidRDefault="00E94920" w:rsidP="00925129">
      <w:pPr>
        <w:pStyle w:val="ListParagraph"/>
        <w:numPr>
          <w:ilvl w:val="0"/>
          <w:numId w:val="5"/>
        </w:numPr>
        <w:rPr>
          <w:rFonts w:cs="Times New Roman"/>
          <w:noProof/>
          <w:szCs w:val="24"/>
        </w:rPr>
      </w:pPr>
      <w:r w:rsidRPr="00925129">
        <w:rPr>
          <w:rFonts w:cs="Times New Roman"/>
          <w:noProof/>
          <w:szCs w:val="24"/>
        </w:rPr>
        <w:t xml:space="preserve">The RED HAT ENTERPRISE LINUX ADVANTAGE </w:t>
      </w:r>
      <w:r w:rsidR="00E6271A" w:rsidRPr="00925129">
        <w:rPr>
          <w:rFonts w:cs="Times New Roman"/>
          <w:noProof/>
          <w:szCs w:val="24"/>
        </w:rPr>
        <w:t>[Ebook]</w:t>
      </w:r>
    </w:p>
    <w:p w14:paraId="37BF19BE" w14:textId="75BB3DAC" w:rsidR="00A36DD8" w:rsidRPr="00925129" w:rsidRDefault="00DA0A07" w:rsidP="00925129">
      <w:pPr>
        <w:pStyle w:val="ListParagraph"/>
        <w:ind w:left="792"/>
        <w:rPr>
          <w:rFonts w:cs="Times New Roman"/>
          <w:noProof/>
          <w:szCs w:val="24"/>
        </w:rPr>
      </w:pPr>
      <w:hyperlink r:id="rId44" w:history="1">
        <w:r w:rsidR="00A36DD8" w:rsidRPr="00925129">
          <w:rPr>
            <w:rStyle w:val="Hyperlink"/>
            <w:rFonts w:cs="Times New Roman"/>
            <w:noProof/>
            <w:szCs w:val="24"/>
          </w:rPr>
          <w:t>https://www.redhat.com/f/pdf/rhel/RHEL6_Advantage_WP.pdf</w:t>
        </w:r>
      </w:hyperlink>
    </w:p>
    <w:p w14:paraId="1908270F" w14:textId="4069CE79" w:rsidR="00A36DD8" w:rsidRPr="00925129" w:rsidRDefault="004020FF" w:rsidP="00925129">
      <w:pPr>
        <w:pStyle w:val="ListParagraph"/>
        <w:numPr>
          <w:ilvl w:val="0"/>
          <w:numId w:val="5"/>
        </w:numPr>
        <w:rPr>
          <w:rFonts w:cs="Times New Roman"/>
          <w:noProof/>
          <w:szCs w:val="24"/>
        </w:rPr>
      </w:pPr>
      <w:r w:rsidRPr="00925129">
        <w:rPr>
          <w:rFonts w:cs="Times New Roman"/>
          <w:noProof/>
          <w:szCs w:val="24"/>
        </w:rPr>
        <w:t xml:space="preserve">PuTTY- </w:t>
      </w:r>
      <w:hyperlink r:id="rId45" w:history="1">
        <w:r w:rsidRPr="00925129">
          <w:rPr>
            <w:rStyle w:val="Hyperlink"/>
            <w:rFonts w:cs="Times New Roman"/>
            <w:noProof/>
            <w:szCs w:val="24"/>
          </w:rPr>
          <w:t>https://en.wikipedia.org/wiki/PuTTY</w:t>
        </w:r>
      </w:hyperlink>
      <w:r w:rsidRPr="00925129">
        <w:rPr>
          <w:rFonts w:cs="Times New Roman"/>
          <w:noProof/>
          <w:szCs w:val="24"/>
        </w:rPr>
        <w:t xml:space="preserve"> </w:t>
      </w:r>
      <w:r w:rsidR="00E6271A" w:rsidRPr="00925129">
        <w:rPr>
          <w:rFonts w:cs="Times New Roman"/>
          <w:noProof/>
          <w:szCs w:val="24"/>
        </w:rPr>
        <w:t>[Internet]</w:t>
      </w:r>
    </w:p>
    <w:p w14:paraId="704B15C5" w14:textId="58040ADF" w:rsidR="00991BC1" w:rsidRPr="00925129" w:rsidRDefault="00991BC1" w:rsidP="00925129">
      <w:pPr>
        <w:pStyle w:val="ListParagraph"/>
        <w:numPr>
          <w:ilvl w:val="0"/>
          <w:numId w:val="5"/>
        </w:numPr>
        <w:rPr>
          <w:rFonts w:cs="Times New Roman"/>
          <w:noProof/>
          <w:szCs w:val="24"/>
        </w:rPr>
      </w:pPr>
      <w:r w:rsidRPr="00925129">
        <w:rPr>
          <w:rFonts w:cs="Times New Roman"/>
          <w:noProof/>
          <w:szCs w:val="24"/>
        </w:rPr>
        <w:t>PuTTY-</w:t>
      </w:r>
      <w:r w:rsidRPr="00925129">
        <w:rPr>
          <w:rFonts w:cs="Times New Roman"/>
          <w:szCs w:val="24"/>
        </w:rPr>
        <w:t xml:space="preserve"> </w:t>
      </w:r>
      <w:hyperlink r:id="rId46" w:history="1">
        <w:r w:rsidRPr="00925129">
          <w:rPr>
            <w:rStyle w:val="Hyperlink"/>
            <w:rFonts w:cs="Times New Roman"/>
            <w:noProof/>
            <w:szCs w:val="24"/>
          </w:rPr>
          <w:t>http://www.chiark.greenend.org.uk/~sgtatham/putty/</w:t>
        </w:r>
      </w:hyperlink>
      <w:r w:rsidR="00E6271A" w:rsidRPr="00925129">
        <w:rPr>
          <w:rStyle w:val="Hyperlink"/>
          <w:rFonts w:cs="Times New Roman"/>
          <w:noProof/>
          <w:szCs w:val="24"/>
        </w:rPr>
        <w:t xml:space="preserve">  [</w:t>
      </w:r>
      <w:r w:rsidR="00E6271A" w:rsidRPr="00925129">
        <w:rPr>
          <w:rFonts w:cs="Times New Roman"/>
          <w:noProof/>
          <w:szCs w:val="24"/>
        </w:rPr>
        <w:t>Internet]</w:t>
      </w:r>
    </w:p>
    <w:p w14:paraId="0D7049A9" w14:textId="34251484" w:rsidR="00991BC1" w:rsidRPr="0018311B" w:rsidRDefault="0018311B" w:rsidP="00925129">
      <w:pPr>
        <w:pStyle w:val="ListParagraph"/>
        <w:numPr>
          <w:ilvl w:val="0"/>
          <w:numId w:val="5"/>
        </w:numPr>
        <w:rPr>
          <w:rFonts w:cs="Times New Roman"/>
          <w:noProof/>
          <w:szCs w:val="24"/>
          <w:lang w:val="de-DE"/>
        </w:rPr>
      </w:pPr>
      <w:r w:rsidRPr="0018311B">
        <w:rPr>
          <w:szCs w:val="24"/>
          <w:lang w:val="de-DE"/>
        </w:rPr>
        <w:t xml:space="preserve">[pdf] </w:t>
      </w:r>
      <w:hyperlink r:id="rId47" w:history="1">
        <w:r w:rsidR="00260A6E" w:rsidRPr="0018311B">
          <w:rPr>
            <w:rStyle w:val="Hyperlink"/>
            <w:rFonts w:cs="Times New Roman"/>
            <w:noProof/>
            <w:szCs w:val="24"/>
            <w:lang w:val="de-DE"/>
          </w:rPr>
          <w:t>http://www.pbsworks.com/documentation/support/PBSProUserGuide11.2.pdf</w:t>
        </w:r>
      </w:hyperlink>
      <w:r w:rsidR="00E6271A" w:rsidRPr="0018311B">
        <w:rPr>
          <w:rStyle w:val="Hyperlink"/>
          <w:rFonts w:cs="Times New Roman"/>
          <w:noProof/>
          <w:szCs w:val="24"/>
          <w:lang w:val="de-DE"/>
        </w:rPr>
        <w:t xml:space="preserve"> </w:t>
      </w:r>
    </w:p>
    <w:p w14:paraId="0658628B" w14:textId="291D25FB" w:rsidR="00260A6E" w:rsidRPr="00925129" w:rsidRDefault="00E6271A" w:rsidP="00925129">
      <w:pPr>
        <w:pStyle w:val="ListParagraph"/>
        <w:numPr>
          <w:ilvl w:val="0"/>
          <w:numId w:val="5"/>
        </w:numPr>
        <w:rPr>
          <w:rFonts w:cs="Times New Roman"/>
          <w:noProof/>
          <w:szCs w:val="24"/>
          <w:lang w:val="de-DE"/>
        </w:rPr>
      </w:pPr>
      <w:r w:rsidRPr="00925129">
        <w:rPr>
          <w:rFonts w:cs="Times New Roman"/>
          <w:noProof/>
          <w:szCs w:val="24"/>
          <w:lang w:val="de-DE"/>
        </w:rPr>
        <w:t xml:space="preserve">[Internet] </w:t>
      </w:r>
      <w:hyperlink r:id="rId48" w:history="1">
        <w:r w:rsidR="00FD23EC" w:rsidRPr="00925129">
          <w:rPr>
            <w:rStyle w:val="Hyperlink"/>
            <w:rFonts w:cs="Times New Roman"/>
            <w:noProof/>
            <w:szCs w:val="24"/>
            <w:lang w:val="de-DE"/>
          </w:rPr>
          <w:t>http://www.pbsworks.com/SupportGT.aspx?d=PBS-Professional,-Documentation</w:t>
        </w:r>
      </w:hyperlink>
    </w:p>
    <w:p w14:paraId="48549435" w14:textId="27FA45B4" w:rsidR="00FD23EC" w:rsidRPr="00925129" w:rsidRDefault="00E6271A" w:rsidP="00925129">
      <w:pPr>
        <w:pStyle w:val="ListParagraph"/>
        <w:numPr>
          <w:ilvl w:val="0"/>
          <w:numId w:val="5"/>
        </w:numPr>
        <w:rPr>
          <w:rFonts w:cs="Times New Roman"/>
          <w:noProof/>
          <w:szCs w:val="24"/>
        </w:rPr>
      </w:pPr>
      <w:r w:rsidRPr="00925129">
        <w:rPr>
          <w:rFonts w:cs="Times New Roman"/>
          <w:noProof/>
          <w:szCs w:val="24"/>
          <w:lang w:val="de-DE"/>
        </w:rPr>
        <w:t xml:space="preserve">[Internet] </w:t>
      </w:r>
      <w:r w:rsidR="00421D13" w:rsidRPr="00925129">
        <w:rPr>
          <w:rFonts w:cs="Times New Roman"/>
          <w:noProof/>
          <w:szCs w:val="24"/>
        </w:rPr>
        <w:t>PHP-</w:t>
      </w:r>
      <w:r w:rsidR="00421D13" w:rsidRPr="00925129">
        <w:rPr>
          <w:szCs w:val="24"/>
        </w:rPr>
        <w:t xml:space="preserve"> </w:t>
      </w:r>
      <w:hyperlink r:id="rId49" w:history="1">
        <w:r w:rsidR="00D216EC" w:rsidRPr="00925129">
          <w:rPr>
            <w:rStyle w:val="Hyperlink"/>
            <w:rFonts w:cs="Times New Roman"/>
            <w:noProof/>
            <w:szCs w:val="24"/>
          </w:rPr>
          <w:t>https://en.wikipedia.org/wiki/PHP</w:t>
        </w:r>
      </w:hyperlink>
    </w:p>
    <w:p w14:paraId="32495C6A" w14:textId="5AF4F9C4" w:rsidR="00D216EC" w:rsidRPr="00925129" w:rsidRDefault="00E6271A" w:rsidP="00925129">
      <w:pPr>
        <w:pStyle w:val="ListParagraph"/>
        <w:numPr>
          <w:ilvl w:val="0"/>
          <w:numId w:val="5"/>
        </w:numPr>
        <w:rPr>
          <w:rFonts w:cs="Times New Roman"/>
          <w:noProof/>
          <w:szCs w:val="24"/>
          <w:lang w:val="de-DE"/>
        </w:rPr>
      </w:pPr>
      <w:r w:rsidRPr="00925129">
        <w:rPr>
          <w:rFonts w:cs="Times New Roman"/>
          <w:noProof/>
          <w:szCs w:val="24"/>
          <w:lang w:val="de-DE"/>
        </w:rPr>
        <w:t xml:space="preserve">[Internet] </w:t>
      </w:r>
      <w:hyperlink r:id="rId50" w:history="1">
        <w:r w:rsidR="00C226E3" w:rsidRPr="00925129">
          <w:rPr>
            <w:rStyle w:val="Hyperlink"/>
            <w:rFonts w:cs="Times New Roman"/>
            <w:noProof/>
            <w:szCs w:val="24"/>
            <w:lang w:val="de-DE"/>
          </w:rPr>
          <w:t>http://httpd.apache.org/docs/current/mod/mod_rewrite.html</w:t>
        </w:r>
      </w:hyperlink>
    </w:p>
    <w:p w14:paraId="7EA78AA4" w14:textId="0F5BC425" w:rsidR="00C226E3" w:rsidRPr="00925129" w:rsidRDefault="00E6271A" w:rsidP="00925129">
      <w:pPr>
        <w:pStyle w:val="ListParagraph"/>
        <w:numPr>
          <w:ilvl w:val="0"/>
          <w:numId w:val="5"/>
        </w:numPr>
        <w:rPr>
          <w:rFonts w:cs="Times New Roman"/>
          <w:noProof/>
          <w:szCs w:val="24"/>
          <w:lang w:val="de-DE"/>
        </w:rPr>
      </w:pPr>
      <w:r w:rsidRPr="00925129">
        <w:rPr>
          <w:rFonts w:cs="Times New Roman"/>
          <w:noProof/>
          <w:szCs w:val="24"/>
          <w:lang w:val="de-DE"/>
        </w:rPr>
        <w:t>[Internet]</w:t>
      </w:r>
      <w:hyperlink r:id="rId51" w:history="1">
        <w:r w:rsidR="00B90A1C" w:rsidRPr="00925129">
          <w:rPr>
            <w:rStyle w:val="Hyperlink"/>
            <w:rFonts w:cs="Times New Roman"/>
            <w:noProof/>
            <w:szCs w:val="24"/>
            <w:lang w:val="de-DE"/>
          </w:rPr>
          <w:t>http://linux-blog.anracom.com/2014/10/13/character-sets-ajax-php-json-decode-encode-strings-properly/</w:t>
        </w:r>
      </w:hyperlink>
    </w:p>
    <w:p w14:paraId="63D41BF9" w14:textId="21906857" w:rsidR="00B90A1C" w:rsidRPr="00925129" w:rsidRDefault="00E6271A" w:rsidP="00925129">
      <w:pPr>
        <w:pStyle w:val="ListParagraph"/>
        <w:numPr>
          <w:ilvl w:val="0"/>
          <w:numId w:val="5"/>
        </w:numPr>
        <w:rPr>
          <w:rStyle w:val="Hyperlink"/>
          <w:rFonts w:cs="Times New Roman"/>
          <w:noProof/>
          <w:color w:val="auto"/>
          <w:szCs w:val="24"/>
          <w:u w:val="none"/>
          <w:lang w:val="de-DE"/>
        </w:rPr>
      </w:pPr>
      <w:r w:rsidRPr="00925129">
        <w:rPr>
          <w:rFonts w:cs="Times New Roman"/>
          <w:noProof/>
          <w:szCs w:val="24"/>
          <w:lang w:val="de-DE"/>
        </w:rPr>
        <w:t xml:space="preserve">[Internet] </w:t>
      </w:r>
      <w:hyperlink r:id="rId52" w:history="1">
        <w:r w:rsidR="00F42811" w:rsidRPr="00925129">
          <w:rPr>
            <w:rStyle w:val="Hyperlink"/>
            <w:rFonts w:cs="Times New Roman"/>
            <w:noProof/>
            <w:szCs w:val="24"/>
            <w:lang w:val="de-DE"/>
          </w:rPr>
          <w:t>https://blog.alexmaccaw.com/queuing-ajax-requests</w:t>
        </w:r>
      </w:hyperlink>
    </w:p>
    <w:p w14:paraId="3BFF9C89" w14:textId="771650ED"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 Ajax (programming) - Wikipedia, the free encyclopedia_files</w:t>
      </w:r>
    </w:p>
    <w:p w14:paraId="2DE227DB" w14:textId="096599A5"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 Altair_ Using Simulation Technology to Synthesize and Optimize Designs, Processes and Decisions_files</w:t>
      </w:r>
    </w:p>
    <w:p w14:paraId="69945C12" w14:textId="47787DF9"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Apache mod_rewrite - Apache HTTP Server Version 2.4_files</w:t>
      </w:r>
    </w:p>
    <w:p w14:paraId="3E192144" w14:textId="2D4F2A56"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HTTP long poll example in php ajax ← ABrandao.com_files</w:t>
      </w:r>
    </w:p>
    <w:p w14:paraId="09A2D507" w14:textId="75678E9B"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HTTP persistent connection - Wikipedia, the free encyclopedia_files</w:t>
      </w:r>
    </w:p>
    <w:p w14:paraId="12E1F2B4" w14:textId="4D69CDA0"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Internet Message Access Protocol - Wikipedia, the free encyclopedia_files</w:t>
      </w:r>
    </w:p>
    <w:p w14:paraId="77BB7071" w14:textId="73382E6C"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jQuery.ajax() _ jQuery API Documentation_files</w:t>
      </w:r>
    </w:p>
    <w:p w14:paraId="6F9B7187" w14:textId="70CF2EB6" w:rsidR="00E6271A" w:rsidRPr="00925129" w:rsidRDefault="00E6271A" w:rsidP="00925129">
      <w:pPr>
        <w:pStyle w:val="ListParagraph"/>
        <w:numPr>
          <w:ilvl w:val="0"/>
          <w:numId w:val="5"/>
        </w:numPr>
        <w:rPr>
          <w:rFonts w:cs="Times New Roman"/>
          <w:noProof/>
          <w:szCs w:val="24"/>
          <w:lang w:val="de-DE"/>
        </w:rPr>
      </w:pPr>
      <w:r w:rsidRPr="00925129">
        <w:rPr>
          <w:rFonts w:cs="Times New Roman"/>
          <w:noProof/>
          <w:szCs w:val="24"/>
          <w:lang w:val="de-DE"/>
        </w:rPr>
        <w:t>[Internet]</w:t>
      </w:r>
      <w:r w:rsidR="00925129" w:rsidRPr="00925129">
        <w:rPr>
          <w:rFonts w:cs="Times New Roman"/>
          <w:noProof/>
          <w:szCs w:val="24"/>
          <w:lang w:val="de-DE"/>
        </w:rPr>
        <w:t xml:space="preserve"> JSON_files</w:t>
      </w:r>
    </w:p>
    <w:p w14:paraId="24E86CCB" w14:textId="4B716690"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LAMP (software bundle) - Wikipedia, the free encyclopedia_files</w:t>
      </w:r>
    </w:p>
    <w:p w14:paraId="7EAA592A" w14:textId="10D6941A"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Lightweight Directory Access Protocol - Wikipedia, the free encyclopedia_files</w:t>
      </w:r>
    </w:p>
    <w:p w14:paraId="52354852" w14:textId="667F6C4C"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Nagios - The Industry Standard In IT Infrastructure Monitoring_files</w:t>
      </w:r>
    </w:p>
    <w:p w14:paraId="72582E1A" w14:textId="558029F6"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lastRenderedPageBreak/>
        <w:t>[Internet]</w:t>
      </w:r>
      <w:r w:rsidR="00925129" w:rsidRPr="00925129">
        <w:rPr>
          <w:rFonts w:cs="Times New Roman"/>
          <w:noProof/>
          <w:szCs w:val="24"/>
        </w:rPr>
        <w:t xml:space="preserve"> PHP - Wikipedia, the free encyclopedia_files</w:t>
      </w:r>
    </w:p>
    <w:p w14:paraId="7A3386FA" w14:textId="357745FF" w:rsidR="00E6271A" w:rsidRPr="00925129" w:rsidRDefault="00E6271A" w:rsidP="00925129">
      <w:pPr>
        <w:pStyle w:val="ListParagraph"/>
        <w:numPr>
          <w:ilvl w:val="0"/>
          <w:numId w:val="5"/>
        </w:numPr>
        <w:rPr>
          <w:rFonts w:cs="Times New Roman"/>
          <w:noProof/>
          <w:szCs w:val="24"/>
        </w:rPr>
      </w:pPr>
      <w:r w:rsidRPr="00925129">
        <w:rPr>
          <w:rFonts w:cs="Times New Roman"/>
          <w:noProof/>
          <w:szCs w:val="24"/>
        </w:rPr>
        <w:t>[Internet]</w:t>
      </w:r>
      <w:r w:rsidR="00925129" w:rsidRPr="00925129">
        <w:rPr>
          <w:rFonts w:cs="Times New Roman"/>
          <w:noProof/>
          <w:szCs w:val="24"/>
        </w:rPr>
        <w:t xml:space="preserve"> PHP_ exec - Manual_files</w:t>
      </w:r>
    </w:p>
    <w:p w14:paraId="3BC5126A" w14:textId="3BC2577C" w:rsidR="00925129" w:rsidRPr="00925129" w:rsidRDefault="00925129" w:rsidP="00925129">
      <w:pPr>
        <w:pStyle w:val="ListParagraph"/>
        <w:numPr>
          <w:ilvl w:val="0"/>
          <w:numId w:val="5"/>
        </w:numPr>
        <w:rPr>
          <w:rFonts w:cs="Times New Roman"/>
          <w:noProof/>
          <w:szCs w:val="24"/>
        </w:rPr>
      </w:pPr>
      <w:r w:rsidRPr="00925129">
        <w:rPr>
          <w:rFonts w:cs="Times New Roman"/>
          <w:noProof/>
          <w:szCs w:val="24"/>
        </w:rPr>
        <w:t>[Internet] Post Office Protocol - Wikipedia, the free encyclopedia_files</w:t>
      </w:r>
    </w:p>
    <w:p w14:paraId="20DAFAEC" w14:textId="50027898" w:rsidR="00925129" w:rsidRDefault="00925129" w:rsidP="00925129">
      <w:pPr>
        <w:pStyle w:val="ListParagraph"/>
        <w:numPr>
          <w:ilvl w:val="0"/>
          <w:numId w:val="5"/>
        </w:numPr>
        <w:rPr>
          <w:rFonts w:cs="Times New Roman"/>
          <w:noProof/>
          <w:szCs w:val="24"/>
        </w:rPr>
      </w:pPr>
      <w:r w:rsidRPr="00925129">
        <w:rPr>
          <w:rFonts w:cs="Times New Roman"/>
          <w:noProof/>
          <w:szCs w:val="24"/>
        </w:rPr>
        <w:t>[Internet] PuTTY - Wikipedia, the free encyclopedia_files</w:t>
      </w:r>
    </w:p>
    <w:p w14:paraId="7BD6AC0C" w14:textId="6BB456A7" w:rsidR="00925129" w:rsidRDefault="00925129" w:rsidP="00925129">
      <w:pPr>
        <w:pStyle w:val="ListParagraph"/>
        <w:numPr>
          <w:ilvl w:val="0"/>
          <w:numId w:val="5"/>
        </w:numPr>
        <w:rPr>
          <w:rFonts w:cs="Times New Roman"/>
          <w:noProof/>
          <w:szCs w:val="24"/>
        </w:rPr>
      </w:pPr>
      <w:r w:rsidRPr="00925129">
        <w:rPr>
          <w:rFonts w:cs="Times New Roman"/>
          <w:noProof/>
          <w:szCs w:val="24"/>
        </w:rPr>
        <w:t>[Internet] PuTTY_ a free SSH and Telnet client_files</w:t>
      </w:r>
    </w:p>
    <w:p w14:paraId="1689C83F" w14:textId="4E700285" w:rsidR="00925129" w:rsidRDefault="00925129" w:rsidP="00925129">
      <w:pPr>
        <w:pStyle w:val="ListParagraph"/>
        <w:numPr>
          <w:ilvl w:val="0"/>
          <w:numId w:val="5"/>
        </w:numPr>
        <w:rPr>
          <w:rFonts w:cs="Times New Roman"/>
          <w:noProof/>
          <w:szCs w:val="24"/>
        </w:rPr>
      </w:pPr>
      <w:r w:rsidRPr="00925129">
        <w:rPr>
          <w:rFonts w:cs="Times New Roman"/>
          <w:noProof/>
          <w:szCs w:val="24"/>
        </w:rPr>
        <w:t>[Internet] UTF-8 - Wikipedia, the free encyclopedia_files</w:t>
      </w:r>
    </w:p>
    <w:p w14:paraId="3A1D90C4" w14:textId="19CC610C" w:rsidR="00925129" w:rsidRDefault="00925129" w:rsidP="00925129">
      <w:pPr>
        <w:pStyle w:val="ListParagraph"/>
        <w:numPr>
          <w:ilvl w:val="0"/>
          <w:numId w:val="5"/>
        </w:numPr>
        <w:rPr>
          <w:rFonts w:cs="Times New Roman"/>
          <w:noProof/>
          <w:szCs w:val="24"/>
        </w:rPr>
      </w:pPr>
      <w:r>
        <w:rPr>
          <w:rFonts w:cs="Times New Roman"/>
          <w:noProof/>
          <w:szCs w:val="24"/>
        </w:rPr>
        <w:t xml:space="preserve">[Ebook] </w:t>
      </w:r>
      <w:r w:rsidRPr="00925129">
        <w:rPr>
          <w:rFonts w:cs="Times New Roman"/>
          <w:noProof/>
          <w:szCs w:val="24"/>
        </w:rPr>
        <w:t>Hack Proofing Linux</w:t>
      </w:r>
    </w:p>
    <w:p w14:paraId="50B3D63C" w14:textId="658217C0" w:rsidR="00925129" w:rsidRDefault="00925129" w:rsidP="00925129">
      <w:pPr>
        <w:pStyle w:val="ListParagraph"/>
        <w:numPr>
          <w:ilvl w:val="0"/>
          <w:numId w:val="5"/>
        </w:numPr>
        <w:rPr>
          <w:rFonts w:cs="Times New Roman"/>
          <w:noProof/>
          <w:szCs w:val="24"/>
        </w:rPr>
      </w:pPr>
      <w:r>
        <w:rPr>
          <w:rFonts w:cs="Times New Roman"/>
          <w:noProof/>
          <w:szCs w:val="24"/>
        </w:rPr>
        <w:t xml:space="preserve">[pdf] 115 </w:t>
      </w:r>
      <w:r w:rsidRPr="00925129">
        <w:rPr>
          <w:rFonts w:cs="Times New Roman"/>
          <w:noProof/>
          <w:szCs w:val="24"/>
        </w:rPr>
        <w:t>&lt;myJAM/&gt; –AccountingundMonitoringauf Rechenclustern</w:t>
      </w:r>
    </w:p>
    <w:p w14:paraId="2133A4E7" w14:textId="0B5FE96C" w:rsidR="00925129" w:rsidRDefault="00925129" w:rsidP="00925129">
      <w:pPr>
        <w:pStyle w:val="ListParagraph"/>
        <w:numPr>
          <w:ilvl w:val="0"/>
          <w:numId w:val="5"/>
        </w:numPr>
        <w:rPr>
          <w:rFonts w:cs="Times New Roman"/>
          <w:noProof/>
          <w:szCs w:val="24"/>
        </w:rPr>
      </w:pPr>
      <w:r>
        <w:rPr>
          <w:rFonts w:cs="Times New Roman"/>
          <w:noProof/>
          <w:szCs w:val="24"/>
        </w:rPr>
        <w:t xml:space="preserve">[ebook] </w:t>
      </w:r>
      <w:r w:rsidRPr="00925129">
        <w:rPr>
          <w:rFonts w:cs="Times New Roman"/>
          <w:noProof/>
          <w:szCs w:val="24"/>
        </w:rPr>
        <w:t>GNU-Linux-Tools-Summary</w:t>
      </w:r>
    </w:p>
    <w:p w14:paraId="798A78F2" w14:textId="46B04341" w:rsidR="00925129" w:rsidRDefault="00925129" w:rsidP="00925129">
      <w:pPr>
        <w:pStyle w:val="ListParagraph"/>
        <w:numPr>
          <w:ilvl w:val="0"/>
          <w:numId w:val="5"/>
        </w:numPr>
        <w:rPr>
          <w:rFonts w:cs="Times New Roman"/>
          <w:noProof/>
          <w:szCs w:val="24"/>
        </w:rPr>
      </w:pPr>
      <w:r>
        <w:rPr>
          <w:rFonts w:cs="Times New Roman"/>
          <w:noProof/>
          <w:szCs w:val="24"/>
        </w:rPr>
        <w:t xml:space="preserve">[ebook] </w:t>
      </w:r>
      <w:r w:rsidRPr="00925129">
        <w:rPr>
          <w:rFonts w:cs="Times New Roman"/>
          <w:noProof/>
          <w:szCs w:val="24"/>
        </w:rPr>
        <w:t>PBSProUserGuide11.2</w:t>
      </w:r>
    </w:p>
    <w:p w14:paraId="7310F33F" w14:textId="519A4A5D" w:rsidR="00925129" w:rsidRPr="00925129" w:rsidRDefault="00925129" w:rsidP="00925129">
      <w:pPr>
        <w:pStyle w:val="ListParagraph"/>
        <w:numPr>
          <w:ilvl w:val="0"/>
          <w:numId w:val="5"/>
        </w:numPr>
        <w:rPr>
          <w:rFonts w:cs="Times New Roman"/>
          <w:noProof/>
          <w:szCs w:val="24"/>
        </w:rPr>
      </w:pPr>
      <w:r>
        <w:rPr>
          <w:rFonts w:cs="Times New Roman"/>
          <w:noProof/>
          <w:szCs w:val="24"/>
        </w:rPr>
        <w:t>[Ebook]</w:t>
      </w:r>
      <w:r w:rsidRPr="00925129">
        <w:rPr>
          <w:rFonts w:cs="Times New Roman"/>
          <w:noProof/>
          <w:szCs w:val="24"/>
        </w:rPr>
        <w:t xml:space="preserve"> Redhat Linux Rhce Cramsession</w:t>
      </w:r>
    </w:p>
    <w:p w14:paraId="3B063C87" w14:textId="77777777" w:rsidR="00F42811" w:rsidRPr="00925129" w:rsidRDefault="00F42811" w:rsidP="00F42811">
      <w:pPr>
        <w:pStyle w:val="ListParagraph"/>
        <w:rPr>
          <w:rFonts w:cs="Times New Roman"/>
          <w:noProof/>
          <w:sz w:val="28"/>
          <w:szCs w:val="28"/>
        </w:rPr>
      </w:pPr>
    </w:p>
    <w:p w14:paraId="2FEB92AA" w14:textId="4A257865" w:rsidR="00F42811" w:rsidRPr="00925129" w:rsidRDefault="00F42811">
      <w:pPr>
        <w:rPr>
          <w:rFonts w:cs="Times New Roman"/>
          <w:noProof/>
          <w:sz w:val="28"/>
          <w:szCs w:val="28"/>
        </w:rPr>
      </w:pPr>
      <w:r w:rsidRPr="00925129">
        <w:rPr>
          <w:rFonts w:cs="Times New Roman"/>
          <w:noProof/>
          <w:sz w:val="28"/>
          <w:szCs w:val="28"/>
        </w:rPr>
        <w:br w:type="page"/>
      </w:r>
    </w:p>
    <w:p w14:paraId="7BAAA8C9" w14:textId="77777777" w:rsidR="00044F96" w:rsidRPr="00925129" w:rsidRDefault="00044F96" w:rsidP="00F42811">
      <w:pPr>
        <w:pStyle w:val="Heading1"/>
        <w:rPr>
          <w:noProof/>
        </w:rPr>
      </w:pPr>
    </w:p>
    <w:p w14:paraId="37A9CF7D" w14:textId="77777777" w:rsidR="00044F96" w:rsidRPr="00925129" w:rsidRDefault="00044F96" w:rsidP="00F42811">
      <w:pPr>
        <w:pStyle w:val="Heading1"/>
        <w:rPr>
          <w:noProof/>
        </w:rPr>
      </w:pPr>
    </w:p>
    <w:p w14:paraId="66259758" w14:textId="77777777" w:rsidR="00044F96" w:rsidRPr="00925129" w:rsidRDefault="00044F96" w:rsidP="00F42811">
      <w:pPr>
        <w:pStyle w:val="Heading1"/>
        <w:rPr>
          <w:noProof/>
        </w:rPr>
      </w:pPr>
    </w:p>
    <w:p w14:paraId="308A8379" w14:textId="77777777" w:rsidR="00044F96" w:rsidRPr="00925129" w:rsidRDefault="00044F96" w:rsidP="00F42811">
      <w:pPr>
        <w:pStyle w:val="Heading1"/>
        <w:rPr>
          <w:noProof/>
        </w:rPr>
      </w:pPr>
    </w:p>
    <w:p w14:paraId="55B35B4A" w14:textId="77777777" w:rsidR="00044F96" w:rsidRPr="00925129" w:rsidRDefault="00044F96" w:rsidP="00F42811">
      <w:pPr>
        <w:pStyle w:val="Heading1"/>
        <w:rPr>
          <w:noProof/>
        </w:rPr>
      </w:pPr>
    </w:p>
    <w:p w14:paraId="1A8899C7" w14:textId="69353767" w:rsidR="00F42811" w:rsidRDefault="00FC6658" w:rsidP="00F42811">
      <w:pPr>
        <w:pStyle w:val="Heading1"/>
        <w:rPr>
          <w:noProof/>
        </w:rPr>
      </w:pPr>
      <w:bookmarkStart w:id="105" w:name="_Toc453699884"/>
      <w:r>
        <w:rPr>
          <w:noProof/>
        </w:rPr>
        <w:t>The Affidavit</w:t>
      </w:r>
      <w:bookmarkEnd w:id="105"/>
    </w:p>
    <w:p w14:paraId="6A1EF4B6" w14:textId="1D26F143" w:rsidR="00F42811" w:rsidRDefault="00F42811" w:rsidP="00F42811">
      <w:pPr>
        <w:pStyle w:val="ListParagraph"/>
        <w:ind w:left="792"/>
        <w:rPr>
          <w:rFonts w:cs="Times New Roman"/>
          <w:noProof/>
          <w:sz w:val="28"/>
          <w:szCs w:val="28"/>
        </w:rPr>
      </w:pPr>
    </w:p>
    <w:p w14:paraId="7A0251B5" w14:textId="22D7FA0B" w:rsidR="00F42811" w:rsidRDefault="00F42811" w:rsidP="00F42811">
      <w:pPr>
        <w:pStyle w:val="ListParagraph"/>
        <w:ind w:left="792"/>
        <w:rPr>
          <w:rFonts w:cs="Times New Roman"/>
          <w:noProof/>
          <w:sz w:val="28"/>
          <w:szCs w:val="28"/>
        </w:rPr>
      </w:pPr>
      <w:r>
        <w:rPr>
          <w:rFonts w:cs="Times New Roman"/>
          <w:noProof/>
          <w:sz w:val="28"/>
          <w:szCs w:val="28"/>
        </w:rPr>
        <w:t>I certify that this thesis  does not incorporate without acknowledgement any material previously submitted for a degree or diploma in any university: and that to the best of my knowledge and belief it does not contain any material previously published or written by another person where due reference is not made in the text.</w:t>
      </w:r>
    </w:p>
    <w:p w14:paraId="52A037D6" w14:textId="4BB74F2F" w:rsidR="00F42811" w:rsidRDefault="00F42811" w:rsidP="00F42811">
      <w:pPr>
        <w:pStyle w:val="ListParagraph"/>
        <w:ind w:left="792"/>
        <w:rPr>
          <w:rFonts w:cs="Times New Roman"/>
          <w:noProof/>
          <w:sz w:val="28"/>
          <w:szCs w:val="28"/>
        </w:rPr>
      </w:pPr>
    </w:p>
    <w:p w14:paraId="5265A566" w14:textId="387034E3" w:rsidR="00F42811" w:rsidRDefault="00F42811" w:rsidP="00F42811">
      <w:pPr>
        <w:pStyle w:val="ListParagraph"/>
        <w:ind w:left="792"/>
        <w:rPr>
          <w:rFonts w:cs="Times New Roman"/>
          <w:noProof/>
          <w:sz w:val="28"/>
          <w:szCs w:val="28"/>
        </w:rPr>
      </w:pPr>
    </w:p>
    <w:p w14:paraId="43A9B81D" w14:textId="303D03D0" w:rsidR="00F42811" w:rsidRDefault="00F42811" w:rsidP="00F42811">
      <w:pPr>
        <w:pStyle w:val="ListParagraph"/>
        <w:ind w:left="792"/>
        <w:rPr>
          <w:rFonts w:cs="Times New Roman"/>
          <w:noProof/>
          <w:sz w:val="28"/>
          <w:szCs w:val="28"/>
        </w:rPr>
      </w:pPr>
      <w:r>
        <w:rPr>
          <w:rFonts w:cs="Times New Roman"/>
          <w:noProof/>
          <w:sz w:val="28"/>
          <w:szCs w:val="28"/>
        </w:rPr>
        <w:t>Hof, 22.06.2016</w:t>
      </w:r>
      <w:r>
        <w:rPr>
          <w:rFonts w:cs="Times New Roman"/>
          <w:noProof/>
          <w:sz w:val="28"/>
          <w:szCs w:val="28"/>
        </w:rPr>
        <w:tab/>
      </w:r>
      <w:r>
        <w:rPr>
          <w:rFonts w:cs="Times New Roman"/>
          <w:noProof/>
          <w:sz w:val="28"/>
          <w:szCs w:val="28"/>
        </w:rPr>
        <w:tab/>
      </w:r>
      <w:r>
        <w:rPr>
          <w:rFonts w:cs="Times New Roman"/>
          <w:noProof/>
          <w:sz w:val="28"/>
          <w:szCs w:val="28"/>
        </w:rPr>
        <w:tab/>
      </w:r>
      <w:r>
        <w:rPr>
          <w:rFonts w:cs="Times New Roman"/>
          <w:noProof/>
          <w:sz w:val="28"/>
          <w:szCs w:val="28"/>
        </w:rPr>
        <w:tab/>
      </w:r>
      <w:r>
        <w:rPr>
          <w:rFonts w:cs="Times New Roman"/>
          <w:noProof/>
          <w:sz w:val="28"/>
          <w:szCs w:val="28"/>
        </w:rPr>
        <w:tab/>
      </w:r>
      <w:r>
        <w:rPr>
          <w:rFonts w:cs="Times New Roman"/>
          <w:noProof/>
          <w:sz w:val="28"/>
          <w:szCs w:val="28"/>
        </w:rPr>
        <w:tab/>
        <w:t>-----------------------------</w:t>
      </w:r>
    </w:p>
    <w:p w14:paraId="2FC803E7" w14:textId="2AB8C384" w:rsidR="00F42811" w:rsidRPr="00BF3FE1" w:rsidRDefault="00F42811" w:rsidP="00F42811">
      <w:pPr>
        <w:pStyle w:val="ListParagraph"/>
        <w:ind w:left="792"/>
        <w:rPr>
          <w:rFonts w:cs="Times New Roman"/>
          <w:noProof/>
          <w:sz w:val="28"/>
          <w:szCs w:val="28"/>
        </w:rPr>
      </w:pPr>
      <w:r>
        <w:rPr>
          <w:rFonts w:cs="Times New Roman"/>
          <w:noProof/>
          <w:sz w:val="28"/>
          <w:szCs w:val="28"/>
        </w:rPr>
        <w:tab/>
      </w:r>
      <w:r>
        <w:rPr>
          <w:rFonts w:cs="Times New Roman"/>
          <w:noProof/>
          <w:sz w:val="28"/>
          <w:szCs w:val="28"/>
        </w:rPr>
        <w:tab/>
      </w:r>
      <w:r>
        <w:rPr>
          <w:rFonts w:cs="Times New Roman"/>
          <w:noProof/>
          <w:sz w:val="28"/>
          <w:szCs w:val="28"/>
        </w:rPr>
        <w:tab/>
      </w:r>
      <w:r>
        <w:rPr>
          <w:rFonts w:cs="Times New Roman"/>
          <w:noProof/>
          <w:sz w:val="28"/>
          <w:szCs w:val="28"/>
        </w:rPr>
        <w:tab/>
      </w:r>
      <w:r>
        <w:rPr>
          <w:rFonts w:cs="Times New Roman"/>
          <w:noProof/>
          <w:sz w:val="28"/>
          <w:szCs w:val="28"/>
        </w:rPr>
        <w:tab/>
      </w:r>
      <w:r>
        <w:rPr>
          <w:rFonts w:cs="Times New Roman"/>
          <w:noProof/>
          <w:sz w:val="28"/>
          <w:szCs w:val="28"/>
        </w:rPr>
        <w:tab/>
      </w:r>
      <w:r>
        <w:rPr>
          <w:rFonts w:cs="Times New Roman"/>
          <w:noProof/>
          <w:sz w:val="28"/>
          <w:szCs w:val="28"/>
        </w:rPr>
        <w:tab/>
      </w:r>
      <w:r>
        <w:rPr>
          <w:rFonts w:cs="Times New Roman"/>
          <w:noProof/>
          <w:sz w:val="28"/>
          <w:szCs w:val="28"/>
        </w:rPr>
        <w:tab/>
        <w:t>Shruti Mahesh Kulkarni</w:t>
      </w:r>
    </w:p>
    <w:sectPr w:rsidR="00F42811" w:rsidRPr="00BF3FE1" w:rsidSect="000A365B">
      <w:type w:val="continuous"/>
      <w:pgSz w:w="12240" w:h="15840"/>
      <w:pgMar w:top="1440" w:right="1440" w:bottom="1440" w:left="1440" w:header="720" w:footer="720" w:gutter="0"/>
      <w:pgNumType w:fmt="upperRoman" w:start="10" w:chapSep="col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2BA92" w14:textId="77777777" w:rsidR="00DA0A07" w:rsidRDefault="00DA0A07">
      <w:r>
        <w:separator/>
      </w:r>
    </w:p>
    <w:p w14:paraId="553C6BBF" w14:textId="77777777" w:rsidR="00DA0A07" w:rsidRDefault="00DA0A07"/>
  </w:endnote>
  <w:endnote w:type="continuationSeparator" w:id="0">
    <w:p w14:paraId="0123515D" w14:textId="77777777" w:rsidR="00DA0A07" w:rsidRDefault="00DA0A07">
      <w:r>
        <w:continuationSeparator/>
      </w:r>
    </w:p>
    <w:p w14:paraId="42F5016D" w14:textId="77777777" w:rsidR="00DA0A07" w:rsidRDefault="00DA0A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ADAD2" w14:textId="77777777" w:rsidR="00925129" w:rsidRDefault="00925129" w:rsidP="00883266">
    <w:pPr>
      <w:pStyle w:val="Footer"/>
    </w:pPr>
    <w:r>
      <w:rPr>
        <w:noProof/>
        <w:lang w:eastAsia="en-US"/>
      </w:rPr>
      <mc:AlternateContent>
        <mc:Choice Requires="wps">
          <w:drawing>
            <wp:inline distT="0" distB="0" distL="0" distR="0" wp14:anchorId="2CED91BA" wp14:editId="30FC4E22">
              <wp:extent cx="565785" cy="191770"/>
              <wp:effectExtent l="0" t="0" r="0" b="0"/>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06CE92B" w14:textId="76546A80" w:rsidR="00925129" w:rsidRDefault="00925129">
                          <w:pPr>
                            <w:pBdr>
                              <w:top w:val="single" w:sz="4" w:space="1" w:color="7F7F7F" w:themeColor="background1" w:themeShade="7F"/>
                            </w:pBdr>
                            <w:jc w:val="center"/>
                            <w:rPr>
                              <w:color w:val="DD8047" w:themeColor="accent2"/>
                            </w:rPr>
                          </w:pPr>
                          <w:r>
                            <w:fldChar w:fldCharType="begin"/>
                          </w:r>
                          <w:r>
                            <w:instrText xml:space="preserve"> PAGE   \* MERGEFORMAT </w:instrText>
                          </w:r>
                          <w:r>
                            <w:fldChar w:fldCharType="separate"/>
                          </w:r>
                          <w:r w:rsidR="005E6938" w:rsidRPr="005E6938">
                            <w:rPr>
                              <w:noProof/>
                              <w:color w:val="DD8047" w:themeColor="accent2"/>
                            </w:rPr>
                            <w:t>XI</w:t>
                          </w:r>
                          <w:r>
                            <w:rPr>
                              <w:noProof/>
                              <w:color w:val="DD8047" w:themeColor="accent2"/>
                            </w:rPr>
                            <w:fldChar w:fldCharType="end"/>
                          </w:r>
                        </w:p>
                      </w:txbxContent>
                    </wps:txbx>
                    <wps:bodyPr rot="0" vert="horz" wrap="square" lIns="91440" tIns="0" rIns="91440" bIns="0" anchor="t" anchorCtr="0" upright="1">
                      <a:noAutofit/>
                    </wps:bodyPr>
                  </wps:wsp>
                </a:graphicData>
              </a:graphic>
            </wp:inline>
          </w:drawing>
        </mc:Choice>
        <mc:Fallback>
          <w:pict>
            <v:rect w14:anchorId="2CED91BA" id="Rectangle 5" o:spid="_x0000_s1034" style="width:44.55pt;height:15.1pt;rotation:180;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up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QDZup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06CE92B" w14:textId="76546A80" w:rsidR="00925129" w:rsidRDefault="00925129">
                    <w:pPr>
                      <w:pBdr>
                        <w:top w:val="single" w:sz="4" w:space="1" w:color="7F7F7F" w:themeColor="background1" w:themeShade="7F"/>
                      </w:pBdr>
                      <w:jc w:val="center"/>
                      <w:rPr>
                        <w:color w:val="DD8047" w:themeColor="accent2"/>
                      </w:rPr>
                    </w:pPr>
                    <w:r>
                      <w:fldChar w:fldCharType="begin"/>
                    </w:r>
                    <w:r>
                      <w:instrText xml:space="preserve"> PAGE   \* MERGEFORMAT </w:instrText>
                    </w:r>
                    <w:r>
                      <w:fldChar w:fldCharType="separate"/>
                    </w:r>
                    <w:r w:rsidR="005E6938" w:rsidRPr="005E6938">
                      <w:rPr>
                        <w:noProof/>
                        <w:color w:val="DD8047" w:themeColor="accent2"/>
                      </w:rPr>
                      <w:t>XI</w:t>
                    </w:r>
                    <w:r>
                      <w:rPr>
                        <w:noProof/>
                        <w:color w:val="DD8047" w:themeColor="accent2"/>
                      </w:rPr>
                      <w:fldChar w:fldCharType="end"/>
                    </w:r>
                  </w:p>
                </w:txbxContent>
              </v:textbox>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150752"/>
      <w:docPartObj>
        <w:docPartGallery w:val="Page Numbers (Bottom of Page)"/>
        <w:docPartUnique/>
      </w:docPartObj>
    </w:sdtPr>
    <w:sdtEndPr/>
    <w:sdtContent>
      <w:p w14:paraId="3193FF5A" w14:textId="77777777" w:rsidR="00925129" w:rsidRDefault="00925129">
        <w:pPr>
          <w:pStyle w:val="Footer"/>
        </w:pPr>
        <w:r>
          <w:rPr>
            <w:noProof/>
            <w:lang w:eastAsia="en-US"/>
          </w:rPr>
          <mc:AlternateContent>
            <mc:Choice Requires="wps">
              <w:drawing>
                <wp:anchor distT="0" distB="0" distL="114300" distR="114300" simplePos="0" relativeHeight="251659264" behindDoc="0" locked="0" layoutInCell="1" allowOverlap="1" wp14:anchorId="5A4E45B7" wp14:editId="07D575BE">
                  <wp:simplePos x="0" y="0"/>
                  <wp:positionH relativeFrom="leftMargin">
                    <wp:posOffset>898385</wp:posOffset>
                  </wp:positionH>
                  <wp:positionV relativeFrom="bottomMargin">
                    <wp:posOffset>361314</wp:posOffset>
                  </wp:positionV>
                  <wp:extent cx="565785" cy="19177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79EB8EE" w14:textId="62BA373F" w:rsidR="00925129" w:rsidRDefault="00925129" w:rsidP="00284B6C">
                              <w:pPr>
                                <w:pBdr>
                                  <w:top w:val="single" w:sz="4" w:space="4" w:color="7F7F7F" w:themeColor="background1" w:themeShade="7F"/>
                                </w:pBdr>
                                <w:jc w:val="center"/>
                                <w:rPr>
                                  <w:color w:val="DD8047" w:themeColor="accent2"/>
                                </w:rPr>
                              </w:pPr>
                              <w:r>
                                <w:fldChar w:fldCharType="begin"/>
                              </w:r>
                              <w:r>
                                <w:instrText xml:space="preserve"> PAGE   \* MERGEFORMAT </w:instrText>
                              </w:r>
                              <w:r>
                                <w:fldChar w:fldCharType="separate"/>
                              </w:r>
                              <w:r w:rsidR="005E6938" w:rsidRPr="005E6938">
                                <w:rPr>
                                  <w:noProof/>
                                  <w:color w:val="DD8047" w:themeColor="accent2"/>
                                </w:rPr>
                                <w:t>I</w:t>
                              </w:r>
                              <w:r>
                                <w:rPr>
                                  <w:noProof/>
                                  <w:color w:val="DD804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A4E45B7" id="Rectangle 6" o:spid="_x0000_s1035" style="position:absolute;left:0;text-align:left;margin-left:70.75pt;margin-top:28.45pt;width:44.55pt;height:15.1pt;rotation:180;flip:x;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" filled="f" fillcolor="#c0504d" stroked="f" strokecolor="#5c83b4" strokeweight="2.25pt">
                  <v:textbox inset=",0,,0">
                    <w:txbxContent>
                      <w:p w14:paraId="479EB8EE" w14:textId="62BA373F" w:rsidR="00925129" w:rsidRDefault="00925129" w:rsidP="00284B6C">
                        <w:pPr>
                          <w:pBdr>
                            <w:top w:val="single" w:sz="4" w:space="4" w:color="7F7F7F" w:themeColor="background1" w:themeShade="7F"/>
                          </w:pBdr>
                          <w:jc w:val="center"/>
                          <w:rPr>
                            <w:color w:val="DD8047" w:themeColor="accent2"/>
                          </w:rPr>
                        </w:pPr>
                        <w:r>
                          <w:fldChar w:fldCharType="begin"/>
                        </w:r>
                        <w:r>
                          <w:instrText xml:space="preserve"> PAGE   \* MERGEFORMAT </w:instrText>
                        </w:r>
                        <w:r>
                          <w:fldChar w:fldCharType="separate"/>
                        </w:r>
                        <w:r w:rsidR="005E6938" w:rsidRPr="005E6938">
                          <w:rPr>
                            <w:noProof/>
                            <w:color w:val="DD8047" w:themeColor="accent2"/>
                          </w:rPr>
                          <w:t>I</w:t>
                        </w:r>
                        <w:r>
                          <w:rPr>
                            <w:noProof/>
                            <w:color w:val="DD8047"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0EB95F" w14:textId="77777777" w:rsidR="00DA0A07" w:rsidRDefault="00DA0A07">
      <w:r>
        <w:separator/>
      </w:r>
    </w:p>
    <w:p w14:paraId="5CEA5BC2" w14:textId="77777777" w:rsidR="00DA0A07" w:rsidRDefault="00DA0A07"/>
  </w:footnote>
  <w:footnote w:type="continuationSeparator" w:id="0">
    <w:p w14:paraId="13D37E56" w14:textId="77777777" w:rsidR="00DA0A07" w:rsidRDefault="00DA0A07">
      <w:r>
        <w:continuationSeparator/>
      </w:r>
    </w:p>
    <w:p w14:paraId="33A2748C" w14:textId="77777777" w:rsidR="00DA0A07" w:rsidRDefault="00DA0A07"/>
  </w:footnote>
  <w:footnote w:id="1">
    <w:p w14:paraId="2312C1F5" w14:textId="77777777" w:rsidR="00925129" w:rsidRPr="00795624" w:rsidRDefault="00925129">
      <w:pPr>
        <w:pStyle w:val="FootnoteText"/>
        <w:rPr>
          <w:lang w:val="de-DE"/>
        </w:rPr>
      </w:pPr>
      <w:r>
        <w:rPr>
          <w:rStyle w:val="FootnoteReference"/>
        </w:rPr>
        <w:footnoteRef/>
      </w:r>
      <w:r w:rsidRPr="000F5A9B">
        <w:rPr>
          <w:lang w:val="de-DE"/>
        </w:rPr>
        <w:t xml:space="preserve"> http://php.net/manual/de/function.exec.php</w:t>
      </w:r>
    </w:p>
  </w:footnote>
  <w:footnote w:id="2">
    <w:p w14:paraId="21A795DE" w14:textId="77777777" w:rsidR="00925129" w:rsidRPr="00CA23C6" w:rsidRDefault="00925129">
      <w:pPr>
        <w:pStyle w:val="FootnoteText"/>
        <w:rPr>
          <w:lang w:val="de-DE"/>
        </w:rPr>
      </w:pPr>
      <w:r>
        <w:rPr>
          <w:rStyle w:val="FootnoteReference"/>
        </w:rPr>
        <w:footnoteRef/>
      </w:r>
      <w:r w:rsidRPr="00CA23C6">
        <w:rPr>
          <w:lang w:val="de-DE"/>
        </w:rPr>
        <w:t xml:space="preserve"> http://www.pbsworks.com/documentation/support/PBSProUserGuide11.2.pdf</w:t>
      </w:r>
    </w:p>
  </w:footnote>
  <w:footnote w:id="3">
    <w:p w14:paraId="352D3287" w14:textId="77777777" w:rsidR="00925129" w:rsidRPr="00CA23C6" w:rsidRDefault="00925129">
      <w:pPr>
        <w:pStyle w:val="FootnoteText"/>
        <w:rPr>
          <w:lang w:val="de-DE"/>
        </w:rPr>
      </w:pPr>
      <w:r>
        <w:rPr>
          <w:rStyle w:val="FootnoteReference"/>
        </w:rPr>
        <w:footnoteRef/>
      </w:r>
      <w:r w:rsidRPr="00CA23C6">
        <w:rPr>
          <w:lang w:val="de-DE"/>
        </w:rPr>
        <w:t xml:space="preserve"> https://www.dfn.de/fileadmin/3Beratung/DFN-Forum2/115.pdf</w:t>
      </w:r>
    </w:p>
  </w:footnote>
  <w:footnote w:id="4">
    <w:p w14:paraId="21F82675" w14:textId="77777777" w:rsidR="00925129" w:rsidRPr="00CA23C6" w:rsidRDefault="00925129">
      <w:pPr>
        <w:pStyle w:val="FootnoteText"/>
        <w:rPr>
          <w:lang w:val="de-DE"/>
        </w:rPr>
      </w:pPr>
      <w:r>
        <w:rPr>
          <w:rStyle w:val="FootnoteReference"/>
        </w:rPr>
        <w:footnoteRef/>
      </w:r>
      <w:r w:rsidRPr="00CA23C6">
        <w:rPr>
          <w:lang w:val="de-DE"/>
        </w:rPr>
        <w:t xml:space="preserve"> https://en.wikipedia.org/wiki/LAMP_(software_bundle)</w:t>
      </w:r>
    </w:p>
  </w:footnote>
  <w:footnote w:id="5">
    <w:p w14:paraId="47E81FEF" w14:textId="77777777" w:rsidR="00925129" w:rsidRPr="00CA23C6" w:rsidRDefault="00925129">
      <w:pPr>
        <w:pStyle w:val="FootnoteText"/>
        <w:rPr>
          <w:lang w:val="de-DE"/>
        </w:rPr>
      </w:pPr>
      <w:r>
        <w:rPr>
          <w:rStyle w:val="FootnoteReference"/>
        </w:rPr>
        <w:footnoteRef/>
      </w:r>
      <w:r w:rsidRPr="00CA23C6">
        <w:rPr>
          <w:lang w:val="de-DE"/>
        </w:rPr>
        <w:t xml:space="preserve"> http://www.wampserver.com/</w:t>
      </w:r>
    </w:p>
  </w:footnote>
  <w:footnote w:id="6">
    <w:p w14:paraId="2F1DEDF7" w14:textId="77777777" w:rsidR="00925129" w:rsidRPr="00CA23C6" w:rsidRDefault="00925129">
      <w:pPr>
        <w:pStyle w:val="FootnoteText"/>
        <w:rPr>
          <w:lang w:val="de-DE"/>
        </w:rPr>
      </w:pPr>
      <w:r>
        <w:rPr>
          <w:rStyle w:val="FootnoteReference"/>
        </w:rPr>
        <w:footnoteRef/>
      </w:r>
      <w:r w:rsidRPr="00CA23C6">
        <w:rPr>
          <w:lang w:val="de-DE"/>
        </w:rPr>
        <w:t xml:space="preserve"> www.altair.com</w:t>
      </w:r>
    </w:p>
  </w:footnote>
  <w:footnote w:id="7">
    <w:p w14:paraId="2A3EE3EA" w14:textId="77777777" w:rsidR="00925129" w:rsidRPr="00CA23C6" w:rsidRDefault="00925129">
      <w:pPr>
        <w:pStyle w:val="FootnoteText"/>
        <w:rPr>
          <w:lang w:val="de-DE"/>
        </w:rPr>
      </w:pPr>
      <w:r>
        <w:rPr>
          <w:rStyle w:val="FootnoteReference"/>
        </w:rPr>
        <w:footnoteRef/>
      </w:r>
      <w:r w:rsidRPr="00CA23C6">
        <w:rPr>
          <w:lang w:val="de-DE"/>
        </w:rPr>
        <w:t xml:space="preserve"> http://docs.adaptivecomputing.com/torque/4-0-2/Content/topics/commands/qsub.htm</w:t>
      </w:r>
    </w:p>
  </w:footnote>
  <w:footnote w:id="8">
    <w:p w14:paraId="49BA50EA" w14:textId="77777777" w:rsidR="00925129" w:rsidRPr="00CA23C6" w:rsidRDefault="00925129">
      <w:pPr>
        <w:pStyle w:val="FootnoteText"/>
        <w:rPr>
          <w:lang w:val="de-DE"/>
        </w:rPr>
      </w:pPr>
      <w:r>
        <w:rPr>
          <w:rStyle w:val="FootnoteReference"/>
        </w:rPr>
        <w:footnoteRef/>
      </w:r>
      <w:r w:rsidRPr="00CA23C6">
        <w:rPr>
          <w:lang w:val="de-DE"/>
        </w:rPr>
        <w:t xml:space="preserve"> https://en.wikipedia.org/wiki/LAMP_(software_bundle)</w:t>
      </w:r>
    </w:p>
  </w:footnote>
  <w:footnote w:id="9">
    <w:p w14:paraId="0BBEF0BC" w14:textId="77777777" w:rsidR="00925129" w:rsidRPr="00CA23C6" w:rsidRDefault="00925129">
      <w:pPr>
        <w:pStyle w:val="FootnoteText"/>
        <w:rPr>
          <w:lang w:val="de-DE"/>
        </w:rPr>
      </w:pPr>
      <w:r>
        <w:rPr>
          <w:rStyle w:val="FootnoteReference"/>
        </w:rPr>
        <w:footnoteRef/>
      </w:r>
      <w:r w:rsidRPr="00CA23C6">
        <w:rPr>
          <w:lang w:val="de-DE"/>
        </w:rPr>
        <w:t xml:space="preserve"> http://httpd.apache.org/docs/current/rewrite/</w:t>
      </w:r>
    </w:p>
  </w:footnote>
  <w:footnote w:id="10">
    <w:p w14:paraId="372619F7" w14:textId="77777777" w:rsidR="00925129" w:rsidRPr="00CA23C6" w:rsidRDefault="00925129">
      <w:pPr>
        <w:pStyle w:val="FootnoteText"/>
        <w:rPr>
          <w:lang w:val="de-DE"/>
        </w:rPr>
      </w:pPr>
      <w:r>
        <w:rPr>
          <w:rStyle w:val="FootnoteReference"/>
        </w:rPr>
        <w:footnoteRef/>
      </w:r>
      <w:r w:rsidRPr="00CA23C6">
        <w:rPr>
          <w:lang w:val="de-DE"/>
        </w:rPr>
        <w:t xml:space="preserve"> https://en.wikipedia.org/wiki/HTTP_persistent_connection</w:t>
      </w:r>
    </w:p>
  </w:footnote>
  <w:footnote w:id="11">
    <w:p w14:paraId="4BBEDF03" w14:textId="77777777" w:rsidR="00925129" w:rsidRPr="00FF4F65" w:rsidRDefault="00925129">
      <w:pPr>
        <w:pStyle w:val="FootnoteText"/>
        <w:rPr>
          <w:lang w:val="de-DE"/>
        </w:rPr>
      </w:pPr>
      <w:r>
        <w:rPr>
          <w:rStyle w:val="FootnoteReference"/>
        </w:rPr>
        <w:footnoteRef/>
      </w:r>
      <w:r w:rsidRPr="00FF4F65">
        <w:rPr>
          <w:lang w:val="de-DE"/>
        </w:rPr>
        <w:t xml:space="preserve"> https://upload.wikimedia.org/wikipedia/commons/a/aa/Keep-alive_true_or_false.png</w:t>
      </w:r>
    </w:p>
  </w:footnote>
  <w:footnote w:id="12">
    <w:p w14:paraId="747E5E76" w14:textId="77777777" w:rsidR="00925129" w:rsidRPr="0069273C" w:rsidRDefault="00925129">
      <w:pPr>
        <w:pStyle w:val="FootnoteText"/>
        <w:rPr>
          <w:lang w:val="de-DE"/>
        </w:rPr>
      </w:pPr>
      <w:r>
        <w:rPr>
          <w:rStyle w:val="FootnoteReference"/>
        </w:rPr>
        <w:footnoteRef/>
      </w:r>
      <w:r w:rsidRPr="0069273C">
        <w:rPr>
          <w:lang w:val="de-DE"/>
        </w:rPr>
        <w:t xml:space="preserve"> https://en.wikipedia.org/wiki/Post_Office_Protocol</w:t>
      </w:r>
    </w:p>
  </w:footnote>
  <w:footnote w:id="13">
    <w:p w14:paraId="2EFAD60C" w14:textId="77777777" w:rsidR="00925129" w:rsidRPr="00ED50F7" w:rsidRDefault="00925129">
      <w:pPr>
        <w:pStyle w:val="FootnoteText"/>
        <w:rPr>
          <w:lang w:val="de-DE"/>
        </w:rPr>
      </w:pPr>
      <w:r>
        <w:rPr>
          <w:rStyle w:val="FootnoteReference"/>
        </w:rPr>
        <w:footnoteRef/>
      </w:r>
      <w:r w:rsidRPr="00ED50F7">
        <w:rPr>
          <w:lang w:val="de-DE"/>
        </w:rPr>
        <w:t xml:space="preserve"> https://en.wikipedia.org/wiki/Internet_Message_Access_Protocol</w:t>
      </w:r>
    </w:p>
  </w:footnote>
  <w:footnote w:id="14">
    <w:p w14:paraId="67F24387" w14:textId="77777777" w:rsidR="00925129" w:rsidRPr="00ED50F7" w:rsidRDefault="00925129">
      <w:pPr>
        <w:pStyle w:val="FootnoteText"/>
        <w:rPr>
          <w:lang w:val="de-DE"/>
        </w:rPr>
      </w:pPr>
      <w:r>
        <w:rPr>
          <w:rStyle w:val="FootnoteReference"/>
        </w:rPr>
        <w:footnoteRef/>
      </w:r>
      <w:r w:rsidRPr="00ED50F7">
        <w:rPr>
          <w:lang w:val="de-DE"/>
        </w:rPr>
        <w:t xml:space="preserve"> https://en.wikipedia.org/wiki/Lightweight_Directory_Access_Protocol</w:t>
      </w:r>
    </w:p>
  </w:footnote>
  <w:footnote w:id="15">
    <w:p w14:paraId="54158296" w14:textId="77777777" w:rsidR="00925129" w:rsidRPr="0069273C" w:rsidRDefault="00925129">
      <w:pPr>
        <w:pStyle w:val="FootnoteText"/>
        <w:rPr>
          <w:lang w:val="de-DE"/>
        </w:rPr>
      </w:pPr>
      <w:r>
        <w:rPr>
          <w:rStyle w:val="FootnoteReference"/>
        </w:rPr>
        <w:footnoteRef/>
      </w:r>
      <w:r w:rsidRPr="0069273C">
        <w:rPr>
          <w:lang w:val="de-DE"/>
        </w:rPr>
        <w:t xml:space="preserve"> http://www.json.org/</w:t>
      </w:r>
    </w:p>
  </w:footnote>
  <w:footnote w:id="16">
    <w:p w14:paraId="583F8796" w14:textId="77777777" w:rsidR="00925129" w:rsidRPr="00CE3973" w:rsidRDefault="00925129">
      <w:pPr>
        <w:pStyle w:val="FootnoteText"/>
        <w:rPr>
          <w:lang w:val="de-DE"/>
        </w:rPr>
      </w:pPr>
      <w:r>
        <w:rPr>
          <w:rStyle w:val="FootnoteReference"/>
        </w:rPr>
        <w:footnoteRef/>
      </w:r>
      <w:r w:rsidRPr="0025640A">
        <w:rPr>
          <w:lang w:val="de-DE"/>
        </w:rPr>
        <w:t xml:space="preserve"> http://www.json.org/</w:t>
      </w:r>
    </w:p>
  </w:footnote>
  <w:footnote w:id="17">
    <w:p w14:paraId="18417031" w14:textId="77777777" w:rsidR="00925129" w:rsidRPr="00665DDC" w:rsidRDefault="00925129">
      <w:pPr>
        <w:pStyle w:val="FootnoteText"/>
        <w:rPr>
          <w:lang w:val="de-DE"/>
        </w:rPr>
      </w:pPr>
      <w:r>
        <w:rPr>
          <w:rStyle w:val="FootnoteReference"/>
        </w:rPr>
        <w:footnoteRef/>
      </w:r>
      <w:r w:rsidRPr="00665DDC">
        <w:rPr>
          <w:lang w:val="de-DE"/>
        </w:rPr>
        <w:t xml:space="preserve"> https://en.wikipedia.org/wiki/Ajax_(programming)</w:t>
      </w:r>
    </w:p>
  </w:footnote>
  <w:footnote w:id="18">
    <w:p w14:paraId="2179D474" w14:textId="77777777" w:rsidR="00925129" w:rsidRPr="00DE72AB" w:rsidRDefault="00925129">
      <w:pPr>
        <w:pStyle w:val="FootnoteText"/>
        <w:rPr>
          <w:lang w:val="de-DE"/>
        </w:rPr>
      </w:pPr>
      <w:r>
        <w:rPr>
          <w:rStyle w:val="FootnoteReference"/>
        </w:rPr>
        <w:footnoteRef/>
      </w:r>
      <w:r w:rsidRPr="00DE72AB">
        <w:rPr>
          <w:lang w:val="de-DE"/>
        </w:rPr>
        <w:t xml:space="preserve"> http://api.jquery.com/jquery.ajax/</w:t>
      </w:r>
    </w:p>
  </w:footnote>
  <w:footnote w:id="19">
    <w:p w14:paraId="59D83903" w14:textId="77777777" w:rsidR="00925129" w:rsidRPr="00DA67A6" w:rsidRDefault="00925129">
      <w:pPr>
        <w:pStyle w:val="FootnoteText"/>
        <w:rPr>
          <w:lang w:val="de-DE"/>
        </w:rPr>
      </w:pPr>
      <w:r>
        <w:rPr>
          <w:rStyle w:val="FootnoteReference"/>
        </w:rPr>
        <w:footnoteRef/>
      </w:r>
      <w:r w:rsidRPr="00DA67A6">
        <w:rPr>
          <w:lang w:val="de-DE"/>
        </w:rPr>
        <w:t xml:space="preserve"> https://en.wikipedia.org/wiki/UTF-8</w:t>
      </w:r>
    </w:p>
  </w:footnote>
  <w:footnote w:id="20">
    <w:p w14:paraId="686BCE75" w14:textId="7E4FF0A4" w:rsidR="00925129" w:rsidRPr="003C1629" w:rsidRDefault="00925129">
      <w:pPr>
        <w:pStyle w:val="FootnoteText"/>
        <w:rPr>
          <w:lang w:val="de-DE"/>
        </w:rPr>
      </w:pPr>
      <w:r>
        <w:rPr>
          <w:rStyle w:val="FootnoteReference"/>
        </w:rPr>
        <w:footnoteRef/>
      </w:r>
      <w:r w:rsidRPr="003C1629">
        <w:rPr>
          <w:lang w:val="de-DE"/>
        </w:rPr>
        <w:t xml:space="preserve"> http://www.abrandao.com/2013/05/php-http-long-poll-server-push/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DD8047" w:themeFill="accent2"/>
      <w:tblCellMar>
        <w:top w:w="115" w:type="dxa"/>
        <w:left w:w="115" w:type="dxa"/>
        <w:bottom w:w="115" w:type="dxa"/>
        <w:right w:w="115" w:type="dxa"/>
      </w:tblCellMar>
      <w:tblLook w:val="04A0" w:firstRow="1" w:lastRow="0" w:firstColumn="1" w:lastColumn="0" w:noHBand="0" w:noVBand="1"/>
    </w:tblPr>
    <w:tblGrid>
      <w:gridCol w:w="274"/>
      <w:gridCol w:w="9086"/>
    </w:tblGrid>
    <w:tr w:rsidR="00925129" w14:paraId="1E8B45ED" w14:textId="77777777">
      <w:trPr>
        <w:jc w:val="right"/>
      </w:trPr>
      <w:tc>
        <w:tcPr>
          <w:tcW w:w="0" w:type="auto"/>
          <w:shd w:val="clear" w:color="auto" w:fill="DD8047" w:themeFill="accent2"/>
          <w:vAlign w:val="center"/>
        </w:tcPr>
        <w:p w14:paraId="7CFA1D26" w14:textId="77777777" w:rsidR="00925129" w:rsidRDefault="00925129">
          <w:pPr>
            <w:pStyle w:val="Header"/>
            <w:rPr>
              <w:caps/>
              <w:color w:val="FFFFFF" w:themeColor="background1"/>
            </w:rPr>
          </w:pPr>
        </w:p>
      </w:tc>
      <w:tc>
        <w:tcPr>
          <w:tcW w:w="0" w:type="auto"/>
          <w:shd w:val="clear" w:color="auto" w:fill="DD8047" w:themeFill="accent2"/>
          <w:vAlign w:val="center"/>
        </w:tcPr>
        <w:p w14:paraId="223D2398" w14:textId="77777777" w:rsidR="00925129" w:rsidRDefault="00925129">
          <w:pPr>
            <w:pStyle w:val="Header"/>
            <w:rPr>
              <w:caps/>
              <w:color w:val="FFFFFF" w:themeColor="background1"/>
            </w:rPr>
          </w:pPr>
          <w:r>
            <w:rPr>
              <w:caps/>
              <w:color w:val="FFFFFF" w:themeColor="background1"/>
            </w:rPr>
            <w:t xml:space="preserve"> </w:t>
          </w:r>
          <w:sdt>
            <w:sdtPr>
              <w:rPr>
                <w:caps/>
                <w:color w:val="FFFFFF" w:themeColor="background1"/>
              </w:rPr>
              <w:alias w:val="Title"/>
              <w:tag w:val=""/>
              <w:id w:val="-2012977378"/>
              <w:placeholder>
                <w:docPart w:val="09D4F06EF9014ED29BDD705421F0807C"/>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Course of PBS actions and web based monitoring via PHP</w:t>
              </w:r>
            </w:sdtContent>
          </w:sdt>
        </w:p>
      </w:tc>
    </w:tr>
  </w:tbl>
  <w:p w14:paraId="6006686B" w14:textId="77777777" w:rsidR="00925129" w:rsidRDefault="009251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3C3B8A"/>
    <w:multiLevelType w:val="hybridMultilevel"/>
    <w:tmpl w:val="982C4E14"/>
    <w:lvl w:ilvl="0" w:tplc="A90E1F72">
      <w:start w:val="1"/>
      <w:numFmt w:val="bullet"/>
      <w:lvlText w:val="•"/>
      <w:lvlJc w:val="left"/>
      <w:pPr>
        <w:tabs>
          <w:tab w:val="num" w:pos="720"/>
        </w:tabs>
        <w:ind w:left="720" w:hanging="360"/>
      </w:pPr>
      <w:rPr>
        <w:rFonts w:ascii="Arial" w:hAnsi="Arial" w:hint="default"/>
      </w:rPr>
    </w:lvl>
    <w:lvl w:ilvl="1" w:tplc="B8284520" w:tentative="1">
      <w:start w:val="1"/>
      <w:numFmt w:val="bullet"/>
      <w:lvlText w:val="•"/>
      <w:lvlJc w:val="left"/>
      <w:pPr>
        <w:tabs>
          <w:tab w:val="num" w:pos="1440"/>
        </w:tabs>
        <w:ind w:left="1440" w:hanging="360"/>
      </w:pPr>
      <w:rPr>
        <w:rFonts w:ascii="Arial" w:hAnsi="Arial" w:hint="default"/>
      </w:rPr>
    </w:lvl>
    <w:lvl w:ilvl="2" w:tplc="4582FF90" w:tentative="1">
      <w:start w:val="1"/>
      <w:numFmt w:val="bullet"/>
      <w:lvlText w:val="•"/>
      <w:lvlJc w:val="left"/>
      <w:pPr>
        <w:tabs>
          <w:tab w:val="num" w:pos="2160"/>
        </w:tabs>
        <w:ind w:left="2160" w:hanging="360"/>
      </w:pPr>
      <w:rPr>
        <w:rFonts w:ascii="Arial" w:hAnsi="Arial" w:hint="default"/>
      </w:rPr>
    </w:lvl>
    <w:lvl w:ilvl="3" w:tplc="FE746466" w:tentative="1">
      <w:start w:val="1"/>
      <w:numFmt w:val="bullet"/>
      <w:lvlText w:val="•"/>
      <w:lvlJc w:val="left"/>
      <w:pPr>
        <w:tabs>
          <w:tab w:val="num" w:pos="2880"/>
        </w:tabs>
        <w:ind w:left="2880" w:hanging="360"/>
      </w:pPr>
      <w:rPr>
        <w:rFonts w:ascii="Arial" w:hAnsi="Arial" w:hint="default"/>
      </w:rPr>
    </w:lvl>
    <w:lvl w:ilvl="4" w:tplc="15A84378" w:tentative="1">
      <w:start w:val="1"/>
      <w:numFmt w:val="bullet"/>
      <w:lvlText w:val="•"/>
      <w:lvlJc w:val="left"/>
      <w:pPr>
        <w:tabs>
          <w:tab w:val="num" w:pos="3600"/>
        </w:tabs>
        <w:ind w:left="3600" w:hanging="360"/>
      </w:pPr>
      <w:rPr>
        <w:rFonts w:ascii="Arial" w:hAnsi="Arial" w:hint="default"/>
      </w:rPr>
    </w:lvl>
    <w:lvl w:ilvl="5" w:tplc="B046D97E" w:tentative="1">
      <w:start w:val="1"/>
      <w:numFmt w:val="bullet"/>
      <w:lvlText w:val="•"/>
      <w:lvlJc w:val="left"/>
      <w:pPr>
        <w:tabs>
          <w:tab w:val="num" w:pos="4320"/>
        </w:tabs>
        <w:ind w:left="4320" w:hanging="360"/>
      </w:pPr>
      <w:rPr>
        <w:rFonts w:ascii="Arial" w:hAnsi="Arial" w:hint="default"/>
      </w:rPr>
    </w:lvl>
    <w:lvl w:ilvl="6" w:tplc="4D48159A" w:tentative="1">
      <w:start w:val="1"/>
      <w:numFmt w:val="bullet"/>
      <w:lvlText w:val="•"/>
      <w:lvlJc w:val="left"/>
      <w:pPr>
        <w:tabs>
          <w:tab w:val="num" w:pos="5040"/>
        </w:tabs>
        <w:ind w:left="5040" w:hanging="360"/>
      </w:pPr>
      <w:rPr>
        <w:rFonts w:ascii="Arial" w:hAnsi="Arial" w:hint="default"/>
      </w:rPr>
    </w:lvl>
    <w:lvl w:ilvl="7" w:tplc="203CFAA8" w:tentative="1">
      <w:start w:val="1"/>
      <w:numFmt w:val="bullet"/>
      <w:lvlText w:val="•"/>
      <w:lvlJc w:val="left"/>
      <w:pPr>
        <w:tabs>
          <w:tab w:val="num" w:pos="5760"/>
        </w:tabs>
        <w:ind w:left="5760" w:hanging="360"/>
      </w:pPr>
      <w:rPr>
        <w:rFonts w:ascii="Arial" w:hAnsi="Arial" w:hint="default"/>
      </w:rPr>
    </w:lvl>
    <w:lvl w:ilvl="8" w:tplc="BE6E33B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831B71"/>
    <w:multiLevelType w:val="hybridMultilevel"/>
    <w:tmpl w:val="568233EC"/>
    <w:lvl w:ilvl="0" w:tplc="E1E81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1060C7E"/>
    <w:multiLevelType w:val="hybridMultilevel"/>
    <w:tmpl w:val="6804B980"/>
    <w:lvl w:ilvl="0" w:tplc="E1E81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74DE4"/>
    <w:multiLevelType w:val="hybridMultilevel"/>
    <w:tmpl w:val="CF06B2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770CB"/>
    <w:multiLevelType w:val="hybridMultilevel"/>
    <w:tmpl w:val="8E06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B662EA"/>
    <w:multiLevelType w:val="hybridMultilevel"/>
    <w:tmpl w:val="E410CC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1CD237C"/>
    <w:multiLevelType w:val="hybridMultilevel"/>
    <w:tmpl w:val="6804B980"/>
    <w:lvl w:ilvl="0" w:tplc="E1E81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DCD78D7"/>
    <w:multiLevelType w:val="hybridMultilevel"/>
    <w:tmpl w:val="5D60C45E"/>
    <w:lvl w:ilvl="0" w:tplc="FE4413D6">
      <w:start w:val="1"/>
      <w:numFmt w:val="bullet"/>
      <w:lvlText w:val="•"/>
      <w:lvlJc w:val="left"/>
      <w:pPr>
        <w:tabs>
          <w:tab w:val="num" w:pos="720"/>
        </w:tabs>
        <w:ind w:left="720" w:hanging="360"/>
      </w:pPr>
      <w:rPr>
        <w:rFonts w:ascii="Arial" w:hAnsi="Arial" w:hint="default"/>
      </w:rPr>
    </w:lvl>
    <w:lvl w:ilvl="1" w:tplc="4AE493EE" w:tentative="1">
      <w:start w:val="1"/>
      <w:numFmt w:val="bullet"/>
      <w:lvlText w:val="•"/>
      <w:lvlJc w:val="left"/>
      <w:pPr>
        <w:tabs>
          <w:tab w:val="num" w:pos="1440"/>
        </w:tabs>
        <w:ind w:left="1440" w:hanging="360"/>
      </w:pPr>
      <w:rPr>
        <w:rFonts w:ascii="Arial" w:hAnsi="Arial" w:hint="default"/>
      </w:rPr>
    </w:lvl>
    <w:lvl w:ilvl="2" w:tplc="B822A020" w:tentative="1">
      <w:start w:val="1"/>
      <w:numFmt w:val="bullet"/>
      <w:lvlText w:val="•"/>
      <w:lvlJc w:val="left"/>
      <w:pPr>
        <w:tabs>
          <w:tab w:val="num" w:pos="2160"/>
        </w:tabs>
        <w:ind w:left="2160" w:hanging="360"/>
      </w:pPr>
      <w:rPr>
        <w:rFonts w:ascii="Arial" w:hAnsi="Arial" w:hint="default"/>
      </w:rPr>
    </w:lvl>
    <w:lvl w:ilvl="3" w:tplc="5BF8BDF2" w:tentative="1">
      <w:start w:val="1"/>
      <w:numFmt w:val="bullet"/>
      <w:lvlText w:val="•"/>
      <w:lvlJc w:val="left"/>
      <w:pPr>
        <w:tabs>
          <w:tab w:val="num" w:pos="2880"/>
        </w:tabs>
        <w:ind w:left="2880" w:hanging="360"/>
      </w:pPr>
      <w:rPr>
        <w:rFonts w:ascii="Arial" w:hAnsi="Arial" w:hint="default"/>
      </w:rPr>
    </w:lvl>
    <w:lvl w:ilvl="4" w:tplc="7346BF8A" w:tentative="1">
      <w:start w:val="1"/>
      <w:numFmt w:val="bullet"/>
      <w:lvlText w:val="•"/>
      <w:lvlJc w:val="left"/>
      <w:pPr>
        <w:tabs>
          <w:tab w:val="num" w:pos="3600"/>
        </w:tabs>
        <w:ind w:left="3600" w:hanging="360"/>
      </w:pPr>
      <w:rPr>
        <w:rFonts w:ascii="Arial" w:hAnsi="Arial" w:hint="default"/>
      </w:rPr>
    </w:lvl>
    <w:lvl w:ilvl="5" w:tplc="A044C1C0" w:tentative="1">
      <w:start w:val="1"/>
      <w:numFmt w:val="bullet"/>
      <w:lvlText w:val="•"/>
      <w:lvlJc w:val="left"/>
      <w:pPr>
        <w:tabs>
          <w:tab w:val="num" w:pos="4320"/>
        </w:tabs>
        <w:ind w:left="4320" w:hanging="360"/>
      </w:pPr>
      <w:rPr>
        <w:rFonts w:ascii="Arial" w:hAnsi="Arial" w:hint="default"/>
      </w:rPr>
    </w:lvl>
    <w:lvl w:ilvl="6" w:tplc="599C43B8" w:tentative="1">
      <w:start w:val="1"/>
      <w:numFmt w:val="bullet"/>
      <w:lvlText w:val="•"/>
      <w:lvlJc w:val="left"/>
      <w:pPr>
        <w:tabs>
          <w:tab w:val="num" w:pos="5040"/>
        </w:tabs>
        <w:ind w:left="5040" w:hanging="360"/>
      </w:pPr>
      <w:rPr>
        <w:rFonts w:ascii="Arial" w:hAnsi="Arial" w:hint="default"/>
      </w:rPr>
    </w:lvl>
    <w:lvl w:ilvl="7" w:tplc="4EB00B44" w:tentative="1">
      <w:start w:val="1"/>
      <w:numFmt w:val="bullet"/>
      <w:lvlText w:val="•"/>
      <w:lvlJc w:val="left"/>
      <w:pPr>
        <w:tabs>
          <w:tab w:val="num" w:pos="5760"/>
        </w:tabs>
        <w:ind w:left="5760" w:hanging="360"/>
      </w:pPr>
      <w:rPr>
        <w:rFonts w:ascii="Arial" w:hAnsi="Arial" w:hint="default"/>
      </w:rPr>
    </w:lvl>
    <w:lvl w:ilvl="8" w:tplc="A1AAA6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46C0078"/>
    <w:multiLevelType w:val="hybridMultilevel"/>
    <w:tmpl w:val="414667A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C73720F"/>
    <w:multiLevelType w:val="hybridMultilevel"/>
    <w:tmpl w:val="568233EC"/>
    <w:lvl w:ilvl="0" w:tplc="E1E81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DCC29F6"/>
    <w:multiLevelType w:val="hybridMultilevel"/>
    <w:tmpl w:val="F79A873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603235BC"/>
    <w:multiLevelType w:val="hybridMultilevel"/>
    <w:tmpl w:val="6804B980"/>
    <w:lvl w:ilvl="0" w:tplc="E1E81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61C001F"/>
    <w:multiLevelType w:val="hybridMultilevel"/>
    <w:tmpl w:val="6804B980"/>
    <w:lvl w:ilvl="0" w:tplc="E1E813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B795759"/>
    <w:multiLevelType w:val="hybridMultilevel"/>
    <w:tmpl w:val="90ACA84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15:restartNumberingAfterBreak="0">
    <w:nsid w:val="6B851D09"/>
    <w:multiLevelType w:val="hybridMultilevel"/>
    <w:tmpl w:val="5C92B882"/>
    <w:lvl w:ilvl="0" w:tplc="3BEEA7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EF44604"/>
    <w:multiLevelType w:val="hybridMultilevel"/>
    <w:tmpl w:val="90044C0C"/>
    <w:lvl w:ilvl="0" w:tplc="AA74A5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60F76EB"/>
    <w:multiLevelType w:val="hybridMultilevel"/>
    <w:tmpl w:val="B3A4463C"/>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822A1"/>
    <w:multiLevelType w:val="hybridMultilevel"/>
    <w:tmpl w:val="6EC88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4F9D"/>
    <w:multiLevelType w:val="multilevel"/>
    <w:tmpl w:val="A9B2C402"/>
    <w:lvl w:ilvl="0">
      <w:start w:val="1"/>
      <w:numFmt w:val="decimal"/>
      <w:lvlText w:val="%1."/>
      <w:lvlJc w:val="left"/>
      <w:pPr>
        <w:ind w:left="1512" w:hanging="360"/>
      </w:pPr>
    </w:lvl>
    <w:lvl w:ilvl="1">
      <w:start w:val="4"/>
      <w:numFmt w:val="decimal"/>
      <w:isLgl/>
      <w:lvlText w:val="%1.%2"/>
      <w:lvlJc w:val="left"/>
      <w:pPr>
        <w:ind w:left="1872" w:hanging="72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232" w:hanging="108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592" w:hanging="1440"/>
      </w:pPr>
      <w:rPr>
        <w:rFonts w:hint="default"/>
      </w:rPr>
    </w:lvl>
    <w:lvl w:ilvl="8">
      <w:start w:val="1"/>
      <w:numFmt w:val="decimal"/>
      <w:isLgl/>
      <w:lvlText w:val="%1.%2.%3.%4.%5.%6.%7.%8.%9"/>
      <w:lvlJc w:val="left"/>
      <w:pPr>
        <w:ind w:left="2952" w:hanging="1800"/>
      </w:pPr>
      <w:rPr>
        <w:rFonts w:hint="default"/>
      </w:rPr>
    </w:lvl>
  </w:abstractNum>
  <w:abstractNum w:abstractNumId="21" w15:restartNumberingAfterBreak="0">
    <w:nsid w:val="7D5F7A2E"/>
    <w:multiLevelType w:val="hybridMultilevel"/>
    <w:tmpl w:val="951279F6"/>
    <w:lvl w:ilvl="0" w:tplc="E5C68E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E2C3493"/>
    <w:multiLevelType w:val="hybridMultilevel"/>
    <w:tmpl w:val="3EAC9F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3F0744"/>
    <w:multiLevelType w:val="hybridMultilevel"/>
    <w:tmpl w:val="DA40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2"/>
  </w:num>
  <w:num w:numId="4">
    <w:abstractNumId w:val="20"/>
  </w:num>
  <w:num w:numId="5">
    <w:abstractNumId w:val="15"/>
  </w:num>
  <w:num w:numId="6">
    <w:abstractNumId w:val="19"/>
  </w:num>
  <w:num w:numId="7">
    <w:abstractNumId w:val="6"/>
  </w:num>
  <w:num w:numId="8">
    <w:abstractNumId w:val="23"/>
  </w:num>
  <w:num w:numId="9">
    <w:abstractNumId w:val="9"/>
  </w:num>
  <w:num w:numId="10">
    <w:abstractNumId w:val="1"/>
  </w:num>
  <w:num w:numId="11">
    <w:abstractNumId w:val="5"/>
  </w:num>
  <w:num w:numId="12">
    <w:abstractNumId w:val="22"/>
  </w:num>
  <w:num w:numId="13">
    <w:abstractNumId w:val="18"/>
  </w:num>
  <w:num w:numId="14">
    <w:abstractNumId w:val="7"/>
  </w:num>
  <w:num w:numId="15">
    <w:abstractNumId w:val="10"/>
  </w:num>
  <w:num w:numId="16">
    <w:abstractNumId w:val="8"/>
  </w:num>
  <w:num w:numId="17">
    <w:abstractNumId w:val="16"/>
  </w:num>
  <w:num w:numId="18">
    <w:abstractNumId w:val="17"/>
  </w:num>
  <w:num w:numId="19">
    <w:abstractNumId w:val="21"/>
  </w:num>
  <w:num w:numId="20">
    <w:abstractNumId w:val="14"/>
  </w:num>
  <w:num w:numId="21">
    <w:abstractNumId w:val="3"/>
  </w:num>
  <w:num w:numId="22">
    <w:abstractNumId w:val="13"/>
  </w:num>
  <w:num w:numId="23">
    <w:abstractNumId w:val="1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E7F"/>
    <w:rsid w:val="00001A60"/>
    <w:rsid w:val="00002BC6"/>
    <w:rsid w:val="00016B9E"/>
    <w:rsid w:val="00021B4A"/>
    <w:rsid w:val="00030681"/>
    <w:rsid w:val="000306DA"/>
    <w:rsid w:val="000313D6"/>
    <w:rsid w:val="00033DDE"/>
    <w:rsid w:val="000413E0"/>
    <w:rsid w:val="00044F96"/>
    <w:rsid w:val="000467D8"/>
    <w:rsid w:val="0005146E"/>
    <w:rsid w:val="000528DB"/>
    <w:rsid w:val="000546C4"/>
    <w:rsid w:val="000564CB"/>
    <w:rsid w:val="00064D9F"/>
    <w:rsid w:val="000650A0"/>
    <w:rsid w:val="000661C1"/>
    <w:rsid w:val="00067396"/>
    <w:rsid w:val="00073559"/>
    <w:rsid w:val="000757C8"/>
    <w:rsid w:val="00077E45"/>
    <w:rsid w:val="00080517"/>
    <w:rsid w:val="00083D16"/>
    <w:rsid w:val="0008490A"/>
    <w:rsid w:val="00086133"/>
    <w:rsid w:val="0008687B"/>
    <w:rsid w:val="00087F7B"/>
    <w:rsid w:val="00095D9A"/>
    <w:rsid w:val="00096BCD"/>
    <w:rsid w:val="000A0B68"/>
    <w:rsid w:val="000A1074"/>
    <w:rsid w:val="000A292D"/>
    <w:rsid w:val="000A3366"/>
    <w:rsid w:val="000A365B"/>
    <w:rsid w:val="000A6207"/>
    <w:rsid w:val="000A7779"/>
    <w:rsid w:val="000A78E3"/>
    <w:rsid w:val="000B00AC"/>
    <w:rsid w:val="000B065A"/>
    <w:rsid w:val="000B0911"/>
    <w:rsid w:val="000C2399"/>
    <w:rsid w:val="000C296E"/>
    <w:rsid w:val="000C595A"/>
    <w:rsid w:val="000C6DF2"/>
    <w:rsid w:val="000D370E"/>
    <w:rsid w:val="000E2662"/>
    <w:rsid w:val="000E3043"/>
    <w:rsid w:val="000E409F"/>
    <w:rsid w:val="000E5F35"/>
    <w:rsid w:val="000E630F"/>
    <w:rsid w:val="000E7657"/>
    <w:rsid w:val="000F5A9B"/>
    <w:rsid w:val="000F72EC"/>
    <w:rsid w:val="000F7EF3"/>
    <w:rsid w:val="001016B6"/>
    <w:rsid w:val="00103540"/>
    <w:rsid w:val="001041DD"/>
    <w:rsid w:val="00112188"/>
    <w:rsid w:val="00112C6C"/>
    <w:rsid w:val="001131DB"/>
    <w:rsid w:val="00114DF1"/>
    <w:rsid w:val="001165B4"/>
    <w:rsid w:val="00120718"/>
    <w:rsid w:val="00120CDF"/>
    <w:rsid w:val="001267CB"/>
    <w:rsid w:val="001323C3"/>
    <w:rsid w:val="00133297"/>
    <w:rsid w:val="00135E9D"/>
    <w:rsid w:val="0014217A"/>
    <w:rsid w:val="001422C9"/>
    <w:rsid w:val="0014300A"/>
    <w:rsid w:val="00147545"/>
    <w:rsid w:val="00150436"/>
    <w:rsid w:val="00150FB8"/>
    <w:rsid w:val="001514C2"/>
    <w:rsid w:val="0015450A"/>
    <w:rsid w:val="0015459D"/>
    <w:rsid w:val="00157338"/>
    <w:rsid w:val="00157C7C"/>
    <w:rsid w:val="00167D5C"/>
    <w:rsid w:val="00170369"/>
    <w:rsid w:val="001741C1"/>
    <w:rsid w:val="001816B6"/>
    <w:rsid w:val="00182006"/>
    <w:rsid w:val="0018311B"/>
    <w:rsid w:val="001874A1"/>
    <w:rsid w:val="00191A15"/>
    <w:rsid w:val="0019216A"/>
    <w:rsid w:val="001934B6"/>
    <w:rsid w:val="00193A4C"/>
    <w:rsid w:val="001A1172"/>
    <w:rsid w:val="001A1446"/>
    <w:rsid w:val="001A2B28"/>
    <w:rsid w:val="001A3BD9"/>
    <w:rsid w:val="001A3D7B"/>
    <w:rsid w:val="001A6FFF"/>
    <w:rsid w:val="001B2FFE"/>
    <w:rsid w:val="001B6074"/>
    <w:rsid w:val="001B6951"/>
    <w:rsid w:val="001B6E3C"/>
    <w:rsid w:val="001C08E3"/>
    <w:rsid w:val="001C0DAD"/>
    <w:rsid w:val="001C2E23"/>
    <w:rsid w:val="001C5299"/>
    <w:rsid w:val="001C6515"/>
    <w:rsid w:val="001D158A"/>
    <w:rsid w:val="001D16EC"/>
    <w:rsid w:val="001D26D3"/>
    <w:rsid w:val="001D27E1"/>
    <w:rsid w:val="001D3AFC"/>
    <w:rsid w:val="001D731D"/>
    <w:rsid w:val="001E2217"/>
    <w:rsid w:val="001E5163"/>
    <w:rsid w:val="001E67E1"/>
    <w:rsid w:val="001F07D0"/>
    <w:rsid w:val="001F0DA9"/>
    <w:rsid w:val="001F18E8"/>
    <w:rsid w:val="001F3A1B"/>
    <w:rsid w:val="001F6F05"/>
    <w:rsid w:val="001F6FFD"/>
    <w:rsid w:val="002002EC"/>
    <w:rsid w:val="002016E9"/>
    <w:rsid w:val="00201FC7"/>
    <w:rsid w:val="002021CE"/>
    <w:rsid w:val="00202633"/>
    <w:rsid w:val="002049A7"/>
    <w:rsid w:val="00204C54"/>
    <w:rsid w:val="00205C30"/>
    <w:rsid w:val="0020601B"/>
    <w:rsid w:val="00206430"/>
    <w:rsid w:val="002102D7"/>
    <w:rsid w:val="00211993"/>
    <w:rsid w:val="00213611"/>
    <w:rsid w:val="0021530B"/>
    <w:rsid w:val="00216DD2"/>
    <w:rsid w:val="002175DC"/>
    <w:rsid w:val="0022137B"/>
    <w:rsid w:val="00222A37"/>
    <w:rsid w:val="002231BF"/>
    <w:rsid w:val="00224D14"/>
    <w:rsid w:val="00224E3F"/>
    <w:rsid w:val="00226336"/>
    <w:rsid w:val="002272B6"/>
    <w:rsid w:val="002321EE"/>
    <w:rsid w:val="00232999"/>
    <w:rsid w:val="00234C4C"/>
    <w:rsid w:val="00237B95"/>
    <w:rsid w:val="00240398"/>
    <w:rsid w:val="00242B95"/>
    <w:rsid w:val="00244CFC"/>
    <w:rsid w:val="0024608B"/>
    <w:rsid w:val="002470C8"/>
    <w:rsid w:val="002524CC"/>
    <w:rsid w:val="00253728"/>
    <w:rsid w:val="002545D2"/>
    <w:rsid w:val="0025514A"/>
    <w:rsid w:val="0025640A"/>
    <w:rsid w:val="00260A6E"/>
    <w:rsid w:val="00262FF6"/>
    <w:rsid w:val="0026492D"/>
    <w:rsid w:val="00267E5B"/>
    <w:rsid w:val="00270A84"/>
    <w:rsid w:val="00270D35"/>
    <w:rsid w:val="002714EC"/>
    <w:rsid w:val="0027167D"/>
    <w:rsid w:val="00273C96"/>
    <w:rsid w:val="00273E3C"/>
    <w:rsid w:val="002741FE"/>
    <w:rsid w:val="00275DC6"/>
    <w:rsid w:val="002766BB"/>
    <w:rsid w:val="002766CA"/>
    <w:rsid w:val="00280161"/>
    <w:rsid w:val="0028377F"/>
    <w:rsid w:val="00283EC4"/>
    <w:rsid w:val="00284220"/>
    <w:rsid w:val="00284B6C"/>
    <w:rsid w:val="00286112"/>
    <w:rsid w:val="002877C5"/>
    <w:rsid w:val="00294F1D"/>
    <w:rsid w:val="002965C5"/>
    <w:rsid w:val="002A18CF"/>
    <w:rsid w:val="002A234A"/>
    <w:rsid w:val="002A2F3F"/>
    <w:rsid w:val="002A46CA"/>
    <w:rsid w:val="002C4957"/>
    <w:rsid w:val="002C507A"/>
    <w:rsid w:val="002C7741"/>
    <w:rsid w:val="002D0F79"/>
    <w:rsid w:val="002D3DFE"/>
    <w:rsid w:val="002D4081"/>
    <w:rsid w:val="002D431C"/>
    <w:rsid w:val="002D43EB"/>
    <w:rsid w:val="002D4584"/>
    <w:rsid w:val="002E2888"/>
    <w:rsid w:val="002F01C6"/>
    <w:rsid w:val="002F27B5"/>
    <w:rsid w:val="002F6F0A"/>
    <w:rsid w:val="002F7A33"/>
    <w:rsid w:val="00300DC0"/>
    <w:rsid w:val="00301E34"/>
    <w:rsid w:val="0030433D"/>
    <w:rsid w:val="00310EDB"/>
    <w:rsid w:val="003152E2"/>
    <w:rsid w:val="00316B8A"/>
    <w:rsid w:val="00316F38"/>
    <w:rsid w:val="0032001D"/>
    <w:rsid w:val="00322566"/>
    <w:rsid w:val="0032457E"/>
    <w:rsid w:val="00324E80"/>
    <w:rsid w:val="003251B1"/>
    <w:rsid w:val="00333818"/>
    <w:rsid w:val="00354EBC"/>
    <w:rsid w:val="00356AAD"/>
    <w:rsid w:val="00357C3C"/>
    <w:rsid w:val="00361660"/>
    <w:rsid w:val="00362412"/>
    <w:rsid w:val="00362AFA"/>
    <w:rsid w:val="0036459F"/>
    <w:rsid w:val="00367D43"/>
    <w:rsid w:val="00371801"/>
    <w:rsid w:val="00372B13"/>
    <w:rsid w:val="00373072"/>
    <w:rsid w:val="00373E30"/>
    <w:rsid w:val="00374B54"/>
    <w:rsid w:val="00377E2B"/>
    <w:rsid w:val="00380C10"/>
    <w:rsid w:val="00382D33"/>
    <w:rsid w:val="00383161"/>
    <w:rsid w:val="003834E8"/>
    <w:rsid w:val="00394AD4"/>
    <w:rsid w:val="00395B3F"/>
    <w:rsid w:val="003A0288"/>
    <w:rsid w:val="003A0FF6"/>
    <w:rsid w:val="003A64FA"/>
    <w:rsid w:val="003B1937"/>
    <w:rsid w:val="003B1C4B"/>
    <w:rsid w:val="003B2A1E"/>
    <w:rsid w:val="003B2D30"/>
    <w:rsid w:val="003B4D24"/>
    <w:rsid w:val="003C1629"/>
    <w:rsid w:val="003C4DC7"/>
    <w:rsid w:val="003C4FC8"/>
    <w:rsid w:val="003D1251"/>
    <w:rsid w:val="003D316D"/>
    <w:rsid w:val="003E1270"/>
    <w:rsid w:val="003E24BE"/>
    <w:rsid w:val="003E3765"/>
    <w:rsid w:val="003F10E6"/>
    <w:rsid w:val="003F1F51"/>
    <w:rsid w:val="003F2247"/>
    <w:rsid w:val="003F484E"/>
    <w:rsid w:val="003F54B3"/>
    <w:rsid w:val="003F5D32"/>
    <w:rsid w:val="0040077B"/>
    <w:rsid w:val="004020FF"/>
    <w:rsid w:val="0040353D"/>
    <w:rsid w:val="0040596D"/>
    <w:rsid w:val="00405E99"/>
    <w:rsid w:val="00407F43"/>
    <w:rsid w:val="004108E3"/>
    <w:rsid w:val="00411270"/>
    <w:rsid w:val="0041135A"/>
    <w:rsid w:val="00412DEC"/>
    <w:rsid w:val="004144DF"/>
    <w:rsid w:val="00421D13"/>
    <w:rsid w:val="00430032"/>
    <w:rsid w:val="00430AFF"/>
    <w:rsid w:val="0043102B"/>
    <w:rsid w:val="0043266D"/>
    <w:rsid w:val="00433215"/>
    <w:rsid w:val="004339D7"/>
    <w:rsid w:val="004377DA"/>
    <w:rsid w:val="0044194D"/>
    <w:rsid w:val="00441E0A"/>
    <w:rsid w:val="00442E74"/>
    <w:rsid w:val="00443653"/>
    <w:rsid w:val="00446729"/>
    <w:rsid w:val="004553F9"/>
    <w:rsid w:val="00455CD7"/>
    <w:rsid w:val="00460D9B"/>
    <w:rsid w:val="00463EC7"/>
    <w:rsid w:val="0047089A"/>
    <w:rsid w:val="00470989"/>
    <w:rsid w:val="00474674"/>
    <w:rsid w:val="00481D39"/>
    <w:rsid w:val="00483BAF"/>
    <w:rsid w:val="0048443C"/>
    <w:rsid w:val="004848F0"/>
    <w:rsid w:val="00484F12"/>
    <w:rsid w:val="0048543A"/>
    <w:rsid w:val="00485CD5"/>
    <w:rsid w:val="00490703"/>
    <w:rsid w:val="00491774"/>
    <w:rsid w:val="00492961"/>
    <w:rsid w:val="00497B8F"/>
    <w:rsid w:val="004A3022"/>
    <w:rsid w:val="004A4681"/>
    <w:rsid w:val="004A57A6"/>
    <w:rsid w:val="004A5DCD"/>
    <w:rsid w:val="004A7C5B"/>
    <w:rsid w:val="004B11BC"/>
    <w:rsid w:val="004B2300"/>
    <w:rsid w:val="004B476B"/>
    <w:rsid w:val="004B51B6"/>
    <w:rsid w:val="004C0C00"/>
    <w:rsid w:val="004C3179"/>
    <w:rsid w:val="004C3B06"/>
    <w:rsid w:val="004C6119"/>
    <w:rsid w:val="004C7079"/>
    <w:rsid w:val="004C717B"/>
    <w:rsid w:val="004D0738"/>
    <w:rsid w:val="004D55B9"/>
    <w:rsid w:val="004E0C3B"/>
    <w:rsid w:val="004E3A85"/>
    <w:rsid w:val="004E7EF9"/>
    <w:rsid w:val="004F2380"/>
    <w:rsid w:val="004F4BD3"/>
    <w:rsid w:val="00500212"/>
    <w:rsid w:val="00500B07"/>
    <w:rsid w:val="00503E34"/>
    <w:rsid w:val="00507836"/>
    <w:rsid w:val="00507B80"/>
    <w:rsid w:val="00507B86"/>
    <w:rsid w:val="005133AF"/>
    <w:rsid w:val="00513A5F"/>
    <w:rsid w:val="005140EF"/>
    <w:rsid w:val="005234D0"/>
    <w:rsid w:val="005235ED"/>
    <w:rsid w:val="00523AD4"/>
    <w:rsid w:val="005248CD"/>
    <w:rsid w:val="00524EEA"/>
    <w:rsid w:val="005261FA"/>
    <w:rsid w:val="0053055D"/>
    <w:rsid w:val="00533669"/>
    <w:rsid w:val="005432CC"/>
    <w:rsid w:val="00543B6A"/>
    <w:rsid w:val="00546278"/>
    <w:rsid w:val="00553170"/>
    <w:rsid w:val="005556F2"/>
    <w:rsid w:val="0055591D"/>
    <w:rsid w:val="005568A5"/>
    <w:rsid w:val="00564E3A"/>
    <w:rsid w:val="00565B98"/>
    <w:rsid w:val="00566417"/>
    <w:rsid w:val="0057261F"/>
    <w:rsid w:val="005748AA"/>
    <w:rsid w:val="005760D7"/>
    <w:rsid w:val="00577A7D"/>
    <w:rsid w:val="00580925"/>
    <w:rsid w:val="005839E7"/>
    <w:rsid w:val="00590C55"/>
    <w:rsid w:val="00590D72"/>
    <w:rsid w:val="00594C25"/>
    <w:rsid w:val="005A2F34"/>
    <w:rsid w:val="005A350A"/>
    <w:rsid w:val="005A43E8"/>
    <w:rsid w:val="005A7070"/>
    <w:rsid w:val="005B0D1A"/>
    <w:rsid w:val="005B11FC"/>
    <w:rsid w:val="005B1717"/>
    <w:rsid w:val="005B17BD"/>
    <w:rsid w:val="005C1801"/>
    <w:rsid w:val="005C229D"/>
    <w:rsid w:val="005C4106"/>
    <w:rsid w:val="005C4721"/>
    <w:rsid w:val="005C5964"/>
    <w:rsid w:val="005C6651"/>
    <w:rsid w:val="005D0E91"/>
    <w:rsid w:val="005D31FC"/>
    <w:rsid w:val="005D3951"/>
    <w:rsid w:val="005D3985"/>
    <w:rsid w:val="005D59D0"/>
    <w:rsid w:val="005E18B1"/>
    <w:rsid w:val="005E2C54"/>
    <w:rsid w:val="005E3EE8"/>
    <w:rsid w:val="005E4789"/>
    <w:rsid w:val="005E5F1E"/>
    <w:rsid w:val="005E6189"/>
    <w:rsid w:val="005E6938"/>
    <w:rsid w:val="005E6CCD"/>
    <w:rsid w:val="005F11B4"/>
    <w:rsid w:val="005F3A74"/>
    <w:rsid w:val="005F42A9"/>
    <w:rsid w:val="005F609C"/>
    <w:rsid w:val="0060169B"/>
    <w:rsid w:val="00601F35"/>
    <w:rsid w:val="00602526"/>
    <w:rsid w:val="00603804"/>
    <w:rsid w:val="00606DA9"/>
    <w:rsid w:val="0061130E"/>
    <w:rsid w:val="00612D48"/>
    <w:rsid w:val="00614EB3"/>
    <w:rsid w:val="00620D1D"/>
    <w:rsid w:val="00621B3F"/>
    <w:rsid w:val="0062572B"/>
    <w:rsid w:val="00627EC1"/>
    <w:rsid w:val="006321D6"/>
    <w:rsid w:val="00632472"/>
    <w:rsid w:val="00632E56"/>
    <w:rsid w:val="00635EC3"/>
    <w:rsid w:val="006419AA"/>
    <w:rsid w:val="006431B9"/>
    <w:rsid w:val="006444F0"/>
    <w:rsid w:val="00647617"/>
    <w:rsid w:val="006574E9"/>
    <w:rsid w:val="006575B7"/>
    <w:rsid w:val="00657AAE"/>
    <w:rsid w:val="00661322"/>
    <w:rsid w:val="00661784"/>
    <w:rsid w:val="006619E3"/>
    <w:rsid w:val="006634BD"/>
    <w:rsid w:val="00665DDC"/>
    <w:rsid w:val="006660EC"/>
    <w:rsid w:val="00667855"/>
    <w:rsid w:val="00670DB4"/>
    <w:rsid w:val="006726CB"/>
    <w:rsid w:val="00673861"/>
    <w:rsid w:val="0067414C"/>
    <w:rsid w:val="00681DD2"/>
    <w:rsid w:val="0068312C"/>
    <w:rsid w:val="006854A2"/>
    <w:rsid w:val="00686B1C"/>
    <w:rsid w:val="0069273C"/>
    <w:rsid w:val="006976C0"/>
    <w:rsid w:val="006A05DA"/>
    <w:rsid w:val="006A0D14"/>
    <w:rsid w:val="006A2C88"/>
    <w:rsid w:val="006A371C"/>
    <w:rsid w:val="006A3F3F"/>
    <w:rsid w:val="006A4E98"/>
    <w:rsid w:val="006B01E1"/>
    <w:rsid w:val="006B0454"/>
    <w:rsid w:val="006B1924"/>
    <w:rsid w:val="006C5742"/>
    <w:rsid w:val="006C5CDC"/>
    <w:rsid w:val="006D0E75"/>
    <w:rsid w:val="006D254A"/>
    <w:rsid w:val="006D6089"/>
    <w:rsid w:val="006D6926"/>
    <w:rsid w:val="006D6C87"/>
    <w:rsid w:val="006E3FCE"/>
    <w:rsid w:val="006E4776"/>
    <w:rsid w:val="006E4FC1"/>
    <w:rsid w:val="006E66DF"/>
    <w:rsid w:val="006E6DAE"/>
    <w:rsid w:val="006F12F4"/>
    <w:rsid w:val="006F2564"/>
    <w:rsid w:val="006F5AFC"/>
    <w:rsid w:val="007010D2"/>
    <w:rsid w:val="0070641C"/>
    <w:rsid w:val="00710742"/>
    <w:rsid w:val="00714A2B"/>
    <w:rsid w:val="0071737F"/>
    <w:rsid w:val="00717ACF"/>
    <w:rsid w:val="007219BC"/>
    <w:rsid w:val="00721D77"/>
    <w:rsid w:val="007230A3"/>
    <w:rsid w:val="0072336F"/>
    <w:rsid w:val="007250E3"/>
    <w:rsid w:val="00725463"/>
    <w:rsid w:val="00726528"/>
    <w:rsid w:val="00726C3A"/>
    <w:rsid w:val="00726D34"/>
    <w:rsid w:val="00727E92"/>
    <w:rsid w:val="0073114B"/>
    <w:rsid w:val="00732786"/>
    <w:rsid w:val="00733D9C"/>
    <w:rsid w:val="0074068B"/>
    <w:rsid w:val="007438FF"/>
    <w:rsid w:val="00751841"/>
    <w:rsid w:val="0075220B"/>
    <w:rsid w:val="00761C6F"/>
    <w:rsid w:val="007649AC"/>
    <w:rsid w:val="00765F5E"/>
    <w:rsid w:val="00766B82"/>
    <w:rsid w:val="007717C9"/>
    <w:rsid w:val="00773E19"/>
    <w:rsid w:val="0077418A"/>
    <w:rsid w:val="00774C9A"/>
    <w:rsid w:val="0077687A"/>
    <w:rsid w:val="00781336"/>
    <w:rsid w:val="007827A0"/>
    <w:rsid w:val="00784082"/>
    <w:rsid w:val="007842E6"/>
    <w:rsid w:val="007874A0"/>
    <w:rsid w:val="00790C9D"/>
    <w:rsid w:val="0079167A"/>
    <w:rsid w:val="007928CC"/>
    <w:rsid w:val="00793FF9"/>
    <w:rsid w:val="0079418B"/>
    <w:rsid w:val="0079552F"/>
    <w:rsid w:val="00795624"/>
    <w:rsid w:val="007967D4"/>
    <w:rsid w:val="007A4DE6"/>
    <w:rsid w:val="007A6C1C"/>
    <w:rsid w:val="007B1AD4"/>
    <w:rsid w:val="007B2A92"/>
    <w:rsid w:val="007B5593"/>
    <w:rsid w:val="007B759C"/>
    <w:rsid w:val="007C010C"/>
    <w:rsid w:val="007C06EC"/>
    <w:rsid w:val="007C0DAB"/>
    <w:rsid w:val="007C0E0A"/>
    <w:rsid w:val="007C111D"/>
    <w:rsid w:val="007C118C"/>
    <w:rsid w:val="007C4031"/>
    <w:rsid w:val="007C41B4"/>
    <w:rsid w:val="007D08C4"/>
    <w:rsid w:val="007D44FB"/>
    <w:rsid w:val="007D49A2"/>
    <w:rsid w:val="007D6706"/>
    <w:rsid w:val="007D7115"/>
    <w:rsid w:val="007D7E8B"/>
    <w:rsid w:val="007E6741"/>
    <w:rsid w:val="007E735A"/>
    <w:rsid w:val="007F2F89"/>
    <w:rsid w:val="007F3C55"/>
    <w:rsid w:val="008032BF"/>
    <w:rsid w:val="00803E2F"/>
    <w:rsid w:val="0080472F"/>
    <w:rsid w:val="00804D28"/>
    <w:rsid w:val="008061E7"/>
    <w:rsid w:val="00810F2A"/>
    <w:rsid w:val="00811EB5"/>
    <w:rsid w:val="0081331F"/>
    <w:rsid w:val="00815490"/>
    <w:rsid w:val="00817869"/>
    <w:rsid w:val="008220C9"/>
    <w:rsid w:val="00822DB9"/>
    <w:rsid w:val="00823A8B"/>
    <w:rsid w:val="00823C46"/>
    <w:rsid w:val="00824A2D"/>
    <w:rsid w:val="008251A7"/>
    <w:rsid w:val="00825B2C"/>
    <w:rsid w:val="00830028"/>
    <w:rsid w:val="00830DAA"/>
    <w:rsid w:val="00830E73"/>
    <w:rsid w:val="00831B2E"/>
    <w:rsid w:val="008340FF"/>
    <w:rsid w:val="008345F8"/>
    <w:rsid w:val="00837AAC"/>
    <w:rsid w:val="008437B1"/>
    <w:rsid w:val="00843BCB"/>
    <w:rsid w:val="00843CC8"/>
    <w:rsid w:val="0084608F"/>
    <w:rsid w:val="008470CB"/>
    <w:rsid w:val="00847181"/>
    <w:rsid w:val="0084758B"/>
    <w:rsid w:val="00847AD6"/>
    <w:rsid w:val="0085065B"/>
    <w:rsid w:val="00851E21"/>
    <w:rsid w:val="008603F4"/>
    <w:rsid w:val="00864AC9"/>
    <w:rsid w:val="00865EBD"/>
    <w:rsid w:val="0087278F"/>
    <w:rsid w:val="008731D7"/>
    <w:rsid w:val="00876860"/>
    <w:rsid w:val="00880B1E"/>
    <w:rsid w:val="00883266"/>
    <w:rsid w:val="0089384D"/>
    <w:rsid w:val="00893FA3"/>
    <w:rsid w:val="008A07EA"/>
    <w:rsid w:val="008A2BB9"/>
    <w:rsid w:val="008A5D33"/>
    <w:rsid w:val="008B270D"/>
    <w:rsid w:val="008B6C79"/>
    <w:rsid w:val="008C4CED"/>
    <w:rsid w:val="008C5661"/>
    <w:rsid w:val="008C6538"/>
    <w:rsid w:val="008C731F"/>
    <w:rsid w:val="008C7786"/>
    <w:rsid w:val="008D1AE0"/>
    <w:rsid w:val="008D67FC"/>
    <w:rsid w:val="008D6F2D"/>
    <w:rsid w:val="008E32A4"/>
    <w:rsid w:val="008E417F"/>
    <w:rsid w:val="008F1D13"/>
    <w:rsid w:val="008F20CF"/>
    <w:rsid w:val="008F26C1"/>
    <w:rsid w:val="008F37B5"/>
    <w:rsid w:val="008F5F97"/>
    <w:rsid w:val="00902741"/>
    <w:rsid w:val="00904B23"/>
    <w:rsid w:val="009055B7"/>
    <w:rsid w:val="0090600D"/>
    <w:rsid w:val="00907952"/>
    <w:rsid w:val="009118AC"/>
    <w:rsid w:val="00911DFA"/>
    <w:rsid w:val="0091241F"/>
    <w:rsid w:val="009169F8"/>
    <w:rsid w:val="00924B07"/>
    <w:rsid w:val="00925129"/>
    <w:rsid w:val="00927C8A"/>
    <w:rsid w:val="00930633"/>
    <w:rsid w:val="0093352B"/>
    <w:rsid w:val="009335D2"/>
    <w:rsid w:val="00933B2E"/>
    <w:rsid w:val="00935FF6"/>
    <w:rsid w:val="009432FA"/>
    <w:rsid w:val="00946074"/>
    <w:rsid w:val="009505BB"/>
    <w:rsid w:val="00953183"/>
    <w:rsid w:val="00956E41"/>
    <w:rsid w:val="009613BA"/>
    <w:rsid w:val="00961725"/>
    <w:rsid w:val="0096672B"/>
    <w:rsid w:val="00967A15"/>
    <w:rsid w:val="00970D07"/>
    <w:rsid w:val="00972679"/>
    <w:rsid w:val="00972B1C"/>
    <w:rsid w:val="009751B2"/>
    <w:rsid w:val="00976936"/>
    <w:rsid w:val="00977BAC"/>
    <w:rsid w:val="00977D0E"/>
    <w:rsid w:val="00977EB7"/>
    <w:rsid w:val="0098198F"/>
    <w:rsid w:val="00982D81"/>
    <w:rsid w:val="00991BC1"/>
    <w:rsid w:val="0099464B"/>
    <w:rsid w:val="0099512C"/>
    <w:rsid w:val="009969CF"/>
    <w:rsid w:val="009A4536"/>
    <w:rsid w:val="009A6500"/>
    <w:rsid w:val="009A6CEA"/>
    <w:rsid w:val="009B0BD4"/>
    <w:rsid w:val="009B1DAD"/>
    <w:rsid w:val="009B4941"/>
    <w:rsid w:val="009B49D8"/>
    <w:rsid w:val="009B4B0A"/>
    <w:rsid w:val="009B78D2"/>
    <w:rsid w:val="009C1BCA"/>
    <w:rsid w:val="009C22F4"/>
    <w:rsid w:val="009C2757"/>
    <w:rsid w:val="009C7EB2"/>
    <w:rsid w:val="009D0467"/>
    <w:rsid w:val="009D2070"/>
    <w:rsid w:val="009D4E97"/>
    <w:rsid w:val="009E0400"/>
    <w:rsid w:val="009E0D76"/>
    <w:rsid w:val="009E153D"/>
    <w:rsid w:val="009E67D7"/>
    <w:rsid w:val="009F0119"/>
    <w:rsid w:val="009F0BC5"/>
    <w:rsid w:val="009F0C91"/>
    <w:rsid w:val="009F153C"/>
    <w:rsid w:val="009F1B42"/>
    <w:rsid w:val="009F302A"/>
    <w:rsid w:val="009F3BD1"/>
    <w:rsid w:val="009F4F4E"/>
    <w:rsid w:val="00A0051B"/>
    <w:rsid w:val="00A010BF"/>
    <w:rsid w:val="00A070C7"/>
    <w:rsid w:val="00A071FC"/>
    <w:rsid w:val="00A07434"/>
    <w:rsid w:val="00A079F4"/>
    <w:rsid w:val="00A10BBC"/>
    <w:rsid w:val="00A11782"/>
    <w:rsid w:val="00A13952"/>
    <w:rsid w:val="00A14A5F"/>
    <w:rsid w:val="00A1607A"/>
    <w:rsid w:val="00A1646F"/>
    <w:rsid w:val="00A16C7F"/>
    <w:rsid w:val="00A22BE6"/>
    <w:rsid w:val="00A23EED"/>
    <w:rsid w:val="00A24BE9"/>
    <w:rsid w:val="00A25D1B"/>
    <w:rsid w:val="00A34799"/>
    <w:rsid w:val="00A36DD8"/>
    <w:rsid w:val="00A374FF"/>
    <w:rsid w:val="00A40EB9"/>
    <w:rsid w:val="00A42FEA"/>
    <w:rsid w:val="00A434ED"/>
    <w:rsid w:val="00A439C1"/>
    <w:rsid w:val="00A45C19"/>
    <w:rsid w:val="00A53138"/>
    <w:rsid w:val="00A56E04"/>
    <w:rsid w:val="00A608E4"/>
    <w:rsid w:val="00A64CCC"/>
    <w:rsid w:val="00A6526C"/>
    <w:rsid w:val="00A66DDC"/>
    <w:rsid w:val="00A802F4"/>
    <w:rsid w:val="00A80825"/>
    <w:rsid w:val="00A8203E"/>
    <w:rsid w:val="00A83B4B"/>
    <w:rsid w:val="00A849E5"/>
    <w:rsid w:val="00A84E8E"/>
    <w:rsid w:val="00A85DAB"/>
    <w:rsid w:val="00A86D02"/>
    <w:rsid w:val="00A9096B"/>
    <w:rsid w:val="00A91907"/>
    <w:rsid w:val="00A94E02"/>
    <w:rsid w:val="00A951FC"/>
    <w:rsid w:val="00A959E6"/>
    <w:rsid w:val="00A96B21"/>
    <w:rsid w:val="00A96C20"/>
    <w:rsid w:val="00A96DD4"/>
    <w:rsid w:val="00AA44A5"/>
    <w:rsid w:val="00AA45C0"/>
    <w:rsid w:val="00AA7D6F"/>
    <w:rsid w:val="00AB61E5"/>
    <w:rsid w:val="00AB6E00"/>
    <w:rsid w:val="00AB7A9D"/>
    <w:rsid w:val="00AC5F8D"/>
    <w:rsid w:val="00AD0A10"/>
    <w:rsid w:val="00AD35F1"/>
    <w:rsid w:val="00AE0134"/>
    <w:rsid w:val="00AE0A2B"/>
    <w:rsid w:val="00AE1942"/>
    <w:rsid w:val="00AE327E"/>
    <w:rsid w:val="00AE485B"/>
    <w:rsid w:val="00AE7BD4"/>
    <w:rsid w:val="00AF3ACB"/>
    <w:rsid w:val="00AF459D"/>
    <w:rsid w:val="00AF6DBC"/>
    <w:rsid w:val="00B02852"/>
    <w:rsid w:val="00B06355"/>
    <w:rsid w:val="00B06877"/>
    <w:rsid w:val="00B10095"/>
    <w:rsid w:val="00B10E21"/>
    <w:rsid w:val="00B125EF"/>
    <w:rsid w:val="00B1350E"/>
    <w:rsid w:val="00B137D3"/>
    <w:rsid w:val="00B15412"/>
    <w:rsid w:val="00B22E4E"/>
    <w:rsid w:val="00B2386C"/>
    <w:rsid w:val="00B23E92"/>
    <w:rsid w:val="00B2463F"/>
    <w:rsid w:val="00B26A7B"/>
    <w:rsid w:val="00B320AA"/>
    <w:rsid w:val="00B41343"/>
    <w:rsid w:val="00B41392"/>
    <w:rsid w:val="00B432DE"/>
    <w:rsid w:val="00B43CF6"/>
    <w:rsid w:val="00B45653"/>
    <w:rsid w:val="00B45F8C"/>
    <w:rsid w:val="00B46DC8"/>
    <w:rsid w:val="00B47918"/>
    <w:rsid w:val="00B521E9"/>
    <w:rsid w:val="00B5400C"/>
    <w:rsid w:val="00B56124"/>
    <w:rsid w:val="00B62BFF"/>
    <w:rsid w:val="00B641D6"/>
    <w:rsid w:val="00B651E7"/>
    <w:rsid w:val="00B656A3"/>
    <w:rsid w:val="00B70DED"/>
    <w:rsid w:val="00B7138C"/>
    <w:rsid w:val="00B71DE2"/>
    <w:rsid w:val="00B75357"/>
    <w:rsid w:val="00B7679C"/>
    <w:rsid w:val="00B7719C"/>
    <w:rsid w:val="00B812FD"/>
    <w:rsid w:val="00B833D3"/>
    <w:rsid w:val="00B83714"/>
    <w:rsid w:val="00B839FF"/>
    <w:rsid w:val="00B87780"/>
    <w:rsid w:val="00B902F5"/>
    <w:rsid w:val="00B90A1C"/>
    <w:rsid w:val="00B921F5"/>
    <w:rsid w:val="00B96870"/>
    <w:rsid w:val="00BA5F81"/>
    <w:rsid w:val="00BA605E"/>
    <w:rsid w:val="00BA69E8"/>
    <w:rsid w:val="00BB0154"/>
    <w:rsid w:val="00BB0FB1"/>
    <w:rsid w:val="00BB2721"/>
    <w:rsid w:val="00BB27C9"/>
    <w:rsid w:val="00BB46F8"/>
    <w:rsid w:val="00BB4A6A"/>
    <w:rsid w:val="00BB4C46"/>
    <w:rsid w:val="00BC0166"/>
    <w:rsid w:val="00BC3303"/>
    <w:rsid w:val="00BC6663"/>
    <w:rsid w:val="00BD72D1"/>
    <w:rsid w:val="00BD7F33"/>
    <w:rsid w:val="00BE0196"/>
    <w:rsid w:val="00BE3858"/>
    <w:rsid w:val="00BE394A"/>
    <w:rsid w:val="00BE4859"/>
    <w:rsid w:val="00BE48BA"/>
    <w:rsid w:val="00BE5774"/>
    <w:rsid w:val="00BE7110"/>
    <w:rsid w:val="00BE7E41"/>
    <w:rsid w:val="00BF3FE1"/>
    <w:rsid w:val="00BF46C1"/>
    <w:rsid w:val="00BF4C52"/>
    <w:rsid w:val="00BF6CC3"/>
    <w:rsid w:val="00BF7854"/>
    <w:rsid w:val="00C0307A"/>
    <w:rsid w:val="00C04BCF"/>
    <w:rsid w:val="00C07C42"/>
    <w:rsid w:val="00C127A9"/>
    <w:rsid w:val="00C14A16"/>
    <w:rsid w:val="00C16330"/>
    <w:rsid w:val="00C17184"/>
    <w:rsid w:val="00C226E3"/>
    <w:rsid w:val="00C25ED3"/>
    <w:rsid w:val="00C275CD"/>
    <w:rsid w:val="00C3278C"/>
    <w:rsid w:val="00C332D2"/>
    <w:rsid w:val="00C35B05"/>
    <w:rsid w:val="00C36CD4"/>
    <w:rsid w:val="00C40713"/>
    <w:rsid w:val="00C42624"/>
    <w:rsid w:val="00C45F9E"/>
    <w:rsid w:val="00C46EB5"/>
    <w:rsid w:val="00C47064"/>
    <w:rsid w:val="00C51E4D"/>
    <w:rsid w:val="00C547B6"/>
    <w:rsid w:val="00C54840"/>
    <w:rsid w:val="00C56071"/>
    <w:rsid w:val="00C67134"/>
    <w:rsid w:val="00C677B3"/>
    <w:rsid w:val="00C708D4"/>
    <w:rsid w:val="00C71816"/>
    <w:rsid w:val="00C747E7"/>
    <w:rsid w:val="00C806BF"/>
    <w:rsid w:val="00C81FC8"/>
    <w:rsid w:val="00C82DAC"/>
    <w:rsid w:val="00C836E5"/>
    <w:rsid w:val="00C83A16"/>
    <w:rsid w:val="00C83FC9"/>
    <w:rsid w:val="00C855A5"/>
    <w:rsid w:val="00C85D55"/>
    <w:rsid w:val="00C9725D"/>
    <w:rsid w:val="00C97F7F"/>
    <w:rsid w:val="00CA1510"/>
    <w:rsid w:val="00CA23C6"/>
    <w:rsid w:val="00CA3A22"/>
    <w:rsid w:val="00CA54E0"/>
    <w:rsid w:val="00CB0692"/>
    <w:rsid w:val="00CB1432"/>
    <w:rsid w:val="00CB2D9D"/>
    <w:rsid w:val="00CB7260"/>
    <w:rsid w:val="00CB7784"/>
    <w:rsid w:val="00CB7D02"/>
    <w:rsid w:val="00CC3FED"/>
    <w:rsid w:val="00CC4713"/>
    <w:rsid w:val="00CC5860"/>
    <w:rsid w:val="00CC5D8E"/>
    <w:rsid w:val="00CC77E2"/>
    <w:rsid w:val="00CC7FF3"/>
    <w:rsid w:val="00CD30B3"/>
    <w:rsid w:val="00CD32DC"/>
    <w:rsid w:val="00CD33A8"/>
    <w:rsid w:val="00CD63A1"/>
    <w:rsid w:val="00CD77D4"/>
    <w:rsid w:val="00CE30B5"/>
    <w:rsid w:val="00CE3973"/>
    <w:rsid w:val="00CE4ECF"/>
    <w:rsid w:val="00CE51C3"/>
    <w:rsid w:val="00CE6844"/>
    <w:rsid w:val="00CF0681"/>
    <w:rsid w:val="00CF700C"/>
    <w:rsid w:val="00CF7D35"/>
    <w:rsid w:val="00D04351"/>
    <w:rsid w:val="00D14973"/>
    <w:rsid w:val="00D203C8"/>
    <w:rsid w:val="00D205BB"/>
    <w:rsid w:val="00D20DED"/>
    <w:rsid w:val="00D21158"/>
    <w:rsid w:val="00D216EC"/>
    <w:rsid w:val="00D21A1D"/>
    <w:rsid w:val="00D21DFC"/>
    <w:rsid w:val="00D23A56"/>
    <w:rsid w:val="00D24F0A"/>
    <w:rsid w:val="00D26B23"/>
    <w:rsid w:val="00D31C50"/>
    <w:rsid w:val="00D35835"/>
    <w:rsid w:val="00D37E4A"/>
    <w:rsid w:val="00D420E9"/>
    <w:rsid w:val="00D454CA"/>
    <w:rsid w:val="00D50AC6"/>
    <w:rsid w:val="00D511C5"/>
    <w:rsid w:val="00D52826"/>
    <w:rsid w:val="00D53C44"/>
    <w:rsid w:val="00D566C1"/>
    <w:rsid w:val="00D622F1"/>
    <w:rsid w:val="00D6314D"/>
    <w:rsid w:val="00D63520"/>
    <w:rsid w:val="00D651C0"/>
    <w:rsid w:val="00D6566E"/>
    <w:rsid w:val="00D71151"/>
    <w:rsid w:val="00D7265D"/>
    <w:rsid w:val="00D72FFA"/>
    <w:rsid w:val="00D73C05"/>
    <w:rsid w:val="00D754C9"/>
    <w:rsid w:val="00D75642"/>
    <w:rsid w:val="00D7578B"/>
    <w:rsid w:val="00D766E8"/>
    <w:rsid w:val="00D804CE"/>
    <w:rsid w:val="00D818B3"/>
    <w:rsid w:val="00D81A40"/>
    <w:rsid w:val="00D86256"/>
    <w:rsid w:val="00D87981"/>
    <w:rsid w:val="00D908EF"/>
    <w:rsid w:val="00D9175F"/>
    <w:rsid w:val="00D92DF8"/>
    <w:rsid w:val="00D93376"/>
    <w:rsid w:val="00D93C1F"/>
    <w:rsid w:val="00D963FA"/>
    <w:rsid w:val="00DA0A07"/>
    <w:rsid w:val="00DA1BEE"/>
    <w:rsid w:val="00DA44A9"/>
    <w:rsid w:val="00DA5074"/>
    <w:rsid w:val="00DA67A6"/>
    <w:rsid w:val="00DB1163"/>
    <w:rsid w:val="00DB19C6"/>
    <w:rsid w:val="00DB33DE"/>
    <w:rsid w:val="00DB37D5"/>
    <w:rsid w:val="00DB52D5"/>
    <w:rsid w:val="00DB55EF"/>
    <w:rsid w:val="00DB584D"/>
    <w:rsid w:val="00DC161F"/>
    <w:rsid w:val="00DC1957"/>
    <w:rsid w:val="00DC2A9C"/>
    <w:rsid w:val="00DC2BD8"/>
    <w:rsid w:val="00DC464F"/>
    <w:rsid w:val="00DC5C90"/>
    <w:rsid w:val="00DC64DD"/>
    <w:rsid w:val="00DC741B"/>
    <w:rsid w:val="00DD0406"/>
    <w:rsid w:val="00DD25A5"/>
    <w:rsid w:val="00DD74D5"/>
    <w:rsid w:val="00DE25CE"/>
    <w:rsid w:val="00DE352C"/>
    <w:rsid w:val="00DE57DC"/>
    <w:rsid w:val="00DE5B7B"/>
    <w:rsid w:val="00DE6F58"/>
    <w:rsid w:val="00DE7196"/>
    <w:rsid w:val="00DE72AB"/>
    <w:rsid w:val="00DE7574"/>
    <w:rsid w:val="00DF0B2C"/>
    <w:rsid w:val="00DF15EF"/>
    <w:rsid w:val="00E01A0A"/>
    <w:rsid w:val="00E01D93"/>
    <w:rsid w:val="00E07399"/>
    <w:rsid w:val="00E10992"/>
    <w:rsid w:val="00E12A36"/>
    <w:rsid w:val="00E12FFB"/>
    <w:rsid w:val="00E140D2"/>
    <w:rsid w:val="00E23789"/>
    <w:rsid w:val="00E238C0"/>
    <w:rsid w:val="00E25070"/>
    <w:rsid w:val="00E25E06"/>
    <w:rsid w:val="00E31685"/>
    <w:rsid w:val="00E32E76"/>
    <w:rsid w:val="00E34BE3"/>
    <w:rsid w:val="00E34CBC"/>
    <w:rsid w:val="00E366DD"/>
    <w:rsid w:val="00E40AA3"/>
    <w:rsid w:val="00E40EF4"/>
    <w:rsid w:val="00E42173"/>
    <w:rsid w:val="00E4329E"/>
    <w:rsid w:val="00E4727C"/>
    <w:rsid w:val="00E52E73"/>
    <w:rsid w:val="00E57D48"/>
    <w:rsid w:val="00E60BDA"/>
    <w:rsid w:val="00E60CCF"/>
    <w:rsid w:val="00E6271A"/>
    <w:rsid w:val="00E6540B"/>
    <w:rsid w:val="00E65F7C"/>
    <w:rsid w:val="00E67EBD"/>
    <w:rsid w:val="00E707B9"/>
    <w:rsid w:val="00E71564"/>
    <w:rsid w:val="00E730CC"/>
    <w:rsid w:val="00E75EA6"/>
    <w:rsid w:val="00E76834"/>
    <w:rsid w:val="00E81DCC"/>
    <w:rsid w:val="00E85513"/>
    <w:rsid w:val="00E86010"/>
    <w:rsid w:val="00E90300"/>
    <w:rsid w:val="00E90F4E"/>
    <w:rsid w:val="00E935F0"/>
    <w:rsid w:val="00E94920"/>
    <w:rsid w:val="00E955AD"/>
    <w:rsid w:val="00E95B1B"/>
    <w:rsid w:val="00E96C9F"/>
    <w:rsid w:val="00E97C23"/>
    <w:rsid w:val="00EA5804"/>
    <w:rsid w:val="00EA7006"/>
    <w:rsid w:val="00EA7C36"/>
    <w:rsid w:val="00EB2EA6"/>
    <w:rsid w:val="00EB7848"/>
    <w:rsid w:val="00EB7D67"/>
    <w:rsid w:val="00EC2855"/>
    <w:rsid w:val="00EC384B"/>
    <w:rsid w:val="00ED19BA"/>
    <w:rsid w:val="00ED50F7"/>
    <w:rsid w:val="00ED5285"/>
    <w:rsid w:val="00ED573A"/>
    <w:rsid w:val="00ED6642"/>
    <w:rsid w:val="00EE12A8"/>
    <w:rsid w:val="00EE1F76"/>
    <w:rsid w:val="00EE2C4B"/>
    <w:rsid w:val="00EE5188"/>
    <w:rsid w:val="00EF2CCC"/>
    <w:rsid w:val="00EF34B7"/>
    <w:rsid w:val="00EF55F6"/>
    <w:rsid w:val="00EF5E89"/>
    <w:rsid w:val="00EF73F0"/>
    <w:rsid w:val="00F01B70"/>
    <w:rsid w:val="00F0373A"/>
    <w:rsid w:val="00F05107"/>
    <w:rsid w:val="00F07CA3"/>
    <w:rsid w:val="00F12709"/>
    <w:rsid w:val="00F21030"/>
    <w:rsid w:val="00F233E5"/>
    <w:rsid w:val="00F26DEE"/>
    <w:rsid w:val="00F30199"/>
    <w:rsid w:val="00F3479C"/>
    <w:rsid w:val="00F40445"/>
    <w:rsid w:val="00F40F7D"/>
    <w:rsid w:val="00F41467"/>
    <w:rsid w:val="00F41BE9"/>
    <w:rsid w:val="00F42811"/>
    <w:rsid w:val="00F42BA0"/>
    <w:rsid w:val="00F44270"/>
    <w:rsid w:val="00F44E7F"/>
    <w:rsid w:val="00F454EA"/>
    <w:rsid w:val="00F45893"/>
    <w:rsid w:val="00F462F9"/>
    <w:rsid w:val="00F4664E"/>
    <w:rsid w:val="00F500C0"/>
    <w:rsid w:val="00F55878"/>
    <w:rsid w:val="00F576C0"/>
    <w:rsid w:val="00F57F10"/>
    <w:rsid w:val="00F60B7C"/>
    <w:rsid w:val="00F66FFC"/>
    <w:rsid w:val="00F741D0"/>
    <w:rsid w:val="00F77D9D"/>
    <w:rsid w:val="00F83ACB"/>
    <w:rsid w:val="00F83B3B"/>
    <w:rsid w:val="00F86B6A"/>
    <w:rsid w:val="00F86D64"/>
    <w:rsid w:val="00F8747E"/>
    <w:rsid w:val="00F90BF6"/>
    <w:rsid w:val="00F9248B"/>
    <w:rsid w:val="00F93D93"/>
    <w:rsid w:val="00F95E6C"/>
    <w:rsid w:val="00F9797D"/>
    <w:rsid w:val="00FA04CE"/>
    <w:rsid w:val="00FA0A37"/>
    <w:rsid w:val="00FA15FA"/>
    <w:rsid w:val="00FA1E52"/>
    <w:rsid w:val="00FA7D4D"/>
    <w:rsid w:val="00FB1C5D"/>
    <w:rsid w:val="00FB4449"/>
    <w:rsid w:val="00FB5A4D"/>
    <w:rsid w:val="00FB5F96"/>
    <w:rsid w:val="00FC089B"/>
    <w:rsid w:val="00FC12B7"/>
    <w:rsid w:val="00FC35F3"/>
    <w:rsid w:val="00FC5481"/>
    <w:rsid w:val="00FC6658"/>
    <w:rsid w:val="00FC6CE2"/>
    <w:rsid w:val="00FD23EC"/>
    <w:rsid w:val="00FD34EC"/>
    <w:rsid w:val="00FD48F2"/>
    <w:rsid w:val="00FD649A"/>
    <w:rsid w:val="00FD7422"/>
    <w:rsid w:val="00FE06E2"/>
    <w:rsid w:val="00FE0A19"/>
    <w:rsid w:val="00FE14A1"/>
    <w:rsid w:val="00FE1F09"/>
    <w:rsid w:val="00FE2FAF"/>
    <w:rsid w:val="00FE5F1A"/>
    <w:rsid w:val="00FF4E82"/>
    <w:rsid w:val="00FF4EDE"/>
    <w:rsid w:val="00FF4F65"/>
    <w:rsid w:val="00FF7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E9C04"/>
  <w15:chartTrackingRefBased/>
  <w15:docId w15:val="{9A968BFE-F937-4556-80E4-37F64053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120" w:line="360" w:lineRule="auto"/>
        <w:ind w:right="72"/>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E57DC"/>
    <w:rPr>
      <w:rFonts w:ascii="Times New Roman" w:hAnsi="Times New Roman"/>
      <w:sz w:val="24"/>
    </w:rPr>
  </w:style>
  <w:style w:type="paragraph" w:styleId="Heading1">
    <w:name w:val="heading 1"/>
    <w:basedOn w:val="Title"/>
    <w:next w:val="Normal"/>
    <w:link w:val="Heading1Char"/>
    <w:autoRedefine/>
    <w:uiPriority w:val="9"/>
    <w:qFormat/>
    <w:rsid w:val="009118AC"/>
    <w:pPr>
      <w:keepNext/>
      <w:keepLines/>
      <w:spacing w:after="40"/>
      <w:outlineLvl w:val="0"/>
    </w:pPr>
    <w:rPr>
      <w:rFonts w:ascii="Times New Roman" w:hAnsi="Times New Roman"/>
      <w:b/>
      <w:caps w:val="0"/>
      <w:sz w:val="28"/>
      <w:szCs w:val="28"/>
    </w:rPr>
  </w:style>
  <w:style w:type="paragraph" w:styleId="Heading2">
    <w:name w:val="heading 2"/>
    <w:basedOn w:val="Normal"/>
    <w:next w:val="Normal"/>
    <w:link w:val="Heading2Char"/>
    <w:uiPriority w:val="1"/>
    <w:qFormat/>
    <w:rsid w:val="008F26C1"/>
    <w:pPr>
      <w:keepNext/>
      <w:keepLines/>
      <w:spacing w:before="120"/>
      <w:outlineLvl w:val="1"/>
    </w:pPr>
    <w:rPr>
      <w:rFonts w:eastAsiaTheme="majorEastAsia" w:cstheme="majorBidi"/>
      <w:b/>
      <w:caps/>
      <w:szCs w:val="24"/>
    </w:rPr>
  </w:style>
  <w:style w:type="paragraph" w:styleId="Heading3">
    <w:name w:val="heading 3"/>
    <w:basedOn w:val="Normal"/>
    <w:next w:val="Normal"/>
    <w:link w:val="Heading3Char"/>
    <w:uiPriority w:val="1"/>
    <w:qFormat/>
    <w:rsid w:val="000F5A9B"/>
    <w:pPr>
      <w:keepNext/>
      <w:keepLines/>
      <w:spacing w:before="120"/>
      <w:outlineLvl w:val="2"/>
    </w:pPr>
    <w:rPr>
      <w:rFonts w:eastAsiaTheme="majorEastAsia" w:cstheme="majorBidi"/>
      <w:b/>
      <w:caps/>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AC"/>
    <w:rPr>
      <w:rFonts w:ascii="Times New Roman" w:eastAsiaTheme="majorEastAsia" w:hAnsi="Times New Roman" w:cstheme="majorBidi"/>
      <w:b/>
      <w:color w:val="DD8047" w:themeColor="accent2"/>
      <w:sz w:val="28"/>
      <w:szCs w:val="28"/>
    </w:rPr>
  </w:style>
  <w:style w:type="character" w:customStyle="1" w:styleId="Heading2Char">
    <w:name w:val="Heading 2 Char"/>
    <w:basedOn w:val="DefaultParagraphFont"/>
    <w:link w:val="Heading2"/>
    <w:uiPriority w:val="1"/>
    <w:rsid w:val="008F26C1"/>
    <w:rPr>
      <w:rFonts w:ascii="Times New Roman" w:eastAsiaTheme="majorEastAsia" w:hAnsi="Times New Roman" w:cstheme="majorBidi"/>
      <w:b/>
      <w:caps/>
      <w:sz w:val="24"/>
      <w:szCs w:val="24"/>
    </w:rPr>
  </w:style>
  <w:style w:type="character" w:customStyle="1" w:styleId="Heading3Char">
    <w:name w:val="Heading 3 Char"/>
    <w:basedOn w:val="DefaultParagraphFont"/>
    <w:link w:val="Heading3"/>
    <w:uiPriority w:val="1"/>
    <w:rsid w:val="000F5A9B"/>
    <w:rPr>
      <w:rFonts w:ascii="Times New Roman" w:eastAsiaTheme="majorEastAsia" w:hAnsi="Times New Roman" w:cstheme="majorBidi"/>
      <w:b/>
      <w:caps/>
      <w:sz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79418B"/>
    <w:pPr>
      <w:ind w:left="720"/>
      <w:contextualSpacing/>
    </w:pPr>
  </w:style>
  <w:style w:type="character" w:styleId="Hyperlink">
    <w:name w:val="Hyperlink"/>
    <w:basedOn w:val="DefaultParagraphFont"/>
    <w:uiPriority w:val="99"/>
    <w:unhideWhenUsed/>
    <w:rsid w:val="00A36DD8"/>
    <w:rPr>
      <w:color w:val="F7B615" w:themeColor="hyperlink"/>
      <w:u w:val="single"/>
    </w:rPr>
  </w:style>
  <w:style w:type="paragraph" w:styleId="FootnoteText">
    <w:name w:val="footnote text"/>
    <w:basedOn w:val="Normal"/>
    <w:link w:val="FootnoteTextChar"/>
    <w:uiPriority w:val="99"/>
    <w:semiHidden/>
    <w:unhideWhenUsed/>
    <w:rsid w:val="00823C46"/>
    <w:pPr>
      <w:spacing w:after="0"/>
    </w:pPr>
    <w:rPr>
      <w:sz w:val="20"/>
      <w:szCs w:val="20"/>
    </w:rPr>
  </w:style>
  <w:style w:type="character" w:customStyle="1" w:styleId="FootnoteTextChar">
    <w:name w:val="Footnote Text Char"/>
    <w:basedOn w:val="DefaultParagraphFont"/>
    <w:link w:val="FootnoteText"/>
    <w:uiPriority w:val="99"/>
    <w:semiHidden/>
    <w:rsid w:val="00823C46"/>
    <w:rPr>
      <w:sz w:val="20"/>
      <w:szCs w:val="20"/>
    </w:rPr>
  </w:style>
  <w:style w:type="character" w:styleId="FootnoteReference">
    <w:name w:val="footnote reference"/>
    <w:basedOn w:val="DefaultParagraphFont"/>
    <w:uiPriority w:val="99"/>
    <w:semiHidden/>
    <w:unhideWhenUsed/>
    <w:rsid w:val="00823C46"/>
    <w:rPr>
      <w:vertAlign w:val="superscript"/>
    </w:rPr>
  </w:style>
  <w:style w:type="paragraph" w:styleId="TOC1">
    <w:name w:val="toc 1"/>
    <w:basedOn w:val="Normal"/>
    <w:next w:val="Normal"/>
    <w:autoRedefine/>
    <w:uiPriority w:val="39"/>
    <w:unhideWhenUsed/>
    <w:rsid w:val="00D24F0A"/>
    <w:pPr>
      <w:spacing w:after="100"/>
    </w:pPr>
  </w:style>
  <w:style w:type="paragraph" w:styleId="TOC2">
    <w:name w:val="toc 2"/>
    <w:basedOn w:val="Normal"/>
    <w:next w:val="Normal"/>
    <w:autoRedefine/>
    <w:uiPriority w:val="39"/>
    <w:unhideWhenUsed/>
    <w:rsid w:val="00D24F0A"/>
    <w:pPr>
      <w:spacing w:after="100"/>
      <w:ind w:left="240"/>
    </w:pPr>
  </w:style>
  <w:style w:type="paragraph" w:styleId="TOC3">
    <w:name w:val="toc 3"/>
    <w:basedOn w:val="Normal"/>
    <w:next w:val="Normal"/>
    <w:autoRedefine/>
    <w:uiPriority w:val="39"/>
    <w:unhideWhenUsed/>
    <w:rsid w:val="00D24F0A"/>
    <w:pPr>
      <w:spacing w:after="100"/>
      <w:ind w:left="480"/>
    </w:pPr>
  </w:style>
  <w:style w:type="paragraph" w:styleId="TableofFigures">
    <w:name w:val="table of figures"/>
    <w:basedOn w:val="Normal"/>
    <w:next w:val="Normal"/>
    <w:uiPriority w:val="99"/>
    <w:unhideWhenUsed/>
    <w:rsid w:val="00211993"/>
    <w:pPr>
      <w:spacing w:after="0"/>
    </w:pPr>
  </w:style>
  <w:style w:type="character" w:styleId="FollowedHyperlink">
    <w:name w:val="FollowedHyperlink"/>
    <w:basedOn w:val="DefaultParagraphFont"/>
    <w:uiPriority w:val="99"/>
    <w:semiHidden/>
    <w:unhideWhenUsed/>
    <w:rsid w:val="00E6271A"/>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393150">
      <w:bodyDiv w:val="1"/>
      <w:marLeft w:val="0"/>
      <w:marRight w:val="0"/>
      <w:marTop w:val="0"/>
      <w:marBottom w:val="0"/>
      <w:divBdr>
        <w:top w:val="none" w:sz="0" w:space="0" w:color="auto"/>
        <w:left w:val="none" w:sz="0" w:space="0" w:color="auto"/>
        <w:bottom w:val="none" w:sz="0" w:space="0" w:color="auto"/>
        <w:right w:val="none" w:sz="0" w:space="0" w:color="auto"/>
      </w:divBdr>
      <w:divsChild>
        <w:div w:id="1504280502">
          <w:marLeft w:val="446"/>
          <w:marRight w:val="0"/>
          <w:marTop w:val="67"/>
          <w:marBottom w:val="120"/>
          <w:divBdr>
            <w:top w:val="none" w:sz="0" w:space="0" w:color="auto"/>
            <w:left w:val="none" w:sz="0" w:space="0" w:color="auto"/>
            <w:bottom w:val="none" w:sz="0" w:space="0" w:color="auto"/>
            <w:right w:val="none" w:sz="0" w:space="0" w:color="auto"/>
          </w:divBdr>
        </w:div>
        <w:div w:id="1868638001">
          <w:marLeft w:val="446"/>
          <w:marRight w:val="0"/>
          <w:marTop w:val="67"/>
          <w:marBottom w:val="120"/>
          <w:divBdr>
            <w:top w:val="none" w:sz="0" w:space="0" w:color="auto"/>
            <w:left w:val="none" w:sz="0" w:space="0" w:color="auto"/>
            <w:bottom w:val="none" w:sz="0" w:space="0" w:color="auto"/>
            <w:right w:val="none" w:sz="0" w:space="0" w:color="auto"/>
          </w:divBdr>
        </w:div>
        <w:div w:id="1981643624">
          <w:marLeft w:val="446"/>
          <w:marRight w:val="0"/>
          <w:marTop w:val="67"/>
          <w:marBottom w:val="120"/>
          <w:divBdr>
            <w:top w:val="none" w:sz="0" w:space="0" w:color="auto"/>
            <w:left w:val="none" w:sz="0" w:space="0" w:color="auto"/>
            <w:bottom w:val="none" w:sz="0" w:space="0" w:color="auto"/>
            <w:right w:val="none" w:sz="0" w:space="0" w:color="auto"/>
          </w:divBdr>
        </w:div>
      </w:divsChild>
    </w:div>
    <w:div w:id="187094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UDHA%20KULKARNI\Documents\Thesis\New%20folder\Course%20of%20PBS%20actions%20and%20web%20based%20monitoring%20via%20PHP.docx"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tmp"/><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tmp"/><Relationship Id="rId47" Type="http://schemas.openxmlformats.org/officeDocument/2006/relationships/hyperlink" Target="http://www.pbsworks.com/documentation/support/PBSProUserGuide11.2.pdf" TargetMode="External"/><Relationship Id="rId50" Type="http://schemas.openxmlformats.org/officeDocument/2006/relationships/hyperlink" Target="http://httpd.apache.org/docs/current/mod/mod_rewrite.html"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file:///C:\Users\SUDHA%20KULKARNI\Documents\Thesis\New%20folder\Course%20of%20PBS%20actions%20and%20web%20based%20monitoring%20via%20PHP.docx" TargetMode="External"/><Relationship Id="rId17" Type="http://schemas.openxmlformats.org/officeDocument/2006/relationships/header" Target="header1.xml"/><Relationship Id="rId25" Type="http://schemas.openxmlformats.org/officeDocument/2006/relationships/image" Target="media/image7.tmp"/><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hyperlink" Target="http://www.chiark.greenend.org.uk/~sgtatham/putty/" TargetMode="External"/><Relationship Id="rId2" Type="http://schemas.openxmlformats.org/officeDocument/2006/relationships/customXml" Target="../customXml/item2.xml"/><Relationship Id="rId16" Type="http://schemas.openxmlformats.org/officeDocument/2006/relationships/hyperlink" Target="file:///C:\Users\SUDHA%20KULKARNI\Documents\Thesis\New%20folder\Course%20of%20PBS%20actions%20and%20web%20based%20monitoring%20via%20PHP.docx" TargetMode="External"/><Relationship Id="rId20" Type="http://schemas.openxmlformats.org/officeDocument/2006/relationships/image" Target="media/image2.tmp"/><Relationship Id="rId29" Type="http://schemas.openxmlformats.org/officeDocument/2006/relationships/image" Target="media/image11.png"/><Relationship Id="rId41" Type="http://schemas.openxmlformats.org/officeDocument/2006/relationships/image" Target="media/image23.tmp"/><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tmp"/><Relationship Id="rId45" Type="http://schemas.openxmlformats.org/officeDocument/2006/relationships/hyperlink" Target="https://en.wikipedia.org/wiki/PuTTY" TargetMode="External"/><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file:///C:\Users\SUDHA%20KULKARNI\Documents\Thesis\New%20folder\Course%20of%20PBS%20actions%20and%20web%20based%20monitoring%20via%20PHP.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en.wikipedia.org/wiki/PHP" TargetMode="External"/><Relationship Id="rId10" Type="http://schemas.openxmlformats.org/officeDocument/2006/relationships/image" Target="media/image1.jpg"/><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s://www.redhat.com/f/pdf/rhel/RHEL6_Advantage_WP.pdf" TargetMode="External"/><Relationship Id="rId52" Type="http://schemas.openxmlformats.org/officeDocument/2006/relationships/hyperlink" Target="https://blog.alexmaccaw.com/queuing-ajax-request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SUDHA%20KULKARNI\Documents\Thesis\New%20folder\Course%20of%20PBS%20actions%20and%20web%20based%20monitoring%20via%20PHP.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hyperlink" Target="https://www.nagios.org/" TargetMode="External"/><Relationship Id="rId48" Type="http://schemas.openxmlformats.org/officeDocument/2006/relationships/hyperlink" Target="http://www.pbsworks.com/SupportGT.aspx?d=PBS-Professional,-Documentation" TargetMode="External"/><Relationship Id="rId8" Type="http://schemas.openxmlformats.org/officeDocument/2006/relationships/footnotes" Target="footnotes.xml"/><Relationship Id="rId51" Type="http://schemas.openxmlformats.org/officeDocument/2006/relationships/hyperlink" Target="http://linux-blog.anracom.com/2014/10/13/character-sets-ajax-php-json-decode-encode-strings-properly/"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DHA%20KULKARNI\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4F06EF9014ED29BDD705421F0807C"/>
        <w:category>
          <w:name w:val="General"/>
          <w:gallery w:val="placeholder"/>
        </w:category>
        <w:types>
          <w:type w:val="bbPlcHdr"/>
        </w:types>
        <w:behaviors>
          <w:behavior w:val="content"/>
        </w:behaviors>
        <w:guid w:val="{6E07BD2C-48D3-402D-92FB-8BCBBCD54A0B}"/>
      </w:docPartPr>
      <w:docPartBody>
        <w:p w:rsidR="00191EB6" w:rsidRDefault="00F9633B" w:rsidP="00F9633B">
          <w:pPr>
            <w:pStyle w:val="09D4F06EF9014ED29BDD705421F0807C"/>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5CB"/>
    <w:rsid w:val="000D52AD"/>
    <w:rsid w:val="00191EB6"/>
    <w:rsid w:val="00270ED3"/>
    <w:rsid w:val="00485DE7"/>
    <w:rsid w:val="005923D1"/>
    <w:rsid w:val="005A7F7C"/>
    <w:rsid w:val="005E2F3F"/>
    <w:rsid w:val="00622435"/>
    <w:rsid w:val="00674DE7"/>
    <w:rsid w:val="00693D6C"/>
    <w:rsid w:val="006B7DE5"/>
    <w:rsid w:val="006D1212"/>
    <w:rsid w:val="00805C3D"/>
    <w:rsid w:val="008235BB"/>
    <w:rsid w:val="008237B6"/>
    <w:rsid w:val="00910576"/>
    <w:rsid w:val="00984EF2"/>
    <w:rsid w:val="009A6673"/>
    <w:rsid w:val="00A67B69"/>
    <w:rsid w:val="00A829D7"/>
    <w:rsid w:val="00B644CA"/>
    <w:rsid w:val="00B75E9C"/>
    <w:rsid w:val="00B82888"/>
    <w:rsid w:val="00B9725A"/>
    <w:rsid w:val="00C37207"/>
    <w:rsid w:val="00C95B29"/>
    <w:rsid w:val="00DC65CB"/>
    <w:rsid w:val="00EA2471"/>
    <w:rsid w:val="00F17250"/>
    <w:rsid w:val="00F7495F"/>
    <w:rsid w:val="00F96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CA2AD3155A4F57A0DB515D00900BAF">
    <w:name w:val="4DCA2AD3155A4F57A0DB515D00900BAF"/>
  </w:style>
  <w:style w:type="paragraph" w:customStyle="1" w:styleId="995D52288ABA42A880ED90C0D69830A0">
    <w:name w:val="995D52288ABA42A880ED90C0D69830A0"/>
  </w:style>
  <w:style w:type="paragraph" w:customStyle="1" w:styleId="92E7ACA4C7934BBABDA9CFEF232EC826">
    <w:name w:val="92E7ACA4C7934BBABDA9CFEF232EC826"/>
  </w:style>
  <w:style w:type="paragraph" w:customStyle="1" w:styleId="9B03134EB2804826961AE73EC5B8E4D1">
    <w:name w:val="9B03134EB2804826961AE73EC5B8E4D1"/>
  </w:style>
  <w:style w:type="character" w:styleId="Strong">
    <w:name w:val="Strong"/>
    <w:basedOn w:val="DefaultParagraphFont"/>
    <w:uiPriority w:val="1"/>
    <w:qFormat/>
    <w:rPr>
      <w:b/>
      <w:bCs/>
    </w:rPr>
  </w:style>
  <w:style w:type="paragraph" w:customStyle="1" w:styleId="BA65949B9E09443483B198B1690C3C56">
    <w:name w:val="BA65949B9E09443483B198B1690C3C56"/>
  </w:style>
  <w:style w:type="paragraph" w:customStyle="1" w:styleId="32CA8F3F6EDB48AA9949D5383C9588FF">
    <w:name w:val="32CA8F3F6EDB48AA9949D5383C9588FF"/>
  </w:style>
  <w:style w:type="paragraph" w:customStyle="1" w:styleId="4F66A94F9C9E49D4BD02C75A8378482B">
    <w:name w:val="4F66A94F9C9E49D4BD02C75A8378482B"/>
  </w:style>
  <w:style w:type="paragraph" w:customStyle="1" w:styleId="E8EBB12079D84969BFD960210C130740">
    <w:name w:val="E8EBB12079D84969BFD960210C130740"/>
  </w:style>
  <w:style w:type="paragraph" w:customStyle="1" w:styleId="0006F49C07B94538A9BC4F07ECA5B4DF">
    <w:name w:val="0006F49C07B94538A9BC4F07ECA5B4DF"/>
  </w:style>
  <w:style w:type="paragraph" w:customStyle="1" w:styleId="E3262BD205D4420F9C283ED163B14FED">
    <w:name w:val="E3262BD205D4420F9C283ED163B14FED"/>
  </w:style>
  <w:style w:type="paragraph" w:customStyle="1" w:styleId="9621ABA69C67468F802330C54CAAF6A8">
    <w:name w:val="9621ABA69C67468F802330C54CAAF6A8"/>
  </w:style>
  <w:style w:type="paragraph" w:customStyle="1" w:styleId="E524692AC6154D46AFB510646B1BF674">
    <w:name w:val="E524692AC6154D46AFB510646B1BF674"/>
  </w:style>
  <w:style w:type="paragraph" w:customStyle="1" w:styleId="62BF12BDF66D47A3B5EB1AEA5CFB7A9F">
    <w:name w:val="62BF12BDF66D47A3B5EB1AEA5CFB7A9F"/>
  </w:style>
  <w:style w:type="paragraph" w:customStyle="1" w:styleId="A7E5DF9B01F54397B7EDFEDEA3A0D8B4">
    <w:name w:val="A7E5DF9B01F54397B7EDFEDEA3A0D8B4"/>
  </w:style>
  <w:style w:type="paragraph" w:customStyle="1" w:styleId="09D4F06EF9014ED29BDD705421F0807C">
    <w:name w:val="09D4F06EF9014ED29BDD705421F0807C"/>
    <w:rsid w:val="00F963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2016-06-22T00:00:00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5503407E-0467-488A-AF00-83E1345B7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1742</TotalTime>
  <Pages>1</Pages>
  <Words>14271</Words>
  <Characters>81345</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Course of PBS actions and web based monitoring via PHP</vt:lpstr>
    </vt:vector>
  </TitlesOfParts>
  <Company>HoF</Company>
  <LinksUpToDate>false</LinksUpToDate>
  <CharactersWithSpaces>95426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of PBS actions and web based monitoring via PHP</dc:title>
  <dc:subject>Master Thesis</dc:subject>
  <dc:creator>Shruti Mahesh Kulkarni</dc:creator>
  <cp:keywords/>
  <cp:lastModifiedBy>Shruti KULKARNI</cp:lastModifiedBy>
  <cp:revision>127</cp:revision>
  <cp:lastPrinted>2016-06-17T00:26:00Z</cp:lastPrinted>
  <dcterms:created xsi:type="dcterms:W3CDTF">2016-06-12T17:40:00Z</dcterms:created>
  <dcterms:modified xsi:type="dcterms:W3CDTF">2016-06-17T00:28:00Z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